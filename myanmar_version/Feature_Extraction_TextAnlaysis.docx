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F3CF4" w14:textId="77777777" w:rsidR="00CD4185" w:rsidRPr="00212A28" w:rsidRDefault="00CD4185" w:rsidP="00CD4185">
      <w:pPr>
        <w:ind w:firstLine="0"/>
        <w:rPr>
          <w:rFonts w:ascii="Pyidaungsu" w:hAnsi="Pyidaungsu" w:cs="Pyidaungsu"/>
          <w:lang w:bidi="my-MM"/>
        </w:rPr>
      </w:pPr>
      <w:r w:rsidRPr="00212A28">
        <w:rPr>
          <w:rFonts w:ascii="Pyidaungsu" w:hAnsi="Pyidaungsu" w:cs="Pyidaungsu"/>
          <w:lang w:bidi="my-MM"/>
        </w:rPr>
        <w:t xml:space="preserve">Copyright @VigorZwe Co. Ltd. (All right reserved). </w:t>
      </w:r>
    </w:p>
    <w:p w14:paraId="144C73E1" w14:textId="26559CDE" w:rsidR="00CD4185" w:rsidRPr="008D5447" w:rsidRDefault="00CD4185" w:rsidP="00CD4185">
      <w:pPr>
        <w:ind w:firstLine="0"/>
        <w:rPr>
          <w:rFonts w:ascii="Pyidaungsu" w:hAnsi="Pyidaungsu" w:cs="Pyidaungsu"/>
          <w:sz w:val="28"/>
          <w:szCs w:val="28"/>
          <w:cs/>
          <w:lang w:bidi="my-MM"/>
        </w:rPr>
      </w:pPr>
      <w:r w:rsidRPr="008D5447">
        <w:rPr>
          <w:rStyle w:val="markedcontent"/>
          <w:rFonts w:ascii="Pyidaungsu" w:hAnsi="Pyidaungsu" w:cs="Pyidaungsu"/>
          <w:sz w:val="28"/>
          <w:szCs w:val="28"/>
          <w:cs/>
          <w:lang w:bidi="my-MM"/>
        </w:rPr>
        <w:t>ဤစာအုပ်တွင် ပါရှိသည့် အကြောင်းအရာများကို အခကြေးငွေဖြင့်သော်လည်းကောင်း၊ အခမဲ့</w:t>
      </w:r>
      <w:r w:rsidR="008D5447">
        <w:rPr>
          <w:rStyle w:val="markedcontent"/>
          <w:rFonts w:ascii="Pyidaungsu" w:hAnsi="Pyidaungsu" w:cs="Pyidaungsu" w:hint="cs"/>
          <w:sz w:val="28"/>
          <w:szCs w:val="28"/>
          <w:cs/>
          <w:lang w:bidi="my-MM"/>
        </w:rPr>
        <w:t xml:space="preserve"> </w:t>
      </w:r>
      <w:r w:rsidRPr="008D5447">
        <w:rPr>
          <w:rStyle w:val="markedcontent"/>
          <w:rFonts w:ascii="Pyidaungsu" w:hAnsi="Pyidaungsu" w:cs="Pyidaungsu"/>
          <w:sz w:val="28"/>
          <w:szCs w:val="28"/>
          <w:cs/>
          <w:lang w:bidi="my-MM"/>
        </w:rPr>
        <w:t xml:space="preserve">သော်လည်းကောင်း ကူးယူဖြန့်၀ေခြင်း ခွင့်မပြုပါ။ </w:t>
      </w:r>
    </w:p>
    <w:p w14:paraId="03725A55" w14:textId="55002D4B" w:rsidR="00CD4185" w:rsidRPr="00212A28" w:rsidRDefault="00CD4185" w:rsidP="00F46743">
      <w:pPr>
        <w:rPr>
          <w:rFonts w:ascii="Pyidaungsu" w:hAnsi="Pyidaungsu" w:cs="Pyidaungsu"/>
          <w:lang w:bidi="my-MM"/>
        </w:rPr>
      </w:pPr>
    </w:p>
    <w:p w14:paraId="7373813F" w14:textId="5862C870" w:rsidR="00B61B8E" w:rsidRPr="00212A28" w:rsidRDefault="00AF2876" w:rsidP="00B61B8E">
      <w:pPr>
        <w:rPr>
          <w:rFonts w:ascii="Pyidaungsu" w:hAnsi="Pyidaungsu" w:cs="Pyidaungsu"/>
        </w:rPr>
      </w:pPr>
      <w:r w:rsidRPr="00212A28">
        <w:rPr>
          <w:rFonts w:ascii="Pyidaungsu" w:hAnsi="Pyidaungsu" w:cs="Pyidaungsu"/>
        </w:rPr>
        <w:br w:type="page"/>
      </w:r>
    </w:p>
    <w:sdt>
      <w:sdtPr>
        <w:rPr>
          <w:rFonts w:ascii="Pyidaungsu" w:hAnsi="Pyidaungsu" w:cs="Pyidaungsu"/>
          <w:b/>
          <w:caps w:val="0"/>
          <w:spacing w:val="0"/>
          <w:sz w:val="24"/>
        </w:rPr>
        <w:id w:val="-1321189485"/>
        <w:docPartObj>
          <w:docPartGallery w:val="Table of Contents"/>
          <w:docPartUnique/>
        </w:docPartObj>
      </w:sdtPr>
      <w:sdtEndPr>
        <w:rPr>
          <w:b w:val="0"/>
          <w:bCs/>
          <w:noProof/>
        </w:rPr>
      </w:sdtEndPr>
      <w:sdtContent>
        <w:p w14:paraId="5B08CD8C" w14:textId="77777777" w:rsidR="00290C3D" w:rsidRPr="00212A28" w:rsidRDefault="00290C3D" w:rsidP="00290C3D">
          <w:pPr>
            <w:pStyle w:val="TOCHeading"/>
            <w:rPr>
              <w:rFonts w:ascii="Pyidaungsu" w:hAnsi="Pyidaungsu" w:cs="Pyidaungsu"/>
              <w:b/>
              <w:bCs/>
              <w:sz w:val="40"/>
              <w:szCs w:val="40"/>
              <w:cs/>
              <w:lang w:bidi="my-MM"/>
            </w:rPr>
          </w:pPr>
          <w:r w:rsidRPr="00212A28">
            <w:rPr>
              <w:rFonts w:ascii="Pyidaungsu" w:hAnsi="Pyidaungsu" w:cs="Pyidaungsu"/>
              <w:b/>
              <w:bCs/>
              <w:sz w:val="40"/>
              <w:szCs w:val="40"/>
              <w:cs/>
              <w:lang w:bidi="my-MM"/>
            </w:rPr>
            <w:t>မာတိကာ</w:t>
          </w:r>
        </w:p>
        <w:p w14:paraId="01661DA8" w14:textId="17DEDBD0" w:rsidR="00290C3D" w:rsidRDefault="00290C3D">
          <w:pPr>
            <w:pStyle w:val="TOC1"/>
            <w:tabs>
              <w:tab w:val="right" w:leader="dot" w:pos="9350"/>
            </w:tabs>
            <w:rPr>
              <w:rFonts w:asciiTheme="minorHAnsi" w:eastAsiaTheme="minorEastAsia" w:hAnsiTheme="minorHAnsi" w:cstheme="minorBidi"/>
              <w:noProof/>
              <w:sz w:val="22"/>
              <w:szCs w:val="22"/>
              <w:lang w:val="en-SG" w:eastAsia="en-SG" w:bidi="my-MM"/>
            </w:rPr>
          </w:pPr>
          <w:r w:rsidRPr="00212A28">
            <w:rPr>
              <w:rFonts w:ascii="Pyidaungsu" w:hAnsi="Pyidaungsu" w:cs="Pyidaungsu"/>
              <w:b/>
              <w:bCs/>
              <w:noProof/>
            </w:rPr>
            <w:fldChar w:fldCharType="begin"/>
          </w:r>
          <w:r w:rsidRPr="00212A28">
            <w:rPr>
              <w:rFonts w:ascii="Pyidaungsu" w:hAnsi="Pyidaungsu" w:cs="Pyidaungsu"/>
              <w:b/>
              <w:bCs/>
              <w:noProof/>
            </w:rPr>
            <w:instrText xml:space="preserve"> TOC \o "2-2" \h \z \t "Heading 1,1" </w:instrText>
          </w:r>
          <w:r w:rsidRPr="00212A28">
            <w:rPr>
              <w:rFonts w:ascii="Pyidaungsu" w:hAnsi="Pyidaungsu" w:cs="Pyidaungsu"/>
              <w:b/>
              <w:bCs/>
              <w:noProof/>
            </w:rPr>
            <w:fldChar w:fldCharType="separate"/>
          </w:r>
          <w:hyperlink w:anchor="_Toc125496891" w:history="1">
            <w:r w:rsidRPr="00456581">
              <w:rPr>
                <w:rStyle w:val="Hyperlink"/>
                <w:rFonts w:ascii="Pyidaungsu" w:hAnsi="Pyidaungsu" w:cs="Pyidaungsu"/>
                <w:noProof/>
                <w:cs/>
              </w:rPr>
              <w:t>အမှာ</w:t>
            </w:r>
            <w:r>
              <w:rPr>
                <w:noProof/>
                <w:webHidden/>
              </w:rPr>
              <w:tab/>
            </w:r>
            <w:r>
              <w:rPr>
                <w:noProof/>
                <w:webHidden/>
              </w:rPr>
              <w:fldChar w:fldCharType="begin"/>
            </w:r>
            <w:r>
              <w:rPr>
                <w:noProof/>
                <w:webHidden/>
              </w:rPr>
              <w:instrText xml:space="preserve"> PAGEREF _Toc125496891 \h </w:instrText>
            </w:r>
            <w:r>
              <w:rPr>
                <w:noProof/>
                <w:webHidden/>
              </w:rPr>
            </w:r>
            <w:r>
              <w:rPr>
                <w:noProof/>
                <w:webHidden/>
              </w:rPr>
              <w:fldChar w:fldCharType="separate"/>
            </w:r>
            <w:r>
              <w:rPr>
                <w:noProof/>
                <w:webHidden/>
              </w:rPr>
              <w:t>1</w:t>
            </w:r>
            <w:r>
              <w:rPr>
                <w:noProof/>
                <w:webHidden/>
              </w:rPr>
              <w:fldChar w:fldCharType="end"/>
            </w:r>
          </w:hyperlink>
        </w:p>
        <w:p w14:paraId="458C57F9" w14:textId="5BA4ED11" w:rsidR="00290C3D" w:rsidRDefault="00000000">
          <w:pPr>
            <w:pStyle w:val="TOC2"/>
            <w:rPr>
              <w:rFonts w:asciiTheme="minorHAnsi" w:eastAsiaTheme="minorEastAsia" w:hAnsiTheme="minorHAnsi" w:cstheme="minorBidi"/>
              <w:noProof/>
              <w:sz w:val="22"/>
              <w:szCs w:val="22"/>
              <w:lang w:val="en-SG" w:eastAsia="en-SG" w:bidi="my-MM"/>
            </w:rPr>
          </w:pPr>
          <w:hyperlink w:anchor="_Toc125496892" w:history="1">
            <w:r w:rsidR="00290C3D" w:rsidRPr="00456581">
              <w:rPr>
                <w:rStyle w:val="Hyperlink"/>
                <w:rFonts w:ascii="Pyidaungsu" w:hAnsi="Pyidaungsu" w:cs="Pyidaungsu"/>
                <w:noProof/>
                <w:cs/>
              </w:rPr>
              <w:t>အခန်း (၁)</w:t>
            </w:r>
            <w:r w:rsidR="00290C3D" w:rsidRPr="00456581">
              <w:rPr>
                <w:rStyle w:val="Hyperlink"/>
                <w:rFonts w:ascii="Pyidaungsu" w:hAnsi="Pyidaungsu" w:cs="Pyidaungsu"/>
                <w:noProof/>
              </w:rPr>
              <w:t xml:space="preserve">: </w:t>
            </w:r>
            <w:r w:rsidR="00290C3D" w:rsidRPr="00456581">
              <w:rPr>
                <w:rStyle w:val="Hyperlink"/>
                <w:rFonts w:ascii="Pyidaungsu" w:hAnsi="Pyidaungsu" w:cs="Pyidaungsu"/>
                <w:noProof/>
                <w:cs/>
              </w:rPr>
              <w:t>နိဒါန်း</w:t>
            </w:r>
            <w:r w:rsidR="00290C3D">
              <w:rPr>
                <w:noProof/>
                <w:webHidden/>
              </w:rPr>
              <w:tab/>
            </w:r>
            <w:r w:rsidR="00290C3D">
              <w:rPr>
                <w:noProof/>
                <w:webHidden/>
              </w:rPr>
              <w:fldChar w:fldCharType="begin"/>
            </w:r>
            <w:r w:rsidR="00290C3D">
              <w:rPr>
                <w:noProof/>
                <w:webHidden/>
              </w:rPr>
              <w:instrText xml:space="preserve"> PAGEREF _Toc125496892 \h </w:instrText>
            </w:r>
            <w:r w:rsidR="00290C3D">
              <w:rPr>
                <w:noProof/>
                <w:webHidden/>
              </w:rPr>
            </w:r>
            <w:r w:rsidR="00290C3D">
              <w:rPr>
                <w:noProof/>
                <w:webHidden/>
              </w:rPr>
              <w:fldChar w:fldCharType="separate"/>
            </w:r>
            <w:r w:rsidR="00290C3D">
              <w:rPr>
                <w:noProof/>
                <w:webHidden/>
              </w:rPr>
              <w:t>4</w:t>
            </w:r>
            <w:r w:rsidR="00290C3D">
              <w:rPr>
                <w:noProof/>
                <w:webHidden/>
              </w:rPr>
              <w:fldChar w:fldCharType="end"/>
            </w:r>
          </w:hyperlink>
        </w:p>
        <w:p w14:paraId="3417D02A" w14:textId="4D75BF9E" w:rsidR="00290C3D" w:rsidRDefault="00000000">
          <w:pPr>
            <w:pStyle w:val="TOC2"/>
            <w:rPr>
              <w:rFonts w:asciiTheme="minorHAnsi" w:eastAsiaTheme="minorEastAsia" w:hAnsiTheme="minorHAnsi" w:cstheme="minorBidi"/>
              <w:noProof/>
              <w:sz w:val="22"/>
              <w:szCs w:val="22"/>
              <w:lang w:val="en-SG" w:eastAsia="en-SG" w:bidi="my-MM"/>
            </w:rPr>
          </w:pPr>
          <w:hyperlink w:anchor="_Toc125496893" w:history="1">
            <w:r w:rsidR="00290C3D" w:rsidRPr="00456581">
              <w:rPr>
                <w:rStyle w:val="Hyperlink"/>
                <w:rFonts w:ascii="Pyidaungsu" w:hAnsi="Pyidaungsu" w:cs="Pyidaungsu"/>
                <w:noProof/>
              </w:rPr>
              <w:t>Machine Learning</w:t>
            </w:r>
            <w:r w:rsidR="00290C3D" w:rsidRPr="00456581">
              <w:rPr>
                <w:rStyle w:val="Hyperlink"/>
                <w:rFonts w:ascii="Pyidaungsu" w:hAnsi="Pyidaungsu" w:cs="Pyidaungsu"/>
                <w:noProof/>
                <w:cs/>
              </w:rPr>
              <w:t xml:space="preserve"> ၏ အဓိပ္ပာယ်</w:t>
            </w:r>
            <w:r w:rsidR="00290C3D">
              <w:rPr>
                <w:noProof/>
                <w:webHidden/>
              </w:rPr>
              <w:tab/>
            </w:r>
            <w:r w:rsidR="00290C3D">
              <w:rPr>
                <w:noProof/>
                <w:webHidden/>
              </w:rPr>
              <w:fldChar w:fldCharType="begin"/>
            </w:r>
            <w:r w:rsidR="00290C3D">
              <w:rPr>
                <w:noProof/>
                <w:webHidden/>
              </w:rPr>
              <w:instrText xml:space="preserve"> PAGEREF _Toc125496893 \h </w:instrText>
            </w:r>
            <w:r w:rsidR="00290C3D">
              <w:rPr>
                <w:noProof/>
                <w:webHidden/>
              </w:rPr>
            </w:r>
            <w:r w:rsidR="00290C3D">
              <w:rPr>
                <w:noProof/>
                <w:webHidden/>
              </w:rPr>
              <w:fldChar w:fldCharType="separate"/>
            </w:r>
            <w:r w:rsidR="00290C3D">
              <w:rPr>
                <w:noProof/>
                <w:webHidden/>
              </w:rPr>
              <w:t>5</w:t>
            </w:r>
            <w:r w:rsidR="00290C3D">
              <w:rPr>
                <w:noProof/>
                <w:webHidden/>
              </w:rPr>
              <w:fldChar w:fldCharType="end"/>
            </w:r>
          </w:hyperlink>
        </w:p>
        <w:p w14:paraId="10999EFF" w14:textId="2E6769B0" w:rsidR="00290C3D" w:rsidRDefault="00000000">
          <w:pPr>
            <w:pStyle w:val="TOC2"/>
            <w:rPr>
              <w:rFonts w:asciiTheme="minorHAnsi" w:eastAsiaTheme="minorEastAsia" w:hAnsiTheme="minorHAnsi" w:cstheme="minorBidi"/>
              <w:noProof/>
              <w:sz w:val="22"/>
              <w:szCs w:val="22"/>
              <w:lang w:val="en-SG" w:eastAsia="en-SG" w:bidi="my-MM"/>
            </w:rPr>
          </w:pPr>
          <w:hyperlink w:anchor="_Toc125496894" w:history="1">
            <w:r w:rsidR="00290C3D" w:rsidRPr="00456581">
              <w:rPr>
                <w:rStyle w:val="Hyperlink"/>
                <w:rFonts w:ascii="Pyidaungsu" w:hAnsi="Pyidaungsu" w:cs="Pyidaungsu"/>
                <w:noProof/>
              </w:rPr>
              <w:t>Machine Learning</w:t>
            </w:r>
            <w:r w:rsidR="00290C3D" w:rsidRPr="00456581">
              <w:rPr>
                <w:rStyle w:val="Hyperlink"/>
                <w:rFonts w:ascii="Pyidaungsu" w:hAnsi="Pyidaungsu" w:cs="Pyidaungsu"/>
                <w:noProof/>
                <w:cs/>
              </w:rPr>
              <w:t xml:space="preserve"> အမျိုးအစားများ</w:t>
            </w:r>
            <w:r w:rsidR="00290C3D">
              <w:rPr>
                <w:noProof/>
                <w:webHidden/>
              </w:rPr>
              <w:tab/>
            </w:r>
            <w:r w:rsidR="00290C3D">
              <w:rPr>
                <w:noProof/>
                <w:webHidden/>
              </w:rPr>
              <w:fldChar w:fldCharType="begin"/>
            </w:r>
            <w:r w:rsidR="00290C3D">
              <w:rPr>
                <w:noProof/>
                <w:webHidden/>
              </w:rPr>
              <w:instrText xml:space="preserve"> PAGEREF _Toc125496894 \h </w:instrText>
            </w:r>
            <w:r w:rsidR="00290C3D">
              <w:rPr>
                <w:noProof/>
                <w:webHidden/>
              </w:rPr>
            </w:r>
            <w:r w:rsidR="00290C3D">
              <w:rPr>
                <w:noProof/>
                <w:webHidden/>
              </w:rPr>
              <w:fldChar w:fldCharType="separate"/>
            </w:r>
            <w:r w:rsidR="00290C3D">
              <w:rPr>
                <w:noProof/>
                <w:webHidden/>
              </w:rPr>
              <w:t>7</w:t>
            </w:r>
            <w:r w:rsidR="00290C3D">
              <w:rPr>
                <w:noProof/>
                <w:webHidden/>
              </w:rPr>
              <w:fldChar w:fldCharType="end"/>
            </w:r>
          </w:hyperlink>
        </w:p>
        <w:p w14:paraId="707557E7" w14:textId="5D191EAC" w:rsidR="00290C3D" w:rsidRDefault="00000000">
          <w:pPr>
            <w:pStyle w:val="TOC2"/>
            <w:rPr>
              <w:rFonts w:asciiTheme="minorHAnsi" w:eastAsiaTheme="minorEastAsia" w:hAnsiTheme="minorHAnsi" w:cstheme="minorBidi"/>
              <w:noProof/>
              <w:sz w:val="22"/>
              <w:szCs w:val="22"/>
              <w:lang w:val="en-SG" w:eastAsia="en-SG" w:bidi="my-MM"/>
            </w:rPr>
          </w:pPr>
          <w:hyperlink w:anchor="_Toc125496895" w:history="1">
            <w:r w:rsidR="00290C3D" w:rsidRPr="00456581">
              <w:rPr>
                <w:rStyle w:val="Hyperlink"/>
                <w:rFonts w:ascii="Pyidaungsu" w:hAnsi="Pyidaungsu" w:cs="Pyidaungsu"/>
                <w:noProof/>
              </w:rPr>
              <w:t xml:space="preserve">Python </w:t>
            </w:r>
            <w:r w:rsidR="00290C3D" w:rsidRPr="00456581">
              <w:rPr>
                <w:rStyle w:val="Hyperlink"/>
                <w:rFonts w:ascii="Pyidaungsu" w:hAnsi="Pyidaungsu" w:cs="Pyidaungsu"/>
                <w:noProof/>
                <w:cs/>
              </w:rPr>
              <w:t>မိတ်ဆက်</w:t>
            </w:r>
            <w:r w:rsidR="00290C3D">
              <w:rPr>
                <w:noProof/>
                <w:webHidden/>
              </w:rPr>
              <w:tab/>
            </w:r>
            <w:r w:rsidR="00290C3D">
              <w:rPr>
                <w:noProof/>
                <w:webHidden/>
              </w:rPr>
              <w:fldChar w:fldCharType="begin"/>
            </w:r>
            <w:r w:rsidR="00290C3D">
              <w:rPr>
                <w:noProof/>
                <w:webHidden/>
              </w:rPr>
              <w:instrText xml:space="preserve"> PAGEREF _Toc125496895 \h </w:instrText>
            </w:r>
            <w:r w:rsidR="00290C3D">
              <w:rPr>
                <w:noProof/>
                <w:webHidden/>
              </w:rPr>
            </w:r>
            <w:r w:rsidR="00290C3D">
              <w:rPr>
                <w:noProof/>
                <w:webHidden/>
              </w:rPr>
              <w:fldChar w:fldCharType="separate"/>
            </w:r>
            <w:r w:rsidR="00290C3D">
              <w:rPr>
                <w:noProof/>
                <w:webHidden/>
              </w:rPr>
              <w:t>13</w:t>
            </w:r>
            <w:r w:rsidR="00290C3D">
              <w:rPr>
                <w:noProof/>
                <w:webHidden/>
              </w:rPr>
              <w:fldChar w:fldCharType="end"/>
            </w:r>
          </w:hyperlink>
        </w:p>
        <w:p w14:paraId="60BA2CC1" w14:textId="0AACB4D4" w:rsidR="00290C3D" w:rsidRDefault="00000000">
          <w:pPr>
            <w:pStyle w:val="TOC2"/>
            <w:rPr>
              <w:rFonts w:asciiTheme="minorHAnsi" w:eastAsiaTheme="minorEastAsia" w:hAnsiTheme="minorHAnsi" w:cstheme="minorBidi"/>
              <w:noProof/>
              <w:sz w:val="22"/>
              <w:szCs w:val="22"/>
              <w:lang w:val="en-SG" w:eastAsia="en-SG" w:bidi="my-MM"/>
            </w:rPr>
          </w:pPr>
          <w:hyperlink w:anchor="_Toc125496896" w:history="1">
            <w:r w:rsidR="00290C3D" w:rsidRPr="00456581">
              <w:rPr>
                <w:rStyle w:val="Hyperlink"/>
                <w:rFonts w:ascii="Pyidaungsu" w:hAnsi="Pyidaungsu" w:cs="Pyidaungsu"/>
                <w:noProof/>
                <w:cs/>
              </w:rPr>
              <w:t>အခန်း (၂)</w:t>
            </w:r>
            <w:r w:rsidR="00290C3D" w:rsidRPr="00456581">
              <w:rPr>
                <w:rStyle w:val="Hyperlink"/>
                <w:rFonts w:ascii="Pyidaungsu" w:hAnsi="Pyidaungsu" w:cs="Pyidaungsu"/>
                <w:noProof/>
              </w:rPr>
              <w:t xml:space="preserve">: </w:t>
            </w:r>
            <w:r w:rsidR="00290C3D" w:rsidRPr="00456581">
              <w:rPr>
                <w:rStyle w:val="Hyperlink"/>
                <w:rFonts w:ascii="Pyidaungsu" w:hAnsi="Pyidaungsu" w:cs="Pyidaungsu"/>
                <w:noProof/>
                <w:cs/>
              </w:rPr>
              <w:t>ကိန်းဂဏန်း ခန့်မှန်းခြင်း (</w:t>
            </w:r>
            <w:r w:rsidR="00290C3D" w:rsidRPr="00456581">
              <w:rPr>
                <w:rStyle w:val="Hyperlink"/>
                <w:rFonts w:ascii="Pyidaungsu" w:hAnsi="Pyidaungsu" w:cs="Pyidaungsu"/>
                <w:noProof/>
              </w:rPr>
              <w:t>Regression Methods</w:t>
            </w:r>
            <w:r w:rsidR="00290C3D" w:rsidRPr="00456581">
              <w:rPr>
                <w:rStyle w:val="Hyperlink"/>
                <w:rFonts w:ascii="Pyidaungsu" w:hAnsi="Pyidaungsu" w:cs="Pyidaungsu"/>
                <w:noProof/>
                <w:cs/>
              </w:rPr>
              <w:t>)</w:t>
            </w:r>
            <w:r w:rsidR="00290C3D">
              <w:rPr>
                <w:noProof/>
                <w:webHidden/>
              </w:rPr>
              <w:tab/>
            </w:r>
            <w:r w:rsidR="00290C3D">
              <w:rPr>
                <w:noProof/>
                <w:webHidden/>
              </w:rPr>
              <w:fldChar w:fldCharType="begin"/>
            </w:r>
            <w:r w:rsidR="00290C3D">
              <w:rPr>
                <w:noProof/>
                <w:webHidden/>
              </w:rPr>
              <w:instrText xml:space="preserve"> PAGEREF _Toc125496896 \h </w:instrText>
            </w:r>
            <w:r w:rsidR="00290C3D">
              <w:rPr>
                <w:noProof/>
                <w:webHidden/>
              </w:rPr>
            </w:r>
            <w:r w:rsidR="00290C3D">
              <w:rPr>
                <w:noProof/>
                <w:webHidden/>
              </w:rPr>
              <w:fldChar w:fldCharType="separate"/>
            </w:r>
            <w:r w:rsidR="00290C3D">
              <w:rPr>
                <w:noProof/>
                <w:webHidden/>
              </w:rPr>
              <w:t>16</w:t>
            </w:r>
            <w:r w:rsidR="00290C3D">
              <w:rPr>
                <w:noProof/>
                <w:webHidden/>
              </w:rPr>
              <w:fldChar w:fldCharType="end"/>
            </w:r>
          </w:hyperlink>
        </w:p>
        <w:p w14:paraId="6153E16C" w14:textId="37428596" w:rsidR="00290C3D" w:rsidRDefault="00000000">
          <w:pPr>
            <w:pStyle w:val="TOC2"/>
            <w:rPr>
              <w:rFonts w:asciiTheme="minorHAnsi" w:eastAsiaTheme="minorEastAsia" w:hAnsiTheme="minorHAnsi" w:cstheme="minorBidi"/>
              <w:noProof/>
              <w:sz w:val="22"/>
              <w:szCs w:val="22"/>
              <w:lang w:val="en-SG" w:eastAsia="en-SG" w:bidi="my-MM"/>
            </w:rPr>
          </w:pPr>
          <w:hyperlink w:anchor="_Toc125496897" w:history="1">
            <w:r w:rsidR="00290C3D" w:rsidRPr="00456581">
              <w:rPr>
                <w:rStyle w:val="Hyperlink"/>
                <w:rFonts w:ascii="Pyidaungsu" w:hAnsi="Pyidaungsu" w:cs="Pyidaungsu"/>
                <w:noProof/>
              </w:rPr>
              <w:t>Linear Regression</w:t>
            </w:r>
            <w:r w:rsidR="00290C3D">
              <w:rPr>
                <w:noProof/>
                <w:webHidden/>
              </w:rPr>
              <w:tab/>
            </w:r>
            <w:r w:rsidR="00290C3D">
              <w:rPr>
                <w:noProof/>
                <w:webHidden/>
              </w:rPr>
              <w:fldChar w:fldCharType="begin"/>
            </w:r>
            <w:r w:rsidR="00290C3D">
              <w:rPr>
                <w:noProof/>
                <w:webHidden/>
              </w:rPr>
              <w:instrText xml:space="preserve"> PAGEREF _Toc125496897 \h </w:instrText>
            </w:r>
            <w:r w:rsidR="00290C3D">
              <w:rPr>
                <w:noProof/>
                <w:webHidden/>
              </w:rPr>
            </w:r>
            <w:r w:rsidR="00290C3D">
              <w:rPr>
                <w:noProof/>
                <w:webHidden/>
              </w:rPr>
              <w:fldChar w:fldCharType="separate"/>
            </w:r>
            <w:r w:rsidR="00290C3D">
              <w:rPr>
                <w:noProof/>
                <w:webHidden/>
              </w:rPr>
              <w:t>18</w:t>
            </w:r>
            <w:r w:rsidR="00290C3D">
              <w:rPr>
                <w:noProof/>
                <w:webHidden/>
              </w:rPr>
              <w:fldChar w:fldCharType="end"/>
            </w:r>
          </w:hyperlink>
        </w:p>
        <w:p w14:paraId="69FBC8FE" w14:textId="03922378" w:rsidR="00290C3D" w:rsidRDefault="00000000">
          <w:pPr>
            <w:pStyle w:val="TOC2"/>
            <w:rPr>
              <w:rFonts w:asciiTheme="minorHAnsi" w:eastAsiaTheme="minorEastAsia" w:hAnsiTheme="minorHAnsi" w:cstheme="minorBidi"/>
              <w:noProof/>
              <w:sz w:val="22"/>
              <w:szCs w:val="22"/>
              <w:lang w:val="en-SG" w:eastAsia="en-SG" w:bidi="my-MM"/>
            </w:rPr>
          </w:pPr>
          <w:hyperlink w:anchor="_Toc125496898" w:history="1">
            <w:r w:rsidR="00290C3D" w:rsidRPr="00456581">
              <w:rPr>
                <w:rStyle w:val="Hyperlink"/>
                <w:rFonts w:ascii="Pyidaungsu" w:hAnsi="Pyidaungsu" w:cs="Pyidaungsu"/>
                <w:noProof/>
              </w:rPr>
              <w:t>Multiple Linear Regression</w:t>
            </w:r>
            <w:r w:rsidR="00290C3D">
              <w:rPr>
                <w:noProof/>
                <w:webHidden/>
              </w:rPr>
              <w:tab/>
            </w:r>
            <w:r w:rsidR="00290C3D">
              <w:rPr>
                <w:noProof/>
                <w:webHidden/>
              </w:rPr>
              <w:fldChar w:fldCharType="begin"/>
            </w:r>
            <w:r w:rsidR="00290C3D">
              <w:rPr>
                <w:noProof/>
                <w:webHidden/>
              </w:rPr>
              <w:instrText xml:space="preserve"> PAGEREF _Toc125496898 \h </w:instrText>
            </w:r>
            <w:r w:rsidR="00290C3D">
              <w:rPr>
                <w:noProof/>
                <w:webHidden/>
              </w:rPr>
            </w:r>
            <w:r w:rsidR="00290C3D">
              <w:rPr>
                <w:noProof/>
                <w:webHidden/>
              </w:rPr>
              <w:fldChar w:fldCharType="separate"/>
            </w:r>
            <w:r w:rsidR="00290C3D">
              <w:rPr>
                <w:noProof/>
                <w:webHidden/>
              </w:rPr>
              <w:t>21</w:t>
            </w:r>
            <w:r w:rsidR="00290C3D">
              <w:rPr>
                <w:noProof/>
                <w:webHidden/>
              </w:rPr>
              <w:fldChar w:fldCharType="end"/>
            </w:r>
          </w:hyperlink>
        </w:p>
        <w:p w14:paraId="7B5AB387" w14:textId="5E688B43" w:rsidR="00290C3D" w:rsidRDefault="00000000">
          <w:pPr>
            <w:pStyle w:val="TOC2"/>
            <w:rPr>
              <w:rFonts w:asciiTheme="minorHAnsi" w:eastAsiaTheme="minorEastAsia" w:hAnsiTheme="minorHAnsi" w:cstheme="minorBidi"/>
              <w:noProof/>
              <w:sz w:val="22"/>
              <w:szCs w:val="22"/>
              <w:lang w:val="en-SG" w:eastAsia="en-SG" w:bidi="my-MM"/>
            </w:rPr>
          </w:pPr>
          <w:hyperlink w:anchor="_Toc125496899" w:history="1">
            <w:r w:rsidR="00290C3D" w:rsidRPr="00456581">
              <w:rPr>
                <w:rStyle w:val="Hyperlink"/>
                <w:rFonts w:ascii="Pyidaungsu" w:hAnsi="Pyidaungsu" w:cs="Pyidaungsu"/>
                <w:noProof/>
                <w:lang w:val="en-SG"/>
              </w:rPr>
              <w:t>Polynomial Regression</w:t>
            </w:r>
            <w:r w:rsidR="00290C3D">
              <w:rPr>
                <w:noProof/>
                <w:webHidden/>
              </w:rPr>
              <w:tab/>
            </w:r>
            <w:r w:rsidR="00290C3D">
              <w:rPr>
                <w:noProof/>
                <w:webHidden/>
              </w:rPr>
              <w:fldChar w:fldCharType="begin"/>
            </w:r>
            <w:r w:rsidR="00290C3D">
              <w:rPr>
                <w:noProof/>
                <w:webHidden/>
              </w:rPr>
              <w:instrText xml:space="preserve"> PAGEREF _Toc125496899 \h </w:instrText>
            </w:r>
            <w:r w:rsidR="00290C3D">
              <w:rPr>
                <w:noProof/>
                <w:webHidden/>
              </w:rPr>
            </w:r>
            <w:r w:rsidR="00290C3D">
              <w:rPr>
                <w:noProof/>
                <w:webHidden/>
              </w:rPr>
              <w:fldChar w:fldCharType="separate"/>
            </w:r>
            <w:r w:rsidR="00290C3D">
              <w:rPr>
                <w:noProof/>
                <w:webHidden/>
              </w:rPr>
              <w:t>27</w:t>
            </w:r>
            <w:r w:rsidR="00290C3D">
              <w:rPr>
                <w:noProof/>
                <w:webHidden/>
              </w:rPr>
              <w:fldChar w:fldCharType="end"/>
            </w:r>
          </w:hyperlink>
        </w:p>
        <w:p w14:paraId="61A63A87" w14:textId="0FCC4E46" w:rsidR="00290C3D" w:rsidRDefault="00000000">
          <w:pPr>
            <w:pStyle w:val="TOC2"/>
            <w:rPr>
              <w:rFonts w:asciiTheme="minorHAnsi" w:eastAsiaTheme="minorEastAsia" w:hAnsiTheme="minorHAnsi" w:cstheme="minorBidi"/>
              <w:noProof/>
              <w:sz w:val="22"/>
              <w:szCs w:val="22"/>
              <w:lang w:val="en-SG" w:eastAsia="en-SG" w:bidi="my-MM"/>
            </w:rPr>
          </w:pPr>
          <w:hyperlink w:anchor="_Toc125496900" w:history="1">
            <w:r w:rsidR="00290C3D" w:rsidRPr="00456581">
              <w:rPr>
                <w:rStyle w:val="Hyperlink"/>
                <w:rFonts w:ascii="Pyidaungsu" w:hAnsi="Pyidaungsu" w:cs="Pyidaungsu"/>
                <w:noProof/>
              </w:rPr>
              <w:t>Model Implementation</w:t>
            </w:r>
            <w:r w:rsidR="00290C3D">
              <w:rPr>
                <w:noProof/>
                <w:webHidden/>
              </w:rPr>
              <w:tab/>
            </w:r>
            <w:r w:rsidR="00290C3D">
              <w:rPr>
                <w:noProof/>
                <w:webHidden/>
              </w:rPr>
              <w:fldChar w:fldCharType="begin"/>
            </w:r>
            <w:r w:rsidR="00290C3D">
              <w:rPr>
                <w:noProof/>
                <w:webHidden/>
              </w:rPr>
              <w:instrText xml:space="preserve"> PAGEREF _Toc125496900 \h </w:instrText>
            </w:r>
            <w:r w:rsidR="00290C3D">
              <w:rPr>
                <w:noProof/>
                <w:webHidden/>
              </w:rPr>
            </w:r>
            <w:r w:rsidR="00290C3D">
              <w:rPr>
                <w:noProof/>
                <w:webHidden/>
              </w:rPr>
              <w:fldChar w:fldCharType="separate"/>
            </w:r>
            <w:r w:rsidR="00290C3D">
              <w:rPr>
                <w:noProof/>
                <w:webHidden/>
              </w:rPr>
              <w:t>29</w:t>
            </w:r>
            <w:r w:rsidR="00290C3D">
              <w:rPr>
                <w:noProof/>
                <w:webHidden/>
              </w:rPr>
              <w:fldChar w:fldCharType="end"/>
            </w:r>
          </w:hyperlink>
        </w:p>
        <w:p w14:paraId="412029E1" w14:textId="6700B8D5" w:rsidR="00290C3D" w:rsidRDefault="00000000">
          <w:pPr>
            <w:pStyle w:val="TOC2"/>
            <w:rPr>
              <w:rFonts w:asciiTheme="minorHAnsi" w:eastAsiaTheme="minorEastAsia" w:hAnsiTheme="minorHAnsi" w:cstheme="minorBidi"/>
              <w:noProof/>
              <w:sz w:val="22"/>
              <w:szCs w:val="22"/>
              <w:lang w:val="en-SG" w:eastAsia="en-SG" w:bidi="my-MM"/>
            </w:rPr>
          </w:pPr>
          <w:hyperlink w:anchor="_Toc125496901" w:history="1">
            <w:r w:rsidR="00290C3D" w:rsidRPr="00456581">
              <w:rPr>
                <w:rStyle w:val="Hyperlink"/>
                <w:rFonts w:ascii="Pyidaungsu" w:hAnsi="Pyidaungsu" w:cs="Pyidaungsu"/>
                <w:noProof/>
              </w:rPr>
              <w:t>Model Evaluation</w:t>
            </w:r>
            <w:r w:rsidR="00290C3D">
              <w:rPr>
                <w:noProof/>
                <w:webHidden/>
              </w:rPr>
              <w:tab/>
            </w:r>
            <w:r w:rsidR="00290C3D">
              <w:rPr>
                <w:noProof/>
                <w:webHidden/>
              </w:rPr>
              <w:fldChar w:fldCharType="begin"/>
            </w:r>
            <w:r w:rsidR="00290C3D">
              <w:rPr>
                <w:noProof/>
                <w:webHidden/>
              </w:rPr>
              <w:instrText xml:space="preserve"> PAGEREF _Toc125496901 \h </w:instrText>
            </w:r>
            <w:r w:rsidR="00290C3D">
              <w:rPr>
                <w:noProof/>
                <w:webHidden/>
              </w:rPr>
            </w:r>
            <w:r w:rsidR="00290C3D">
              <w:rPr>
                <w:noProof/>
                <w:webHidden/>
              </w:rPr>
              <w:fldChar w:fldCharType="separate"/>
            </w:r>
            <w:r w:rsidR="00290C3D">
              <w:rPr>
                <w:noProof/>
                <w:webHidden/>
              </w:rPr>
              <w:t>32</w:t>
            </w:r>
            <w:r w:rsidR="00290C3D">
              <w:rPr>
                <w:noProof/>
                <w:webHidden/>
              </w:rPr>
              <w:fldChar w:fldCharType="end"/>
            </w:r>
          </w:hyperlink>
        </w:p>
        <w:p w14:paraId="09F3789B" w14:textId="18D947CC" w:rsidR="00290C3D" w:rsidRDefault="00000000">
          <w:pPr>
            <w:pStyle w:val="TOC2"/>
            <w:rPr>
              <w:rFonts w:asciiTheme="minorHAnsi" w:eastAsiaTheme="minorEastAsia" w:hAnsiTheme="minorHAnsi" w:cstheme="minorBidi"/>
              <w:noProof/>
              <w:sz w:val="22"/>
              <w:szCs w:val="22"/>
              <w:lang w:val="en-SG" w:eastAsia="en-SG" w:bidi="my-MM"/>
            </w:rPr>
          </w:pPr>
          <w:hyperlink w:anchor="_Toc125496902" w:history="1">
            <w:r w:rsidR="00290C3D" w:rsidRPr="00456581">
              <w:rPr>
                <w:rStyle w:val="Hyperlink"/>
                <w:rFonts w:ascii="Pyidaungsu" w:hAnsi="Pyidaungsu" w:cs="Pyidaungsu"/>
                <w:noProof/>
                <w:lang w:val="en-SG"/>
              </w:rPr>
              <w:t>Project: Sale Amount Prediction</w:t>
            </w:r>
            <w:r w:rsidR="00290C3D">
              <w:rPr>
                <w:noProof/>
                <w:webHidden/>
              </w:rPr>
              <w:tab/>
            </w:r>
            <w:r w:rsidR="00290C3D">
              <w:rPr>
                <w:noProof/>
                <w:webHidden/>
              </w:rPr>
              <w:fldChar w:fldCharType="begin"/>
            </w:r>
            <w:r w:rsidR="00290C3D">
              <w:rPr>
                <w:noProof/>
                <w:webHidden/>
              </w:rPr>
              <w:instrText xml:space="preserve"> PAGEREF _Toc125496902 \h </w:instrText>
            </w:r>
            <w:r w:rsidR="00290C3D">
              <w:rPr>
                <w:noProof/>
                <w:webHidden/>
              </w:rPr>
            </w:r>
            <w:r w:rsidR="00290C3D">
              <w:rPr>
                <w:noProof/>
                <w:webHidden/>
              </w:rPr>
              <w:fldChar w:fldCharType="separate"/>
            </w:r>
            <w:r w:rsidR="00290C3D">
              <w:rPr>
                <w:noProof/>
                <w:webHidden/>
              </w:rPr>
              <w:t>39</w:t>
            </w:r>
            <w:r w:rsidR="00290C3D">
              <w:rPr>
                <w:noProof/>
                <w:webHidden/>
              </w:rPr>
              <w:fldChar w:fldCharType="end"/>
            </w:r>
          </w:hyperlink>
        </w:p>
        <w:p w14:paraId="5C6679F2" w14:textId="5248954A" w:rsidR="00290C3D" w:rsidRDefault="00000000">
          <w:pPr>
            <w:pStyle w:val="TOC2"/>
            <w:rPr>
              <w:rFonts w:asciiTheme="minorHAnsi" w:eastAsiaTheme="minorEastAsia" w:hAnsiTheme="minorHAnsi" w:cstheme="minorBidi"/>
              <w:noProof/>
              <w:sz w:val="22"/>
              <w:szCs w:val="22"/>
              <w:lang w:val="en-SG" w:eastAsia="en-SG" w:bidi="my-MM"/>
            </w:rPr>
          </w:pPr>
          <w:hyperlink w:anchor="_Toc125496903" w:history="1">
            <w:r w:rsidR="00290C3D" w:rsidRPr="00456581">
              <w:rPr>
                <w:rStyle w:val="Hyperlink"/>
                <w:rFonts w:ascii="Pyidaungsu" w:hAnsi="Pyidaungsu" w:cs="Pyidaungsu"/>
                <w:noProof/>
                <w:cs/>
              </w:rPr>
              <w:t>အခန်း (၃)</w:t>
            </w:r>
            <w:r w:rsidR="00290C3D" w:rsidRPr="00456581">
              <w:rPr>
                <w:rStyle w:val="Hyperlink"/>
                <w:rFonts w:ascii="Pyidaungsu" w:hAnsi="Pyidaungsu" w:cs="Pyidaungsu"/>
                <w:noProof/>
              </w:rPr>
              <w:t xml:space="preserve">: </w:t>
            </w:r>
            <w:r w:rsidR="00290C3D" w:rsidRPr="00456581">
              <w:rPr>
                <w:rStyle w:val="Hyperlink"/>
                <w:rFonts w:ascii="Pyidaungsu" w:hAnsi="Pyidaungsu" w:cs="Pyidaungsu"/>
                <w:noProof/>
                <w:cs/>
              </w:rPr>
              <w:t>အမျိုးအစား ခွဲခြားခြင်း (</w:t>
            </w:r>
            <w:r w:rsidR="00290C3D" w:rsidRPr="00456581">
              <w:rPr>
                <w:rStyle w:val="Hyperlink"/>
                <w:rFonts w:ascii="Pyidaungsu" w:hAnsi="Pyidaungsu" w:cs="Pyidaungsu"/>
                <w:noProof/>
              </w:rPr>
              <w:t>Classification Methods)</w:t>
            </w:r>
            <w:r w:rsidR="00290C3D">
              <w:rPr>
                <w:noProof/>
                <w:webHidden/>
              </w:rPr>
              <w:tab/>
            </w:r>
            <w:r w:rsidR="00290C3D">
              <w:rPr>
                <w:noProof/>
                <w:webHidden/>
              </w:rPr>
              <w:fldChar w:fldCharType="begin"/>
            </w:r>
            <w:r w:rsidR="00290C3D">
              <w:rPr>
                <w:noProof/>
                <w:webHidden/>
              </w:rPr>
              <w:instrText xml:space="preserve"> PAGEREF _Toc125496903 \h </w:instrText>
            </w:r>
            <w:r w:rsidR="00290C3D">
              <w:rPr>
                <w:noProof/>
                <w:webHidden/>
              </w:rPr>
            </w:r>
            <w:r w:rsidR="00290C3D">
              <w:rPr>
                <w:noProof/>
                <w:webHidden/>
              </w:rPr>
              <w:fldChar w:fldCharType="separate"/>
            </w:r>
            <w:r w:rsidR="00290C3D">
              <w:rPr>
                <w:noProof/>
                <w:webHidden/>
              </w:rPr>
              <w:t>43</w:t>
            </w:r>
            <w:r w:rsidR="00290C3D">
              <w:rPr>
                <w:noProof/>
                <w:webHidden/>
              </w:rPr>
              <w:fldChar w:fldCharType="end"/>
            </w:r>
          </w:hyperlink>
        </w:p>
        <w:p w14:paraId="62611620" w14:textId="62F44649" w:rsidR="00290C3D" w:rsidRDefault="00000000">
          <w:pPr>
            <w:pStyle w:val="TOC2"/>
            <w:rPr>
              <w:rFonts w:asciiTheme="minorHAnsi" w:eastAsiaTheme="minorEastAsia" w:hAnsiTheme="minorHAnsi" w:cstheme="minorBidi"/>
              <w:noProof/>
              <w:sz w:val="22"/>
              <w:szCs w:val="22"/>
              <w:lang w:val="en-SG" w:eastAsia="en-SG" w:bidi="my-MM"/>
            </w:rPr>
          </w:pPr>
          <w:hyperlink w:anchor="_Toc125496904" w:history="1">
            <w:r w:rsidR="00290C3D" w:rsidRPr="00456581">
              <w:rPr>
                <w:rStyle w:val="Hyperlink"/>
                <w:rFonts w:ascii="Pyidaungsu" w:hAnsi="Pyidaungsu" w:cs="Pyidaungsu"/>
                <w:noProof/>
              </w:rPr>
              <w:t>Performance Evaluation Metric for Classification</w:t>
            </w:r>
            <w:r w:rsidR="00290C3D">
              <w:rPr>
                <w:noProof/>
                <w:webHidden/>
              </w:rPr>
              <w:tab/>
            </w:r>
            <w:r w:rsidR="00290C3D">
              <w:rPr>
                <w:noProof/>
                <w:webHidden/>
              </w:rPr>
              <w:fldChar w:fldCharType="begin"/>
            </w:r>
            <w:r w:rsidR="00290C3D">
              <w:rPr>
                <w:noProof/>
                <w:webHidden/>
              </w:rPr>
              <w:instrText xml:space="preserve"> PAGEREF _Toc125496904 \h </w:instrText>
            </w:r>
            <w:r w:rsidR="00290C3D">
              <w:rPr>
                <w:noProof/>
                <w:webHidden/>
              </w:rPr>
            </w:r>
            <w:r w:rsidR="00290C3D">
              <w:rPr>
                <w:noProof/>
                <w:webHidden/>
              </w:rPr>
              <w:fldChar w:fldCharType="separate"/>
            </w:r>
            <w:r w:rsidR="00290C3D">
              <w:rPr>
                <w:noProof/>
                <w:webHidden/>
              </w:rPr>
              <w:t>45</w:t>
            </w:r>
            <w:r w:rsidR="00290C3D">
              <w:rPr>
                <w:noProof/>
                <w:webHidden/>
              </w:rPr>
              <w:fldChar w:fldCharType="end"/>
            </w:r>
          </w:hyperlink>
        </w:p>
        <w:p w14:paraId="419AA1F7" w14:textId="7D25BEDA" w:rsidR="00290C3D" w:rsidRDefault="00000000">
          <w:pPr>
            <w:pStyle w:val="TOC2"/>
            <w:rPr>
              <w:rFonts w:asciiTheme="minorHAnsi" w:eastAsiaTheme="minorEastAsia" w:hAnsiTheme="minorHAnsi" w:cstheme="minorBidi"/>
              <w:noProof/>
              <w:sz w:val="22"/>
              <w:szCs w:val="22"/>
              <w:lang w:val="en-SG" w:eastAsia="en-SG" w:bidi="my-MM"/>
            </w:rPr>
          </w:pPr>
          <w:hyperlink w:anchor="_Toc125496905" w:history="1">
            <w:r w:rsidR="00290C3D" w:rsidRPr="00456581">
              <w:rPr>
                <w:rStyle w:val="Hyperlink"/>
                <w:noProof/>
                <w:lang w:val="en-SG"/>
              </w:rPr>
              <w:t>Logistic Regression</w:t>
            </w:r>
            <w:r w:rsidR="00290C3D">
              <w:rPr>
                <w:noProof/>
                <w:webHidden/>
              </w:rPr>
              <w:tab/>
            </w:r>
            <w:r w:rsidR="00290C3D">
              <w:rPr>
                <w:noProof/>
                <w:webHidden/>
              </w:rPr>
              <w:fldChar w:fldCharType="begin"/>
            </w:r>
            <w:r w:rsidR="00290C3D">
              <w:rPr>
                <w:noProof/>
                <w:webHidden/>
              </w:rPr>
              <w:instrText xml:space="preserve"> PAGEREF _Toc125496905 \h </w:instrText>
            </w:r>
            <w:r w:rsidR="00290C3D">
              <w:rPr>
                <w:noProof/>
                <w:webHidden/>
              </w:rPr>
            </w:r>
            <w:r w:rsidR="00290C3D">
              <w:rPr>
                <w:noProof/>
                <w:webHidden/>
              </w:rPr>
              <w:fldChar w:fldCharType="separate"/>
            </w:r>
            <w:r w:rsidR="00290C3D">
              <w:rPr>
                <w:noProof/>
                <w:webHidden/>
              </w:rPr>
              <w:t>54</w:t>
            </w:r>
            <w:r w:rsidR="00290C3D">
              <w:rPr>
                <w:noProof/>
                <w:webHidden/>
              </w:rPr>
              <w:fldChar w:fldCharType="end"/>
            </w:r>
          </w:hyperlink>
        </w:p>
        <w:p w14:paraId="6444607D" w14:textId="401AAB73" w:rsidR="00290C3D" w:rsidRDefault="00000000">
          <w:pPr>
            <w:pStyle w:val="TOC2"/>
            <w:rPr>
              <w:rFonts w:asciiTheme="minorHAnsi" w:eastAsiaTheme="minorEastAsia" w:hAnsiTheme="minorHAnsi" w:cstheme="minorBidi"/>
              <w:noProof/>
              <w:sz w:val="22"/>
              <w:szCs w:val="22"/>
              <w:lang w:val="en-SG" w:eastAsia="en-SG" w:bidi="my-MM"/>
            </w:rPr>
          </w:pPr>
          <w:hyperlink w:anchor="_Toc125496906" w:history="1">
            <w:r w:rsidR="00290C3D" w:rsidRPr="00456581">
              <w:rPr>
                <w:rStyle w:val="Hyperlink"/>
                <w:rFonts w:ascii="Pyidaungsu" w:hAnsi="Pyidaungsu" w:cs="Pyidaungsu"/>
                <w:noProof/>
              </w:rPr>
              <w:t>KNN Classifier</w:t>
            </w:r>
            <w:r w:rsidR="00290C3D">
              <w:rPr>
                <w:noProof/>
                <w:webHidden/>
              </w:rPr>
              <w:tab/>
            </w:r>
            <w:r w:rsidR="00290C3D">
              <w:rPr>
                <w:noProof/>
                <w:webHidden/>
              </w:rPr>
              <w:fldChar w:fldCharType="begin"/>
            </w:r>
            <w:r w:rsidR="00290C3D">
              <w:rPr>
                <w:noProof/>
                <w:webHidden/>
              </w:rPr>
              <w:instrText xml:space="preserve"> PAGEREF _Toc125496906 \h </w:instrText>
            </w:r>
            <w:r w:rsidR="00290C3D">
              <w:rPr>
                <w:noProof/>
                <w:webHidden/>
              </w:rPr>
            </w:r>
            <w:r w:rsidR="00290C3D">
              <w:rPr>
                <w:noProof/>
                <w:webHidden/>
              </w:rPr>
              <w:fldChar w:fldCharType="separate"/>
            </w:r>
            <w:r w:rsidR="00290C3D">
              <w:rPr>
                <w:noProof/>
                <w:webHidden/>
              </w:rPr>
              <w:t>58</w:t>
            </w:r>
            <w:r w:rsidR="00290C3D">
              <w:rPr>
                <w:noProof/>
                <w:webHidden/>
              </w:rPr>
              <w:fldChar w:fldCharType="end"/>
            </w:r>
          </w:hyperlink>
        </w:p>
        <w:p w14:paraId="2E367A7F" w14:textId="7F3E7C02" w:rsidR="00290C3D" w:rsidRDefault="00000000">
          <w:pPr>
            <w:pStyle w:val="TOC2"/>
            <w:rPr>
              <w:rFonts w:asciiTheme="minorHAnsi" w:eastAsiaTheme="minorEastAsia" w:hAnsiTheme="minorHAnsi" w:cstheme="minorBidi"/>
              <w:noProof/>
              <w:sz w:val="22"/>
              <w:szCs w:val="22"/>
              <w:lang w:val="en-SG" w:eastAsia="en-SG" w:bidi="my-MM"/>
            </w:rPr>
          </w:pPr>
          <w:hyperlink w:anchor="_Toc125496907" w:history="1">
            <w:r w:rsidR="00290C3D" w:rsidRPr="00456581">
              <w:rPr>
                <w:rStyle w:val="Hyperlink"/>
                <w:rFonts w:ascii="Pyidaungsu" w:hAnsi="Pyidaungsu" w:cs="Pyidaungsu"/>
                <w:noProof/>
              </w:rPr>
              <w:t>SVM Classifier</w:t>
            </w:r>
            <w:r w:rsidR="00290C3D">
              <w:rPr>
                <w:noProof/>
                <w:webHidden/>
              </w:rPr>
              <w:tab/>
            </w:r>
            <w:r w:rsidR="00290C3D">
              <w:rPr>
                <w:noProof/>
                <w:webHidden/>
              </w:rPr>
              <w:fldChar w:fldCharType="begin"/>
            </w:r>
            <w:r w:rsidR="00290C3D">
              <w:rPr>
                <w:noProof/>
                <w:webHidden/>
              </w:rPr>
              <w:instrText xml:space="preserve"> PAGEREF _Toc125496907 \h </w:instrText>
            </w:r>
            <w:r w:rsidR="00290C3D">
              <w:rPr>
                <w:noProof/>
                <w:webHidden/>
              </w:rPr>
            </w:r>
            <w:r w:rsidR="00290C3D">
              <w:rPr>
                <w:noProof/>
                <w:webHidden/>
              </w:rPr>
              <w:fldChar w:fldCharType="separate"/>
            </w:r>
            <w:r w:rsidR="00290C3D">
              <w:rPr>
                <w:noProof/>
                <w:webHidden/>
              </w:rPr>
              <w:t>62</w:t>
            </w:r>
            <w:r w:rsidR="00290C3D">
              <w:rPr>
                <w:noProof/>
                <w:webHidden/>
              </w:rPr>
              <w:fldChar w:fldCharType="end"/>
            </w:r>
          </w:hyperlink>
        </w:p>
        <w:p w14:paraId="7B0620DE" w14:textId="69C8EDE7" w:rsidR="00290C3D" w:rsidRDefault="00000000">
          <w:pPr>
            <w:pStyle w:val="TOC2"/>
            <w:rPr>
              <w:rFonts w:asciiTheme="minorHAnsi" w:eastAsiaTheme="minorEastAsia" w:hAnsiTheme="minorHAnsi" w:cstheme="minorBidi"/>
              <w:noProof/>
              <w:sz w:val="22"/>
              <w:szCs w:val="22"/>
              <w:lang w:val="en-SG" w:eastAsia="en-SG" w:bidi="my-MM"/>
            </w:rPr>
          </w:pPr>
          <w:hyperlink w:anchor="_Toc125496908" w:history="1">
            <w:r w:rsidR="00290C3D" w:rsidRPr="00456581">
              <w:rPr>
                <w:rStyle w:val="Hyperlink"/>
                <w:rFonts w:ascii="Pyidaungsu" w:hAnsi="Pyidaungsu" w:cs="Pyidaungsu"/>
                <w:noProof/>
                <w:cs/>
              </w:rPr>
              <w:t>အခန်း (၄)</w:t>
            </w:r>
            <w:r w:rsidR="00290C3D" w:rsidRPr="00456581">
              <w:rPr>
                <w:rStyle w:val="Hyperlink"/>
                <w:rFonts w:ascii="Pyidaungsu" w:hAnsi="Pyidaungsu" w:cs="Pyidaungsu"/>
                <w:noProof/>
              </w:rPr>
              <w:t xml:space="preserve">: ChatGPT </w:t>
            </w:r>
            <w:r w:rsidR="00290C3D" w:rsidRPr="00456581">
              <w:rPr>
                <w:rStyle w:val="Hyperlink"/>
                <w:rFonts w:ascii="Pyidaungsu" w:hAnsi="Pyidaungsu" w:cs="Pyidaungsu"/>
                <w:noProof/>
                <w:cs/>
              </w:rPr>
              <w:t>မှ အကြံပြုသည့် လေ့လာသင့်သည်များ</w:t>
            </w:r>
            <w:r w:rsidR="00290C3D">
              <w:rPr>
                <w:noProof/>
                <w:webHidden/>
              </w:rPr>
              <w:tab/>
            </w:r>
            <w:r w:rsidR="00290C3D">
              <w:rPr>
                <w:noProof/>
                <w:webHidden/>
              </w:rPr>
              <w:fldChar w:fldCharType="begin"/>
            </w:r>
            <w:r w:rsidR="00290C3D">
              <w:rPr>
                <w:noProof/>
                <w:webHidden/>
              </w:rPr>
              <w:instrText xml:space="preserve"> PAGEREF _Toc125496908 \h </w:instrText>
            </w:r>
            <w:r w:rsidR="00290C3D">
              <w:rPr>
                <w:noProof/>
                <w:webHidden/>
              </w:rPr>
            </w:r>
            <w:r w:rsidR="00290C3D">
              <w:rPr>
                <w:noProof/>
                <w:webHidden/>
              </w:rPr>
              <w:fldChar w:fldCharType="separate"/>
            </w:r>
            <w:r w:rsidR="00290C3D">
              <w:rPr>
                <w:noProof/>
                <w:webHidden/>
              </w:rPr>
              <w:t>63</w:t>
            </w:r>
            <w:r w:rsidR="00290C3D">
              <w:rPr>
                <w:noProof/>
                <w:webHidden/>
              </w:rPr>
              <w:fldChar w:fldCharType="end"/>
            </w:r>
          </w:hyperlink>
        </w:p>
        <w:p w14:paraId="3527D079" w14:textId="58F6E816" w:rsidR="00290C3D" w:rsidRDefault="00000000">
          <w:pPr>
            <w:pStyle w:val="TOC1"/>
            <w:tabs>
              <w:tab w:val="right" w:leader="dot" w:pos="9350"/>
            </w:tabs>
            <w:rPr>
              <w:rFonts w:asciiTheme="minorHAnsi" w:eastAsiaTheme="minorEastAsia" w:hAnsiTheme="minorHAnsi" w:cstheme="minorBidi"/>
              <w:noProof/>
              <w:sz w:val="22"/>
              <w:szCs w:val="22"/>
              <w:lang w:val="en-SG" w:eastAsia="en-SG" w:bidi="my-MM"/>
            </w:rPr>
          </w:pPr>
          <w:hyperlink w:anchor="_Toc125496909" w:history="1">
            <w:r w:rsidR="00290C3D" w:rsidRPr="00456581">
              <w:rPr>
                <w:rStyle w:val="Hyperlink"/>
                <w:rFonts w:ascii="Pyidaungsu" w:hAnsi="Pyidaungsu" w:cs="Pyidaungsu"/>
                <w:noProof/>
              </w:rPr>
              <w:t>Bibliography</w:t>
            </w:r>
            <w:r w:rsidR="00290C3D">
              <w:rPr>
                <w:noProof/>
                <w:webHidden/>
              </w:rPr>
              <w:tab/>
            </w:r>
            <w:r w:rsidR="00290C3D">
              <w:rPr>
                <w:noProof/>
                <w:webHidden/>
              </w:rPr>
              <w:fldChar w:fldCharType="begin"/>
            </w:r>
            <w:r w:rsidR="00290C3D">
              <w:rPr>
                <w:noProof/>
                <w:webHidden/>
              </w:rPr>
              <w:instrText xml:space="preserve"> PAGEREF _Toc125496909 \h </w:instrText>
            </w:r>
            <w:r w:rsidR="00290C3D">
              <w:rPr>
                <w:noProof/>
                <w:webHidden/>
              </w:rPr>
            </w:r>
            <w:r w:rsidR="00290C3D">
              <w:rPr>
                <w:noProof/>
                <w:webHidden/>
              </w:rPr>
              <w:fldChar w:fldCharType="separate"/>
            </w:r>
            <w:r w:rsidR="00290C3D">
              <w:rPr>
                <w:noProof/>
                <w:webHidden/>
              </w:rPr>
              <w:t>63</w:t>
            </w:r>
            <w:r w:rsidR="00290C3D">
              <w:rPr>
                <w:noProof/>
                <w:webHidden/>
              </w:rPr>
              <w:fldChar w:fldCharType="end"/>
            </w:r>
          </w:hyperlink>
        </w:p>
        <w:p w14:paraId="5375741E" w14:textId="4B9F2974" w:rsidR="00290C3D" w:rsidRDefault="00000000">
          <w:pPr>
            <w:pStyle w:val="TOC1"/>
            <w:tabs>
              <w:tab w:val="right" w:leader="dot" w:pos="9350"/>
            </w:tabs>
            <w:rPr>
              <w:rFonts w:asciiTheme="minorHAnsi" w:eastAsiaTheme="minorEastAsia" w:hAnsiTheme="minorHAnsi" w:cstheme="minorBidi"/>
              <w:noProof/>
              <w:sz w:val="22"/>
              <w:szCs w:val="22"/>
              <w:lang w:val="en-SG" w:eastAsia="en-SG" w:bidi="my-MM"/>
            </w:rPr>
          </w:pPr>
          <w:hyperlink w:anchor="_Toc125496910" w:history="1">
            <w:r w:rsidR="00290C3D" w:rsidRPr="00456581">
              <w:rPr>
                <w:rStyle w:val="Hyperlink"/>
                <w:rFonts w:ascii="Pyidaungsu" w:hAnsi="Pyidaungsu" w:cs="Pyidaungsu"/>
                <w:noProof/>
                <w:cs/>
              </w:rPr>
              <w:t>ကျေးဇူးတင်လွှာ</w:t>
            </w:r>
            <w:r w:rsidR="00290C3D">
              <w:rPr>
                <w:noProof/>
                <w:webHidden/>
              </w:rPr>
              <w:tab/>
            </w:r>
            <w:r w:rsidR="00290C3D">
              <w:rPr>
                <w:noProof/>
                <w:webHidden/>
              </w:rPr>
              <w:fldChar w:fldCharType="begin"/>
            </w:r>
            <w:r w:rsidR="00290C3D">
              <w:rPr>
                <w:noProof/>
                <w:webHidden/>
              </w:rPr>
              <w:instrText xml:space="preserve"> PAGEREF _Toc125496910 \h </w:instrText>
            </w:r>
            <w:r w:rsidR="00290C3D">
              <w:rPr>
                <w:noProof/>
                <w:webHidden/>
              </w:rPr>
            </w:r>
            <w:r w:rsidR="00290C3D">
              <w:rPr>
                <w:noProof/>
                <w:webHidden/>
              </w:rPr>
              <w:fldChar w:fldCharType="separate"/>
            </w:r>
            <w:r w:rsidR="00290C3D">
              <w:rPr>
                <w:noProof/>
                <w:webHidden/>
              </w:rPr>
              <w:t>64</w:t>
            </w:r>
            <w:r w:rsidR="00290C3D">
              <w:rPr>
                <w:noProof/>
                <w:webHidden/>
              </w:rPr>
              <w:fldChar w:fldCharType="end"/>
            </w:r>
          </w:hyperlink>
        </w:p>
        <w:p w14:paraId="63D6E6D5" w14:textId="5BF48BA6" w:rsidR="00290C3D" w:rsidRPr="00212A28" w:rsidRDefault="00290C3D" w:rsidP="00290C3D">
          <w:pPr>
            <w:rPr>
              <w:rFonts w:ascii="Pyidaungsu" w:hAnsi="Pyidaungsu" w:cs="Pyidaungsu"/>
            </w:rPr>
          </w:pPr>
          <w:r w:rsidRPr="00212A28">
            <w:rPr>
              <w:rFonts w:ascii="Pyidaungsu" w:hAnsi="Pyidaungsu" w:cs="Pyidaungsu"/>
              <w:b/>
              <w:bCs/>
              <w:noProof/>
            </w:rPr>
            <w:lastRenderedPageBreak/>
            <w:fldChar w:fldCharType="end"/>
          </w:r>
        </w:p>
      </w:sdtContent>
    </w:sdt>
    <w:p w14:paraId="60B05F0E" w14:textId="77777777" w:rsidR="00CD4185" w:rsidRPr="00212A28" w:rsidRDefault="00CD4185" w:rsidP="00B61B8E">
      <w:pPr>
        <w:rPr>
          <w:rFonts w:ascii="Pyidaungsu" w:hAnsi="Pyidaungsu" w:cs="Pyidaungsu"/>
        </w:rPr>
      </w:pPr>
    </w:p>
    <w:p w14:paraId="4AE788FC" w14:textId="77777777" w:rsidR="005567E7" w:rsidRPr="00212A28" w:rsidRDefault="005567E7" w:rsidP="00972D2C">
      <w:pPr>
        <w:pStyle w:val="TOC1"/>
        <w:tabs>
          <w:tab w:val="right" w:leader="dot" w:pos="9350"/>
        </w:tabs>
        <w:rPr>
          <w:rFonts w:ascii="Pyidaungsu" w:hAnsi="Pyidaungsu" w:cs="Pyidaungsu"/>
        </w:rPr>
      </w:pPr>
    </w:p>
    <w:p w14:paraId="2F7F17D2" w14:textId="77777777" w:rsidR="003F6C83" w:rsidRPr="00212A28" w:rsidRDefault="003F6C83" w:rsidP="00E30FF1">
      <w:pPr>
        <w:rPr>
          <w:rFonts w:ascii="Pyidaungsu" w:hAnsi="Pyidaungsu" w:cs="Pyidaungsu"/>
        </w:rPr>
      </w:pPr>
    </w:p>
    <w:p w14:paraId="39C198D3" w14:textId="77777777" w:rsidR="00E678C1" w:rsidRPr="00212A28" w:rsidRDefault="00E678C1" w:rsidP="00E30FF1">
      <w:pPr>
        <w:pStyle w:val="Heading1"/>
        <w:rPr>
          <w:rFonts w:ascii="Pyidaungsu" w:hAnsi="Pyidaungsu" w:cs="Pyidaungsu"/>
          <w:sz w:val="24"/>
          <w:szCs w:val="24"/>
        </w:rPr>
        <w:sectPr w:rsidR="00E678C1" w:rsidRPr="00212A28" w:rsidSect="00DF217C">
          <w:footerReference w:type="default" r:id="rId11"/>
          <w:pgSz w:w="12240" w:h="15840"/>
          <w:pgMar w:top="1440" w:right="1440" w:bottom="576" w:left="1440" w:header="720" w:footer="720" w:gutter="0"/>
          <w:pgNumType w:fmt="lowerRoman" w:start="1"/>
          <w:cols w:space="720"/>
          <w:titlePg/>
          <w:docGrid w:linePitch="360"/>
        </w:sectPr>
      </w:pPr>
    </w:p>
    <w:p w14:paraId="53109FB5" w14:textId="2610F35C" w:rsidR="008339EE" w:rsidRPr="00212A28" w:rsidRDefault="00212A28" w:rsidP="008339EE">
      <w:pPr>
        <w:pStyle w:val="Heading1"/>
        <w:rPr>
          <w:rFonts w:ascii="Pyidaungsu" w:hAnsi="Pyidaungsu" w:cs="Pyidaungsu"/>
          <w:sz w:val="28"/>
          <w:szCs w:val="28"/>
        </w:rPr>
      </w:pPr>
      <w:bookmarkStart w:id="0" w:name="_Toc125496891"/>
      <w:r>
        <w:rPr>
          <w:rFonts w:ascii="Pyidaungsu" w:hAnsi="Pyidaungsu" w:cs="Pyidaungsu" w:hint="cs"/>
          <w:sz w:val="28"/>
          <w:szCs w:val="28"/>
          <w:cs/>
          <w:lang w:bidi="my-MM"/>
        </w:rPr>
        <w:lastRenderedPageBreak/>
        <w:t>အမှာ</w:t>
      </w:r>
      <w:bookmarkEnd w:id="0"/>
    </w:p>
    <w:p w14:paraId="1E5E0A0F" w14:textId="156FCED6" w:rsidR="00CD4185" w:rsidRPr="008D5447" w:rsidRDefault="00CD4185" w:rsidP="00212A28">
      <w:pPr>
        <w:pStyle w:val="BodyText"/>
        <w:spacing w:before="1"/>
        <w:jc w:val="both"/>
        <w:rPr>
          <w:rFonts w:ascii="Pyidaungsu" w:hAnsi="Pyidaungsu" w:cs="Pyidaungsu"/>
          <w:b/>
          <w:spacing w:val="-6"/>
          <w:sz w:val="28"/>
          <w:szCs w:val="28"/>
          <w:lang w:bidi="my-MM"/>
        </w:rPr>
      </w:pPr>
      <w:r w:rsidRPr="008D5447">
        <w:rPr>
          <w:rFonts w:ascii="Pyidaungsu" w:hAnsi="Pyidaungsu" w:cs="Pyidaungsu"/>
          <w:i/>
          <w:sz w:val="28"/>
          <w:szCs w:val="28"/>
          <w:cs/>
          <w:lang w:bidi="my-MM"/>
        </w:rPr>
        <w:t xml:space="preserve">ယခုစာအုပ်သည် ချင်းမိုင် တက္ကသိုလ်တွင် လက်ရှိ သင်ကြားလျက် ရှိသော </w:t>
      </w:r>
      <w:r w:rsidRPr="008D5447">
        <w:rPr>
          <w:rFonts w:ascii="Pyidaungsu" w:hAnsi="Pyidaungsu" w:cs="Pyidaungsu"/>
          <w:b/>
          <w:spacing w:val="-2"/>
          <w:sz w:val="28"/>
          <w:szCs w:val="28"/>
        </w:rPr>
        <w:t xml:space="preserve">‘Introduction to Supervised </w:t>
      </w:r>
      <w:r w:rsidR="005A3114">
        <w:rPr>
          <w:rFonts w:ascii="Pyidaungsu" w:hAnsi="Pyidaungsu" w:cs="Pyidaungsu"/>
          <w:b/>
          <w:spacing w:val="-6"/>
          <w:sz w:val="28"/>
          <w:szCs w:val="28"/>
        </w:rPr>
        <w:t>Machine</w:t>
      </w:r>
      <w:r w:rsidRPr="008D5447">
        <w:rPr>
          <w:rFonts w:ascii="Pyidaungsu" w:hAnsi="Pyidaungsu" w:cs="Pyidaungsu"/>
          <w:b/>
          <w:spacing w:val="-7"/>
          <w:sz w:val="28"/>
          <w:szCs w:val="28"/>
        </w:rPr>
        <w:t xml:space="preserve"> </w:t>
      </w:r>
      <w:r w:rsidR="00A368D8">
        <w:rPr>
          <w:rFonts w:ascii="Pyidaungsu" w:hAnsi="Pyidaungsu" w:cs="Pyidaungsu"/>
          <w:b/>
          <w:spacing w:val="-6"/>
          <w:sz w:val="28"/>
          <w:szCs w:val="28"/>
        </w:rPr>
        <w:t>Learning</w:t>
      </w:r>
      <w:r w:rsidRPr="008D5447">
        <w:rPr>
          <w:rFonts w:ascii="Pyidaungsu" w:hAnsi="Pyidaungsu" w:cs="Pyidaungsu"/>
          <w:b/>
          <w:spacing w:val="-6"/>
          <w:sz w:val="28"/>
          <w:szCs w:val="28"/>
        </w:rPr>
        <w:t>’</w:t>
      </w:r>
      <w:r w:rsidRPr="008D5447">
        <w:rPr>
          <w:rFonts w:ascii="Pyidaungsu" w:hAnsi="Pyidaungsu" w:cs="Pyidaungsu"/>
          <w:b/>
          <w:spacing w:val="-6"/>
          <w:sz w:val="28"/>
          <w:szCs w:val="28"/>
          <w:cs/>
          <w:lang w:bidi="my-MM"/>
        </w:rPr>
        <w:t xml:space="preserve"> ဘာသာရပ်ကို အခြေခံ၍ ပြုစုထားသော စာအုပ်တစ်အုပ် ဖြစ်ပါသည်။</w:t>
      </w:r>
    </w:p>
    <w:p w14:paraId="2DC09AEA" w14:textId="7C16C0DB" w:rsidR="00212A28" w:rsidRPr="008D5447" w:rsidRDefault="00CD4185"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b/>
          <w:color w:val="auto"/>
          <w:spacing w:val="-6"/>
          <w:sz w:val="28"/>
          <w:szCs w:val="28"/>
          <w:cs/>
          <w:lang w:bidi="my-MM"/>
        </w:rPr>
        <w:t>စာရေးသူသည် စင်ကာပူနိုင်ငံ နန်ယန်း တက္ကသိုလ်တွင် အင်ဂျင်နီယာ ဘွဲ့ကြိုသင်တန်းအား ၂၀၀၁ မှ ၂၀၀၅ ခုနှစ်ထိ တတ်ရောက်ခဲ့ပါသည်။ ထိုဘွဲ့ကြိုသင်တန်းကာလအတွင်း ပြုလုပ်ခဲ့သည့် "</w:t>
      </w:r>
      <w:r w:rsidRPr="008D5447">
        <w:rPr>
          <w:rFonts w:ascii="Pyidaungsu" w:hAnsi="Pyidaungsu" w:cs="Pyidaungsu"/>
          <w:b/>
          <w:color w:val="auto"/>
          <w:spacing w:val="-6"/>
          <w:sz w:val="28"/>
          <w:szCs w:val="28"/>
        </w:rPr>
        <w:t xml:space="preserve">Literature Review on Face Recognition </w:t>
      </w:r>
      <w:r w:rsidR="009732EB">
        <w:rPr>
          <w:rFonts w:ascii="Pyidaungsu" w:hAnsi="Pyidaungsu" w:cs="Pyidaungsu"/>
          <w:b/>
          <w:color w:val="auto"/>
          <w:spacing w:val="-6"/>
          <w:sz w:val="28"/>
          <w:szCs w:val="28"/>
        </w:rPr>
        <w:t>Method</w:t>
      </w:r>
      <w:r w:rsidRPr="008D5447">
        <w:rPr>
          <w:rFonts w:ascii="Pyidaungsu" w:hAnsi="Pyidaungsu" w:cs="Pyidaungsu"/>
          <w:b/>
          <w:color w:val="auto"/>
          <w:spacing w:val="-6"/>
          <w:sz w:val="28"/>
          <w:szCs w:val="28"/>
        </w:rPr>
        <w:t xml:space="preserve">s" </w:t>
      </w:r>
      <w:r w:rsidRPr="008D5447">
        <w:rPr>
          <w:rFonts w:ascii="Pyidaungsu" w:hAnsi="Pyidaungsu" w:cs="Pyidaungsu"/>
          <w:b/>
          <w:color w:val="auto"/>
          <w:spacing w:val="-6"/>
          <w:sz w:val="28"/>
          <w:szCs w:val="28"/>
          <w:cs/>
          <w:lang w:bidi="my-MM"/>
        </w:rPr>
        <w:t>ဟုခေါ်ဆိုသည့် စာတမ်းငယ် မှာ စာရေးသူ၏ ပထမဦးဆုံး မှတ်ဥာဏ်အတု (</w:t>
      </w:r>
      <w:r w:rsidRPr="008D5447">
        <w:rPr>
          <w:rFonts w:ascii="Pyidaungsu" w:hAnsi="Pyidaungsu" w:cs="Pyidaungsu"/>
          <w:b/>
          <w:color w:val="auto"/>
          <w:spacing w:val="-6"/>
          <w:sz w:val="28"/>
          <w:szCs w:val="28"/>
        </w:rPr>
        <w:t xml:space="preserve">Artificial Intelligence or AI) </w:t>
      </w:r>
      <w:r w:rsidRPr="008D5447">
        <w:rPr>
          <w:rFonts w:ascii="Pyidaungsu" w:hAnsi="Pyidaungsu" w:cs="Pyidaungsu"/>
          <w:b/>
          <w:color w:val="auto"/>
          <w:spacing w:val="-6"/>
          <w:sz w:val="28"/>
          <w:szCs w:val="28"/>
          <w:cs/>
          <w:lang w:bidi="my-MM"/>
        </w:rPr>
        <w:t xml:space="preserve">နှင့် </w:t>
      </w:r>
      <w:r w:rsidR="008D5447">
        <w:rPr>
          <w:rFonts w:ascii="Pyidaungsu" w:hAnsi="Pyidaungsu" w:cs="Pyidaungsu"/>
          <w:b/>
          <w:color w:val="auto"/>
          <w:spacing w:val="-6"/>
          <w:sz w:val="28"/>
          <w:szCs w:val="28"/>
          <w:cs/>
          <w:lang w:bidi="my-MM"/>
        </w:rPr>
        <w:t>ပတ်သက်</w:t>
      </w:r>
      <w:r w:rsidRPr="008D5447">
        <w:rPr>
          <w:rFonts w:ascii="Pyidaungsu" w:hAnsi="Pyidaungsu" w:cs="Pyidaungsu"/>
          <w:b/>
          <w:color w:val="auto"/>
          <w:spacing w:val="-6"/>
          <w:sz w:val="28"/>
          <w:szCs w:val="28"/>
          <w:cs/>
          <w:lang w:bidi="my-MM"/>
        </w:rPr>
        <w:t xml:space="preserve">သည့် သုတေသန လုပ်ငန်းစဥ် တစ်ခု ဖြစ်ခဲ့ပါသည်။ ထိုသုတေသနမှ အစပြု၍ </w:t>
      </w:r>
      <w:r w:rsidR="008D5447" w:rsidRPr="008D5447">
        <w:rPr>
          <w:rFonts w:ascii="Pyidaungsu" w:hAnsi="Pyidaungsu" w:cs="Pyidaungsu"/>
          <w:b/>
          <w:color w:val="auto"/>
          <w:spacing w:val="-6"/>
          <w:sz w:val="28"/>
          <w:szCs w:val="28"/>
        </w:rPr>
        <w:t xml:space="preserve">Computer Vision </w:t>
      </w:r>
      <w:r w:rsidR="008D5447">
        <w:rPr>
          <w:rFonts w:ascii="Pyidaungsu" w:hAnsi="Pyidaungsu" w:cs="Pyidaungsu"/>
          <w:b/>
          <w:color w:val="auto"/>
          <w:spacing w:val="-6"/>
          <w:sz w:val="28"/>
          <w:szCs w:val="28"/>
        </w:rPr>
        <w:t>a</w:t>
      </w:r>
      <w:r w:rsidR="008D5447" w:rsidRPr="008D5447">
        <w:rPr>
          <w:rFonts w:ascii="Pyidaungsu" w:hAnsi="Pyidaungsu" w:cs="Pyidaungsu"/>
          <w:b/>
          <w:color w:val="auto"/>
          <w:spacing w:val="-6"/>
          <w:sz w:val="28"/>
          <w:szCs w:val="28"/>
        </w:rPr>
        <w:t xml:space="preserve">nd </w:t>
      </w:r>
      <w:r w:rsidR="005A3114">
        <w:rPr>
          <w:rFonts w:ascii="Pyidaungsu" w:hAnsi="Pyidaungsu" w:cs="Pyidaungsu"/>
          <w:b/>
          <w:color w:val="auto"/>
          <w:spacing w:val="-6"/>
          <w:sz w:val="28"/>
          <w:szCs w:val="28"/>
        </w:rPr>
        <w:t>Machine</w:t>
      </w:r>
      <w:r w:rsidR="008D5447" w:rsidRPr="008D5447">
        <w:rPr>
          <w:rFonts w:ascii="Pyidaungsu" w:hAnsi="Pyidaungsu" w:cs="Pyidaungsu"/>
          <w:b/>
          <w:color w:val="auto"/>
          <w:spacing w:val="-6"/>
          <w:sz w:val="28"/>
          <w:szCs w:val="28"/>
        </w:rPr>
        <w:t xml:space="preserve"> </w:t>
      </w:r>
      <w:r w:rsidR="00A368D8">
        <w:rPr>
          <w:rFonts w:ascii="Pyidaungsu" w:hAnsi="Pyidaungsu" w:cs="Pyidaungsu"/>
          <w:b/>
          <w:color w:val="auto"/>
          <w:spacing w:val="-6"/>
          <w:sz w:val="28"/>
          <w:szCs w:val="28"/>
        </w:rPr>
        <w:t>Learning</w:t>
      </w:r>
      <w:r w:rsidR="008D5447" w:rsidRPr="008D5447">
        <w:rPr>
          <w:rFonts w:ascii="Pyidaungsu" w:hAnsi="Pyidaungsu" w:cs="Pyidaungsu"/>
          <w:b/>
          <w:color w:val="auto"/>
          <w:spacing w:val="-6"/>
          <w:sz w:val="28"/>
          <w:szCs w:val="28"/>
        </w:rPr>
        <w:t xml:space="preserve"> </w:t>
      </w:r>
      <w:r w:rsidRPr="008D5447">
        <w:rPr>
          <w:rFonts w:ascii="Pyidaungsu" w:hAnsi="Pyidaungsu" w:cs="Pyidaungsu"/>
          <w:b/>
          <w:color w:val="auto"/>
          <w:spacing w:val="-6"/>
          <w:sz w:val="28"/>
          <w:szCs w:val="28"/>
          <w:cs/>
          <w:lang w:bidi="my-MM"/>
        </w:rPr>
        <w:t>ကို ပိုမို စိတ်၀င်စား</w:t>
      </w:r>
      <w:r w:rsidR="00212A28" w:rsidRPr="008D5447">
        <w:rPr>
          <w:rFonts w:ascii="Pyidaungsu" w:hAnsi="Pyidaungsu" w:cs="Pyidaungsu"/>
          <w:b/>
          <w:color w:val="auto"/>
          <w:spacing w:val="-6"/>
          <w:sz w:val="28"/>
          <w:szCs w:val="28"/>
          <w:cs/>
          <w:lang w:bidi="my-MM"/>
        </w:rPr>
        <w:t xml:space="preserve"> </w:t>
      </w:r>
      <w:r w:rsidRPr="008D5447">
        <w:rPr>
          <w:rFonts w:ascii="Pyidaungsu" w:hAnsi="Pyidaungsu" w:cs="Pyidaungsu"/>
          <w:b/>
          <w:color w:val="auto"/>
          <w:spacing w:val="-6"/>
          <w:sz w:val="28"/>
          <w:szCs w:val="28"/>
          <w:cs/>
          <w:lang w:bidi="my-MM"/>
        </w:rPr>
        <w:t>လာကာ မာစတာနှင့် ဒေါက်တာ ဘွဲ့များကို ဆက်လက် ရယူခဲ့ပါသည်။ ၂၀၀၃ ခုနှစ် မှ ၂၀၁၃ ခုနှစ် ကာလ များတွင်လည်း သုတေသန စာတမ်းငယ်များစွာကို ထုတ်၀ေခဲ့ပြီး ဒေါက်တာ ဘွဲ့အတွက် တင်သွင်းခဲ့သည့် သုတေသန စာတမ်းကို ပြင်ဆင်၍ "</w:t>
      </w:r>
      <w:r w:rsidRPr="008D5447">
        <w:rPr>
          <w:rFonts w:ascii="Pyidaungsu" w:hAnsi="Pyidaungsu" w:cs="Pyidaungsu"/>
          <w:b/>
          <w:color w:val="auto"/>
          <w:spacing w:val="-6"/>
          <w:sz w:val="28"/>
          <w:szCs w:val="28"/>
        </w:rPr>
        <w:t xml:space="preserve">Contextual Analysis of Videos". </w:t>
      </w:r>
      <w:r w:rsidRPr="008D5447">
        <w:rPr>
          <w:rFonts w:ascii="Pyidaungsu" w:hAnsi="Pyidaungsu" w:cs="Pyidaungsu"/>
          <w:b/>
          <w:color w:val="auto"/>
          <w:spacing w:val="-6"/>
          <w:sz w:val="28"/>
          <w:szCs w:val="28"/>
          <w:cs/>
          <w:lang w:bidi="my-MM"/>
        </w:rPr>
        <w:t>ခေါင်းစဥ်ဖြင့် စာအုပ်တအုပ်ကို</w:t>
      </w:r>
      <w:r w:rsidR="00212A28" w:rsidRPr="008D5447">
        <w:rPr>
          <w:rFonts w:ascii="Pyidaungsu" w:hAnsi="Pyidaungsu" w:cs="Pyidaungsu"/>
          <w:b/>
          <w:color w:val="auto"/>
          <w:spacing w:val="-6"/>
          <w:sz w:val="28"/>
          <w:szCs w:val="28"/>
          <w:cs/>
          <w:lang w:bidi="my-MM"/>
        </w:rPr>
        <w:t xml:space="preserve"> </w:t>
      </w:r>
      <w:r w:rsidRPr="008D5447">
        <w:rPr>
          <w:rFonts w:ascii="Pyidaungsu" w:hAnsi="Pyidaungsu" w:cs="Pyidaungsu"/>
          <w:b/>
          <w:color w:val="auto"/>
          <w:spacing w:val="-6"/>
          <w:sz w:val="28"/>
          <w:szCs w:val="28"/>
          <w:cs/>
          <w:lang w:bidi="my-MM"/>
        </w:rPr>
        <w:t xml:space="preserve">လည်း </w:t>
      </w:r>
      <w:r w:rsidR="00212A28" w:rsidRPr="008D5447">
        <w:rPr>
          <w:rFonts w:ascii="Pyidaungsu" w:hAnsi="Pyidaungsu" w:cs="Pyidaungsu"/>
          <w:b/>
          <w:color w:val="auto"/>
          <w:spacing w:val="-6"/>
          <w:sz w:val="28"/>
          <w:szCs w:val="28"/>
          <w:cs/>
          <w:lang w:bidi="my-MM"/>
        </w:rPr>
        <w:t xml:space="preserve"> </w:t>
      </w:r>
      <w:r w:rsidRPr="008D5447">
        <w:rPr>
          <w:rFonts w:ascii="Pyidaungsu" w:hAnsi="Pyidaungsu" w:cs="Pyidaungsu"/>
          <w:b/>
          <w:color w:val="auto"/>
          <w:spacing w:val="-6"/>
          <w:sz w:val="28"/>
          <w:szCs w:val="28"/>
          <w:cs/>
          <w:lang w:bidi="my-MM"/>
        </w:rPr>
        <w:t>ရေးသား ထုတ်၀ေခဲ့</w:t>
      </w:r>
      <w:r w:rsidR="00212A28" w:rsidRPr="008D5447">
        <w:rPr>
          <w:rFonts w:ascii="Pyidaungsu" w:hAnsi="Pyidaungsu" w:cs="Pyidaungsu"/>
          <w:b/>
          <w:color w:val="auto"/>
          <w:spacing w:val="-6"/>
          <w:sz w:val="28"/>
          <w:szCs w:val="28"/>
          <w:cs/>
          <w:lang w:bidi="my-MM"/>
        </w:rPr>
        <w:t xml:space="preserve">ပြီး ဖြစ်သည်။ </w:t>
      </w:r>
      <w:r w:rsidR="00212A28" w:rsidRPr="008D5447">
        <w:rPr>
          <w:rFonts w:ascii="Pyidaungsu" w:hAnsi="Pyidaungsu" w:cs="Pyidaungsu" w:hint="cs"/>
          <w:b/>
          <w:color w:val="auto"/>
          <w:spacing w:val="-6"/>
          <w:sz w:val="28"/>
          <w:szCs w:val="28"/>
          <w:cs/>
          <w:lang w:bidi="my-MM"/>
        </w:rPr>
        <w:t>အ</w:t>
      </w:r>
      <w:r w:rsidR="00212A28" w:rsidRPr="008D5447">
        <w:rPr>
          <w:rFonts w:ascii="Pyidaungsu" w:hAnsi="Pyidaungsu" w:cs="Pyidaungsu"/>
          <w:color w:val="auto"/>
          <w:sz w:val="28"/>
          <w:szCs w:val="28"/>
          <w:cs/>
          <w:lang w:bidi="my-MM"/>
        </w:rPr>
        <w:t xml:space="preserve">ဆိုပါ စာအုပ်မှာ  ယခုတိုင် ရောင်းချနေရဆဲ ဖြစ်ပြီး </w:t>
      </w:r>
      <w:r w:rsidR="008D5447" w:rsidRPr="008D5447">
        <w:rPr>
          <w:rFonts w:ascii="Pyidaungsu" w:hAnsi="Pyidaungsu" w:cs="Pyidaungsu"/>
          <w:color w:val="auto"/>
          <w:sz w:val="28"/>
          <w:szCs w:val="28"/>
        </w:rPr>
        <w:t xml:space="preserve">Amazon Website </w:t>
      </w:r>
      <w:r w:rsidR="00212A28" w:rsidRPr="008D5447">
        <w:rPr>
          <w:rFonts w:ascii="Pyidaungsu" w:hAnsi="Pyidaungsu" w:cs="Pyidaungsu"/>
          <w:color w:val="auto"/>
          <w:sz w:val="28"/>
          <w:szCs w:val="28"/>
          <w:cs/>
          <w:lang w:bidi="my-MM"/>
        </w:rPr>
        <w:t>တွင် ၀ယ်ယူဖတ်ရှ</w:t>
      </w:r>
      <w:r w:rsidR="008D5447">
        <w:rPr>
          <w:rFonts w:ascii="Pyidaungsu" w:hAnsi="Pyidaungsu" w:cs="Pyidaungsu" w:hint="cs"/>
          <w:color w:val="auto"/>
          <w:sz w:val="28"/>
          <w:szCs w:val="28"/>
          <w:cs/>
          <w:lang w:bidi="my-MM"/>
        </w:rPr>
        <w:t>ု</w:t>
      </w:r>
      <w:r w:rsidR="00212A28" w:rsidRPr="008D5447">
        <w:rPr>
          <w:rFonts w:ascii="Pyidaungsu" w:hAnsi="Pyidaungsu" w:cs="Pyidaungsu"/>
          <w:color w:val="auto"/>
          <w:sz w:val="28"/>
          <w:szCs w:val="28"/>
          <w:cs/>
          <w:lang w:bidi="my-MM"/>
        </w:rPr>
        <w:t>နိုင်ပါသည်။</w:t>
      </w:r>
    </w:p>
    <w:p w14:paraId="5103D61A" w14:textId="6CE567C9"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cs/>
          <w:lang w:bidi="my-MM"/>
        </w:rPr>
        <w:t>အင်္ဂလိပ်ဘာသာဖြင့် နည်းပညာစာအုပ်များ စာစောင်များစွာ ရေးသား ထုတ်၀ေခဲ့သော်လည်း နည်းပညာ</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 xml:space="preserve">ဆိုင်ရာ စာအုပ်များကို မြန်မာ ဘာသာ အသုံးအနှုန်းဖြင့်ရေးသားရန် ယုံကြည်မှုအားနည်းခဲ့ပါသည်။  သို့သော် မြန်မာနိုင်ငံသို့ ပြန်ရောက်ပြီးနောက် လူငယ်များကို   </w:t>
      </w:r>
      <w:r w:rsidR="008D5447" w:rsidRPr="008D5447">
        <w:rPr>
          <w:rFonts w:ascii="Pyidaungsu" w:hAnsi="Pyidaungsu" w:cs="Pyidaungsu"/>
          <w:color w:val="auto"/>
          <w:sz w:val="28"/>
          <w:szCs w:val="28"/>
        </w:rPr>
        <w:t xml:space="preserve">Computer Vision And </w:t>
      </w:r>
      <w:r w:rsidR="005A3114">
        <w:rPr>
          <w:rFonts w:ascii="Pyidaungsu" w:hAnsi="Pyidaungsu" w:cs="Pyidaungsu"/>
          <w:color w:val="auto"/>
          <w:sz w:val="28"/>
          <w:szCs w:val="28"/>
        </w:rPr>
        <w:t>Machine</w:t>
      </w:r>
      <w:r w:rsidR="008D5447"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ဆိုင်ရာ ဘာသာရပ်များကို သင်ကြားဖြစ်ရင်းမှ လိုအပ်ချက်များကို တွေ့မြင်လာရသည့်အတွက် ၂၀၁၇  /၂၀၁၈ ကာလတွင်  "</w:t>
      </w:r>
      <w:r w:rsidRPr="008D5447">
        <w:rPr>
          <w:rFonts w:ascii="Pyidaungsu" w:hAnsi="Pyidaungsu" w:cs="Pyidaungsu"/>
          <w:color w:val="auto"/>
          <w:sz w:val="28"/>
          <w:szCs w:val="28"/>
        </w:rPr>
        <w:t xml:space="preserve">Introduction to MATLAB: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by Doing” </w:t>
      </w:r>
      <w:r w:rsidRPr="008D5447">
        <w:rPr>
          <w:rFonts w:ascii="Pyidaungsu" w:hAnsi="Pyidaungsu" w:cs="Pyidaungsu"/>
          <w:color w:val="auto"/>
          <w:sz w:val="28"/>
          <w:szCs w:val="28"/>
          <w:cs/>
          <w:lang w:bidi="my-MM"/>
        </w:rPr>
        <w:t>ခေါင်းစဥ်ဖြင့် ပထမ ဦးဆုံး စာအုပ်ကို ထုတ်၀ေဖြစ်ခဲ့ပါသည်။ မြန်မာစာလုံးပေါင်း သတ်ပုံများ အမှား အယွင်းများစွာ ပါရှိခဲ့</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 xml:space="preserve">သော်လည်း နည်းပညာစာအုပ်ဖြစ်သည့်အတွက် ဖတ်ရှု့သူ များပြားခဲ့ပါသည်။ စာအုပ် စောင်ရေ </w:t>
      </w:r>
      <w:r w:rsidRPr="008D5447">
        <w:rPr>
          <w:rFonts w:ascii="Pyidaungsu" w:hAnsi="Pyidaungsu" w:cs="Pyidaungsu" w:hint="cs"/>
          <w:color w:val="auto"/>
          <w:sz w:val="28"/>
          <w:szCs w:val="28"/>
          <w:cs/>
          <w:lang w:bidi="my-MM"/>
        </w:rPr>
        <w:t>၅</w:t>
      </w:r>
      <w:r w:rsidRPr="008D5447">
        <w:rPr>
          <w:rFonts w:ascii="Pyidaungsu" w:hAnsi="Pyidaungsu" w:cs="Pyidaungsu"/>
          <w:color w:val="auto"/>
          <w:sz w:val="28"/>
          <w:szCs w:val="28"/>
          <w:cs/>
          <w:lang w:bidi="my-MM"/>
        </w:rPr>
        <w:t xml:space="preserve">၀၀ နီးပါး ရောင်းချခဲ့ရပြီး စာဖတ်သူ </w:t>
      </w:r>
      <w:r w:rsidRPr="008D5447">
        <w:rPr>
          <w:rFonts w:ascii="Pyidaungsu" w:hAnsi="Pyidaungsu" w:cs="Pyidaungsu"/>
          <w:color w:val="auto"/>
          <w:sz w:val="28"/>
          <w:szCs w:val="28"/>
          <w:cs/>
          <w:lang w:bidi="my-MM"/>
        </w:rPr>
        <w:lastRenderedPageBreak/>
        <w:t>အများစုမှ အကျိုး ရှိသည်ဟု ပြန်လည် ပြောကြားမှုများ</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လက်ခံရရှိခဲ့</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 xml:space="preserve">ရာမှ </w:t>
      </w:r>
      <w:r w:rsidRPr="008D5447">
        <w:rPr>
          <w:rFonts w:ascii="Pyidaungsu" w:hAnsi="Pyidaungsu" w:cs="Pyidaungsu"/>
          <w:color w:val="auto"/>
          <w:sz w:val="28"/>
          <w:szCs w:val="28"/>
        </w:rPr>
        <w:t xml:space="preserve">Introduction to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စာအုပ်ကို ရေးသားရန် ခွန်အားများ ရရှိခဲ့ပါသည်။ ၂၀၁၉ ကာလတွင် စတင်ရေးသားခဲ့သော်လည်း အခြားလုပ်ငန်းများဖြင့် အချိန်‌ပေးနိုင်ရန်</w:t>
      </w:r>
      <w:r w:rsidR="008D5447">
        <w:rPr>
          <w:rFonts w:ascii="Pyidaungsu" w:hAnsi="Pyidaungsu" w:cs="Pyidaungsu"/>
          <w:color w:val="auto"/>
          <w:sz w:val="28"/>
          <w:szCs w:val="28"/>
          <w:lang w:bidi="my-MM"/>
        </w:rPr>
        <w:t xml:space="preserve"> </w:t>
      </w:r>
      <w:r w:rsidRPr="008D5447">
        <w:rPr>
          <w:rFonts w:ascii="Pyidaungsu" w:hAnsi="Pyidaungsu" w:cs="Pyidaungsu"/>
          <w:color w:val="auto"/>
          <w:sz w:val="28"/>
          <w:szCs w:val="28"/>
          <w:cs/>
          <w:lang w:bidi="my-MM"/>
        </w:rPr>
        <w:t>ခက်ခဲခဲ့</w:t>
      </w:r>
      <w:r w:rsidR="008D5447">
        <w:rPr>
          <w:rFonts w:ascii="Pyidaungsu" w:hAnsi="Pyidaungsu" w:cs="Pyidaungsu"/>
          <w:color w:val="auto"/>
          <w:sz w:val="28"/>
          <w:szCs w:val="28"/>
          <w:lang w:bidi="my-MM"/>
        </w:rPr>
        <w:t xml:space="preserve"> </w:t>
      </w:r>
      <w:r w:rsidRPr="008D5447">
        <w:rPr>
          <w:rFonts w:ascii="Pyidaungsu" w:hAnsi="Pyidaungsu" w:cs="Pyidaungsu"/>
          <w:color w:val="auto"/>
          <w:sz w:val="28"/>
          <w:szCs w:val="28"/>
          <w:cs/>
          <w:lang w:bidi="my-MM"/>
        </w:rPr>
        <w:t xml:space="preserve">ရ‌သောကြောင့် အဆုံးသတ် နိုင်ခဲ့ခြင်း မရှိပါ။ </w:t>
      </w:r>
    </w:p>
    <w:p w14:paraId="1B398E25" w14:textId="1D95429B"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cs/>
          <w:lang w:bidi="my-MM"/>
        </w:rPr>
        <w:t xml:space="preserve">ယခုအခါ </w:t>
      </w:r>
      <w:r w:rsidRPr="008D5447">
        <w:rPr>
          <w:rFonts w:ascii="Pyidaungsu" w:hAnsi="Pyidaungsu" w:cs="Pyidaungsu"/>
          <w:color w:val="auto"/>
          <w:sz w:val="28"/>
          <w:szCs w:val="28"/>
        </w:rPr>
        <w:t xml:space="preserve">AI, </w:t>
      </w:r>
      <w:r w:rsidR="005A3114">
        <w:rPr>
          <w:rFonts w:ascii="Pyidaungsu" w:hAnsi="Pyidaungsu" w:cs="Pyidaungsu"/>
          <w:color w:val="auto"/>
          <w:sz w:val="28"/>
          <w:szCs w:val="28"/>
        </w:rPr>
        <w:t>Machine</w:t>
      </w:r>
      <w:r w:rsidR="008D5447"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ဆိုင်ရာ နည်းပညာ စာအုပ်များ၊ သင်တန်းများ အလွယ်တကူ ရရှိနိုင်ပြီ ဖြစ်သော်လည်း အင်တာနက် ခက်ခဲသော ဒေသမှ လူငယ်များ၊ အင်္ဂလိပ်စာ ဘာသာစကား အားနည်းသော လူငယ်များအတွက် လေ့လာရန် ခက်ခဲနေဆဲ ဖြစ်သည်ကို တွေ့မြင်‌နေရသည့်အတွက် အဆိုပါ လူငယ်များ</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အတွက် ရည်ရွယ်၍ ‘</w:t>
      </w:r>
      <w:r w:rsidRPr="008D5447">
        <w:rPr>
          <w:rFonts w:ascii="Pyidaungsu" w:hAnsi="Pyidaungsu" w:cs="Pyidaungsu"/>
          <w:color w:val="auto"/>
          <w:sz w:val="28"/>
          <w:szCs w:val="28"/>
        </w:rPr>
        <w:t xml:space="preserve">Introduction to Supervised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(Supervised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မိတ်ဆက်) စာအုပ်ကို အင်္ဂလိပ်-မြန်မာ နှစ်ဘာသာဖြင့် ရေးသားပြုစုထားပါသည်။ </w:t>
      </w:r>
    </w:p>
    <w:p w14:paraId="0A0EEE19" w14:textId="357F8883"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rPr>
        <w:t xml:space="preserve">Supervised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မိတ်ဆက် စာအုပ်တွင် အခန်းပေါင်း ၄ ခန်း ပါ၀င်ပြီး ပထမ အခန်းတွင်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နှင့် </w:t>
      </w:r>
      <w:r w:rsidR="008D5447">
        <w:rPr>
          <w:rFonts w:ascii="Pyidaungsu" w:hAnsi="Pyidaungsu" w:cs="Pyidaungsu"/>
          <w:color w:val="auto"/>
          <w:sz w:val="28"/>
          <w:szCs w:val="28"/>
          <w:cs/>
          <w:lang w:bidi="my-MM"/>
        </w:rPr>
        <w:t>ပတ်သက်</w:t>
      </w:r>
      <w:r w:rsidRPr="008D5447">
        <w:rPr>
          <w:rFonts w:ascii="Pyidaungsu" w:hAnsi="Pyidaungsu" w:cs="Pyidaungsu"/>
          <w:color w:val="auto"/>
          <w:sz w:val="28"/>
          <w:szCs w:val="28"/>
          <w:cs/>
          <w:lang w:bidi="my-MM"/>
        </w:rPr>
        <w:t xml:space="preserve"> သည့် </w:t>
      </w:r>
      <w:r w:rsidR="008D5447">
        <w:rPr>
          <w:rFonts w:ascii="Pyidaungsu" w:hAnsi="Pyidaungsu" w:cs="Pyidaungsu"/>
          <w:color w:val="auto"/>
          <w:sz w:val="28"/>
          <w:szCs w:val="28"/>
          <w:cs/>
          <w:lang w:bidi="my-MM"/>
        </w:rPr>
        <w:t>ယေဘုယျ</w:t>
      </w:r>
      <w:r w:rsidRPr="008D5447">
        <w:rPr>
          <w:rFonts w:ascii="Pyidaungsu" w:hAnsi="Pyidaungsu" w:cs="Pyidaungsu"/>
          <w:color w:val="auto"/>
          <w:sz w:val="28"/>
          <w:szCs w:val="28"/>
          <w:cs/>
          <w:lang w:bidi="my-MM"/>
        </w:rPr>
        <w:t xml:space="preserve"> သိသင့်သည်များကို မိတ်ဆက်ထားပါသည်။ ဒုတိယ အခန်းတွင် </w:t>
      </w:r>
      <w:r w:rsidR="005A3114">
        <w:rPr>
          <w:rFonts w:ascii="Pyidaungsu" w:hAnsi="Pyidaungsu" w:cs="Pyidaungsu"/>
          <w:color w:val="auto"/>
          <w:sz w:val="28"/>
          <w:szCs w:val="28"/>
        </w:rPr>
        <w:t>Regression</w:t>
      </w:r>
      <w:r w:rsidR="008D5447" w:rsidRPr="008D5447">
        <w:rPr>
          <w:rFonts w:ascii="Pyidaungsu" w:hAnsi="Pyidaungsu" w:cs="Pyidaungsu"/>
          <w:color w:val="auto"/>
          <w:sz w:val="28"/>
          <w:szCs w:val="28"/>
        </w:rPr>
        <w:t xml:space="preserve"> </w:t>
      </w:r>
      <w:r w:rsidR="009732EB">
        <w:rPr>
          <w:rFonts w:ascii="Pyidaungsu" w:hAnsi="Pyidaungsu" w:cs="Pyidaungsu"/>
          <w:color w:val="auto"/>
          <w:sz w:val="28"/>
          <w:szCs w:val="28"/>
        </w:rPr>
        <w:t>Method</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နှင့် </w:t>
      </w:r>
      <w:r w:rsidR="008D5447">
        <w:rPr>
          <w:rFonts w:ascii="Pyidaungsu" w:hAnsi="Pyidaungsu" w:cs="Pyidaungsu"/>
          <w:color w:val="auto"/>
          <w:sz w:val="28"/>
          <w:szCs w:val="28"/>
          <w:cs/>
          <w:lang w:bidi="my-MM"/>
        </w:rPr>
        <w:t>ပတ်သက်</w:t>
      </w:r>
      <w:r w:rsidRPr="008D5447">
        <w:rPr>
          <w:rFonts w:ascii="Pyidaungsu" w:hAnsi="Pyidaungsu" w:cs="Pyidaungsu"/>
          <w:color w:val="auto"/>
          <w:sz w:val="28"/>
          <w:szCs w:val="28"/>
          <w:cs/>
          <w:lang w:bidi="my-MM"/>
        </w:rPr>
        <w:t xml:space="preserve">၍ ရှင်းလင်းထားပြီး တတိယ အခန်းတွင် </w:t>
      </w:r>
      <w:r w:rsidR="008D5447" w:rsidRPr="008D5447">
        <w:rPr>
          <w:rFonts w:ascii="Pyidaungsu" w:hAnsi="Pyidaungsu" w:cs="Pyidaungsu"/>
          <w:color w:val="auto"/>
          <w:sz w:val="28"/>
          <w:szCs w:val="28"/>
        </w:rPr>
        <w:t xml:space="preserve">Classification </w:t>
      </w:r>
      <w:r w:rsidR="009732EB">
        <w:rPr>
          <w:rFonts w:ascii="Pyidaungsu" w:hAnsi="Pyidaungsu" w:cs="Pyidaungsu"/>
          <w:color w:val="auto"/>
          <w:sz w:val="28"/>
          <w:szCs w:val="28"/>
        </w:rPr>
        <w:t>Method</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အချို့ကို ရှင်းလင်း တင်ပြထားပါသည်။ စတ</w:t>
      </w:r>
      <w:r w:rsidR="008D5447">
        <w:rPr>
          <w:rFonts w:ascii="Pyidaungsu" w:hAnsi="Pyidaungsu" w:cs="Pyidaungsu" w:hint="cs"/>
          <w:color w:val="auto"/>
          <w:sz w:val="28"/>
          <w:szCs w:val="28"/>
          <w:cs/>
          <w:lang w:bidi="my-MM"/>
        </w:rPr>
        <w:t xml:space="preserve">ုတ္ထ </w:t>
      </w:r>
      <w:r w:rsidRPr="008D5447">
        <w:rPr>
          <w:rFonts w:ascii="Pyidaungsu" w:hAnsi="Pyidaungsu" w:cs="Pyidaungsu"/>
          <w:color w:val="auto"/>
          <w:sz w:val="28"/>
          <w:szCs w:val="28"/>
          <w:cs/>
          <w:lang w:bidi="my-MM"/>
        </w:rPr>
        <w:t xml:space="preserve">ခန်းတွင်မူ ဆက်လက် လေ့လာသင့်သည့် သင်တန်းများ၊ စာအုပ်များကို ညွှန်းဆိုထားပါသည်။ </w:t>
      </w:r>
    </w:p>
    <w:p w14:paraId="374C0D9A" w14:textId="4AEBD917"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cs/>
          <w:lang w:bidi="my-MM"/>
        </w:rPr>
        <w:t>မြန်မာ</w:t>
      </w:r>
      <w:r w:rsidRPr="008D5447">
        <w:rPr>
          <w:rFonts w:ascii="Pyidaungsu" w:hAnsi="Pyidaungsu" w:cs="Pyidaungsu" w:hint="cs"/>
          <w:color w:val="auto"/>
          <w:sz w:val="28"/>
          <w:szCs w:val="28"/>
          <w:cs/>
          <w:lang w:bidi="my-MM"/>
        </w:rPr>
        <w:t>စာပေ</w:t>
      </w:r>
      <w:r w:rsidR="008D5447">
        <w:rPr>
          <w:rFonts w:ascii="Pyidaungsu" w:hAnsi="Pyidaungsu" w:cs="Pyidaungsu" w:hint="cs"/>
          <w:color w:val="auto"/>
          <w:sz w:val="28"/>
          <w:szCs w:val="28"/>
          <w:cs/>
          <w:lang w:bidi="my-MM"/>
        </w:rPr>
        <w:t xml:space="preserve"> </w:t>
      </w:r>
      <w:r w:rsidRPr="008D5447">
        <w:rPr>
          <w:rFonts w:ascii="Pyidaungsu" w:hAnsi="Pyidaungsu" w:cs="Pyidaungsu" w:hint="cs"/>
          <w:color w:val="auto"/>
          <w:sz w:val="28"/>
          <w:szCs w:val="28"/>
          <w:cs/>
          <w:lang w:bidi="my-MM"/>
        </w:rPr>
        <w:t xml:space="preserve">ဘာသာစကား </w:t>
      </w:r>
      <w:r w:rsidRPr="008D5447">
        <w:rPr>
          <w:rFonts w:ascii="Pyidaungsu" w:hAnsi="Pyidaungsu" w:cs="Pyidaungsu"/>
          <w:color w:val="auto"/>
          <w:sz w:val="28"/>
          <w:szCs w:val="28"/>
          <w:cs/>
          <w:lang w:bidi="my-MM"/>
        </w:rPr>
        <w:t>အားနည်းချက်ကြောင့် စာလုံးပေါင်းသတ်ပုံ အမှားအယွင်းများ ရှိပါက သည်းခံ</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နားလည်</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ပေးပါရန် ကြိုတင် မေတ္တာရပ်ခံအပ်ပါသည်။</w:t>
      </w:r>
    </w:p>
    <w:p w14:paraId="0E76F552" w14:textId="77777777" w:rsidR="009571CD" w:rsidRPr="008D5447" w:rsidRDefault="009571CD" w:rsidP="00212A28">
      <w:pPr>
        <w:ind w:left="360" w:firstLine="0"/>
        <w:rPr>
          <w:rFonts w:ascii="Pyidaungsu" w:hAnsi="Pyidaungsu" w:cs="Pyidaungsu"/>
          <w:sz w:val="28"/>
          <w:szCs w:val="28"/>
        </w:rPr>
      </w:pPr>
      <w:bookmarkStart w:id="1" w:name="_Toc527370441"/>
    </w:p>
    <w:p w14:paraId="04ADF7AD" w14:textId="77777777" w:rsidR="009571CD" w:rsidRPr="00212A28" w:rsidRDefault="009571CD" w:rsidP="009571CD">
      <w:pPr>
        <w:rPr>
          <w:rFonts w:ascii="Pyidaungsu" w:hAnsi="Pyidaungsu" w:cs="Pyidaungsu"/>
        </w:rPr>
        <w:sectPr w:rsidR="009571CD" w:rsidRPr="00212A28" w:rsidSect="00E678C1">
          <w:pgSz w:w="12240" w:h="15840"/>
          <w:pgMar w:top="1440" w:right="1440" w:bottom="1440" w:left="1440" w:header="720" w:footer="720" w:gutter="0"/>
          <w:pgNumType w:start="1"/>
          <w:cols w:space="720"/>
          <w:titlePg/>
          <w:docGrid w:linePitch="360"/>
        </w:sectPr>
      </w:pPr>
    </w:p>
    <w:bookmarkEnd w:id="1"/>
    <w:p w14:paraId="405C795B" w14:textId="77777777" w:rsidR="00E678C1" w:rsidRPr="00212A28" w:rsidRDefault="000336FA" w:rsidP="00E678C1">
      <w:pPr>
        <w:rPr>
          <w:rFonts w:ascii="Pyidaungsu" w:hAnsi="Pyidaungsu" w:cs="Pyidaungsu"/>
        </w:rPr>
      </w:pPr>
      <w:r w:rsidRPr="00212A28">
        <w:rPr>
          <w:rFonts w:ascii="Pyidaungsu" w:hAnsi="Pyidaungsu" w:cs="Pyidaungsu"/>
        </w:rPr>
        <w:lastRenderedPageBreak/>
        <w:br w:type="page"/>
      </w:r>
      <w:bookmarkStart w:id="2" w:name="_Toc527370442"/>
    </w:p>
    <w:p w14:paraId="36A8763F" w14:textId="22B3AFB4" w:rsidR="000336FA" w:rsidRPr="00776C89" w:rsidRDefault="00C12697" w:rsidP="000F3CBD">
      <w:pPr>
        <w:pStyle w:val="Heading2"/>
        <w:rPr>
          <w:rFonts w:ascii="Pyidaungsu" w:hAnsi="Pyidaungsu" w:cs="Pyidaungsu"/>
        </w:rPr>
      </w:pPr>
      <w:bookmarkStart w:id="3" w:name="_Toc529756676"/>
      <w:bookmarkStart w:id="4" w:name="_Toc529756737"/>
      <w:bookmarkStart w:id="5" w:name="_Toc125496892"/>
      <w:r w:rsidRPr="00776C89">
        <w:rPr>
          <w:rFonts w:ascii="Pyidaungsu" w:hAnsi="Pyidaungsu" w:cs="Pyidaungsu"/>
          <w:cs/>
          <w:lang w:bidi="my-MM"/>
        </w:rPr>
        <w:lastRenderedPageBreak/>
        <w:t>အခန်း (၁)</w:t>
      </w:r>
      <w:r w:rsidR="000336FA" w:rsidRPr="00776C89">
        <w:rPr>
          <w:rFonts w:ascii="Pyidaungsu" w:hAnsi="Pyidaungsu" w:cs="Pyidaungsu"/>
        </w:rPr>
        <w:t xml:space="preserve">: </w:t>
      </w:r>
      <w:bookmarkEnd w:id="2"/>
      <w:bookmarkEnd w:id="3"/>
      <w:bookmarkEnd w:id="4"/>
      <w:sdt>
        <w:sdtPr>
          <w:rPr>
            <w:rFonts w:ascii="Pyidaungsu" w:hAnsi="Pyidaungsu" w:cs="Pyidaungsu"/>
          </w:rPr>
          <w:id w:val="2095429706"/>
          <w:placeholder>
            <w:docPart w:val="9F35DDE1381649E1A65C6F9ADACEC968"/>
          </w:placeholder>
          <w15:appearance w15:val="hidden"/>
        </w:sdtPr>
        <w:sdtContent>
          <w:r w:rsidR="00212A28" w:rsidRPr="00776C89">
            <w:rPr>
              <w:rFonts w:ascii="Pyidaungsu" w:hAnsi="Pyidaungsu" w:cs="Pyidaungsu" w:hint="cs"/>
              <w:cs/>
              <w:lang w:bidi="my-MM"/>
            </w:rPr>
            <w:t>နိဒါန်း</w:t>
          </w:r>
        </w:sdtContent>
      </w:sdt>
      <w:bookmarkEnd w:id="5"/>
    </w:p>
    <w:p w14:paraId="3F132CC8" w14:textId="77777777" w:rsidR="000B2F79" w:rsidRDefault="000B2F79" w:rsidP="000B2F79">
      <w:pPr>
        <w:pStyle w:val="TipText"/>
        <w:spacing w:line="276" w:lineRule="auto"/>
        <w:ind w:firstLine="0"/>
        <w:jc w:val="both"/>
        <w:rPr>
          <w:rFonts w:ascii="Pyidaungsu" w:hAnsi="Pyidaungsu" w:cs="Pyidaungsu"/>
          <w:color w:val="auto"/>
          <w:sz w:val="28"/>
          <w:szCs w:val="28"/>
          <w:lang w:bidi="my-MM"/>
        </w:rPr>
      </w:pPr>
    </w:p>
    <w:p w14:paraId="0884CC1F" w14:textId="24256BE8" w:rsidR="00BA146A" w:rsidRDefault="00851599" w:rsidP="00BA146A">
      <w:pPr>
        <w:pStyle w:val="TipText"/>
        <w:spacing w:line="276" w:lineRule="auto"/>
        <w:ind w:firstLine="0"/>
        <w:jc w:val="both"/>
        <w:rPr>
          <w:rFonts w:ascii="Pyidaungsu" w:hAnsi="Pyidaungsu" w:cs="Pyidaungsu"/>
          <w:color w:val="auto"/>
          <w:sz w:val="28"/>
          <w:szCs w:val="28"/>
          <w:lang w:bidi="my-MM"/>
        </w:rPr>
      </w:pPr>
      <w:r w:rsidRPr="00345110">
        <w:rPr>
          <w:rFonts w:ascii="Pyidaungsu" w:hAnsi="Pyidaungsu" w:cs="Pyidaungsu" w:hint="cs"/>
          <w:color w:val="auto"/>
          <w:sz w:val="28"/>
          <w:szCs w:val="28"/>
          <w:cs/>
          <w:lang w:bidi="my-MM"/>
        </w:rPr>
        <w:t>၁။</w:t>
      </w:r>
      <w:r w:rsidRPr="00345110">
        <w:rPr>
          <w:rFonts w:ascii="Pyidaungsu" w:hAnsi="Pyidaungsu" w:cs="Pyidaungsu"/>
          <w:color w:val="auto"/>
          <w:sz w:val="28"/>
          <w:szCs w:val="28"/>
          <w:cs/>
          <w:lang w:bidi="my-MM"/>
        </w:rPr>
        <w:tab/>
      </w:r>
      <w:bookmarkStart w:id="6" w:name="_Toc527370443"/>
      <w:bookmarkStart w:id="7" w:name="_Toc529756677"/>
      <w:bookmarkStart w:id="8" w:name="_Toc529756738"/>
      <w:bookmarkStart w:id="9" w:name="_Toc125496896"/>
      <w:r w:rsidR="00BA146A">
        <w:rPr>
          <w:rFonts w:ascii="Pyidaungsu" w:hAnsi="Pyidaungsu" w:cs="Pyidaungsu"/>
          <w:color w:val="auto"/>
          <w:sz w:val="28"/>
          <w:szCs w:val="28"/>
          <w:lang w:bidi="my-MM"/>
        </w:rPr>
        <w:t xml:space="preserve">Data Science/ Machine Learning Project </w:t>
      </w:r>
      <w:r w:rsidR="00BA146A">
        <w:rPr>
          <w:rFonts w:ascii="Pyidaungsu" w:hAnsi="Pyidaungsu" w:cs="Pyidaungsu" w:hint="cs"/>
          <w:color w:val="auto"/>
          <w:sz w:val="28"/>
          <w:szCs w:val="28"/>
          <w:cs/>
          <w:lang w:bidi="my-MM"/>
        </w:rPr>
        <w:t xml:space="preserve">တစ်ခု ပြုလုပ်တော့မည် ဆိုလျှင် အရေးကြီးသည့် အဓိက အချက်မှာ ဒေတာ အချက်အလက် ဖြစ်သည်။ မှန်ကန်သည့် ဒေတာ အချက်အလက် မရရှိပါက မှန်ကန်သည့် ရလဒ်များလည်း မရရှိနိုင်ပါ။ ကိန်းဂဏန်းများကို မူတည်၍ ခန့်မှန်းသည့် ပုစ္ဆာများတွင် ရရှိလာသည့် အချက်အလက်ကို တိုက်ရိုက် အသုံးပြုနိုင်သော်လည်း စာကြောင်းများ၊ စာပိုဒ်များကို ခွဲခြမ်းစိတ်ဖြာသည့် </w:t>
      </w:r>
      <w:r w:rsidR="006D77DA" w:rsidRPr="006D77DA">
        <w:rPr>
          <w:rFonts w:ascii="Pyidaungsu" w:hAnsi="Pyidaungsu" w:cs="Pyidaungsu"/>
          <w:color w:val="auto"/>
          <w:sz w:val="28"/>
          <w:szCs w:val="28"/>
          <w:lang w:bidi="my-MM"/>
        </w:rPr>
        <w:t>Natural language processing</w:t>
      </w:r>
      <w:r w:rsidR="006D77DA">
        <w:rPr>
          <w:rFonts w:ascii="Pyidaungsu" w:hAnsi="Pyidaungsu" w:cs="Pyidaungsu"/>
          <w:color w:val="auto"/>
          <w:sz w:val="28"/>
          <w:szCs w:val="28"/>
          <w:lang w:bidi="my-MM"/>
        </w:rPr>
        <w:t xml:space="preserve"> (NLP) </w:t>
      </w:r>
      <w:r w:rsidR="006D77DA">
        <w:rPr>
          <w:rFonts w:ascii="Pyidaungsu" w:hAnsi="Pyidaungsu" w:cs="Pyidaungsu" w:hint="cs"/>
          <w:color w:val="auto"/>
          <w:sz w:val="28"/>
          <w:szCs w:val="28"/>
          <w:cs/>
          <w:lang w:bidi="my-MM"/>
        </w:rPr>
        <w:t xml:space="preserve">၊ ဓါတ်ပုံများ၊ ဗွီဒီယိုများကို ခွဲခြမ်းစိတ်ဖြာသည့် </w:t>
      </w:r>
      <w:r w:rsidR="006D77DA">
        <w:rPr>
          <w:rFonts w:ascii="Pyidaungsu" w:hAnsi="Pyidaungsu" w:cs="Pyidaungsu"/>
          <w:color w:val="auto"/>
          <w:sz w:val="28"/>
          <w:szCs w:val="28"/>
          <w:lang w:bidi="my-MM"/>
        </w:rPr>
        <w:t xml:space="preserve">Computer Vision </w:t>
      </w:r>
      <w:r w:rsidR="006D77DA">
        <w:rPr>
          <w:rFonts w:ascii="Pyidaungsu" w:hAnsi="Pyidaungsu" w:cs="Pyidaungsu" w:hint="cs"/>
          <w:color w:val="auto"/>
          <w:sz w:val="28"/>
          <w:szCs w:val="28"/>
          <w:cs/>
          <w:lang w:bidi="my-MM"/>
        </w:rPr>
        <w:t xml:space="preserve">စသည့် ပုစ္ဆာများအတွက်မူ </w:t>
      </w:r>
      <w:r w:rsidR="006D77DA">
        <w:rPr>
          <w:rFonts w:ascii="Pyidaungsu" w:hAnsi="Pyidaungsu" w:cs="Pyidaungsu" w:hint="cs"/>
          <w:color w:val="auto"/>
          <w:sz w:val="28"/>
          <w:szCs w:val="28"/>
          <w:cs/>
          <w:lang w:bidi="my-MM"/>
        </w:rPr>
        <w:t>ရရှိလာသည့် အချက်အလက်ကို တိုက်ရိုက် အသုံး</w:t>
      </w:r>
      <w:r w:rsidR="006D77DA">
        <w:rPr>
          <w:rFonts w:ascii="Pyidaungsu" w:hAnsi="Pyidaungsu" w:cs="Pyidaungsu" w:hint="cs"/>
          <w:color w:val="auto"/>
          <w:sz w:val="28"/>
          <w:szCs w:val="28"/>
          <w:cs/>
          <w:lang w:bidi="my-MM"/>
        </w:rPr>
        <w:t xml:space="preserve">မပြုနိုင်ပါ။ </w:t>
      </w:r>
    </w:p>
    <w:p w14:paraId="4AA978B3" w14:textId="7594ECBB" w:rsidR="006D77DA" w:rsidRDefault="006D77DA" w:rsidP="00BA146A">
      <w:pPr>
        <w:pStyle w:val="TipText"/>
        <w:spacing w:line="276" w:lineRule="auto"/>
        <w:ind w:firstLine="0"/>
        <w:jc w:val="both"/>
        <w:rPr>
          <w:rFonts w:ascii="Pyidaungsu" w:hAnsi="Pyidaungsu" w:cs="Pyidaungsu" w:hint="cs"/>
          <w:color w:val="auto"/>
          <w:sz w:val="28"/>
          <w:szCs w:val="28"/>
          <w:cs/>
          <w:lang w:bidi="my-MM"/>
        </w:rPr>
      </w:pPr>
      <w:r>
        <w:rPr>
          <w:rFonts w:ascii="Pyidaungsu" w:hAnsi="Pyidaungsu" w:cs="Pyidaungsu"/>
          <w:color w:val="auto"/>
          <w:sz w:val="28"/>
          <w:szCs w:val="28"/>
          <w:lang w:bidi="my-MM"/>
        </w:rPr>
        <w:t xml:space="preserve">Feature Extraction </w:t>
      </w:r>
    </w:p>
    <w:p w14:paraId="0B8C6616" w14:textId="53D7C322" w:rsidR="006D77DA" w:rsidRDefault="006D77DA" w:rsidP="00BA146A">
      <w:pPr>
        <w:pStyle w:val="TipText"/>
        <w:spacing w:line="276" w:lineRule="auto"/>
        <w:ind w:firstLine="0"/>
        <w:jc w:val="both"/>
        <w:rPr>
          <w:rFonts w:ascii="Pyidaungsu" w:hAnsi="Pyidaungsu" w:cs="Pyidaungsu" w:hint="cs"/>
          <w:color w:val="auto"/>
          <w:sz w:val="28"/>
          <w:szCs w:val="28"/>
          <w:cs/>
          <w:lang w:bidi="my-MM"/>
        </w:rPr>
      </w:pPr>
      <w:r>
        <w:rPr>
          <w:rFonts w:ascii="Pyidaungsu" w:hAnsi="Pyidaungsu" w:cs="Pyidaungsu" w:hint="cs"/>
          <w:color w:val="auto"/>
          <w:sz w:val="28"/>
          <w:szCs w:val="28"/>
          <w:cs/>
          <w:lang w:bidi="my-MM"/>
        </w:rPr>
        <w:t>၂။</w:t>
      </w:r>
      <w:r>
        <w:rPr>
          <w:rFonts w:ascii="Pyidaungsu" w:hAnsi="Pyidaungsu" w:cs="Pyidaungsu"/>
          <w:color w:val="auto"/>
          <w:sz w:val="28"/>
          <w:szCs w:val="28"/>
          <w:cs/>
          <w:lang w:bidi="my-MM"/>
        </w:rPr>
        <w:tab/>
      </w:r>
      <w:r>
        <w:rPr>
          <w:rFonts w:ascii="Pyidaungsu" w:hAnsi="Pyidaungsu" w:cs="Pyidaungsu"/>
          <w:color w:val="auto"/>
          <w:sz w:val="28"/>
          <w:szCs w:val="28"/>
          <w:lang w:bidi="my-MM"/>
        </w:rPr>
        <w:t xml:space="preserve">Feature Extraction </w:t>
      </w:r>
      <w:r>
        <w:rPr>
          <w:rFonts w:ascii="Pyidaungsu" w:hAnsi="Pyidaungsu" w:cs="Pyidaungsu" w:hint="cs"/>
          <w:color w:val="auto"/>
          <w:sz w:val="28"/>
          <w:szCs w:val="28"/>
          <w:cs/>
          <w:lang w:bidi="my-MM"/>
        </w:rPr>
        <w:t xml:space="preserve">ဆိုသည်မှာ </w:t>
      </w:r>
      <w:r>
        <w:rPr>
          <w:rFonts w:ascii="Pyidaungsu" w:hAnsi="Pyidaungsu" w:cs="Pyidaungsu"/>
          <w:color w:val="auto"/>
          <w:sz w:val="28"/>
          <w:szCs w:val="28"/>
          <w:lang w:bidi="my-MM"/>
        </w:rPr>
        <w:t xml:space="preserve">raw data </w:t>
      </w:r>
      <w:r>
        <w:rPr>
          <w:rFonts w:ascii="Pyidaungsu" w:hAnsi="Pyidaungsu" w:cs="Pyidaungsu" w:hint="cs"/>
          <w:color w:val="auto"/>
          <w:sz w:val="28"/>
          <w:szCs w:val="28"/>
          <w:cs/>
          <w:lang w:bidi="my-MM"/>
        </w:rPr>
        <w:t xml:space="preserve">များဖြစ်သည့် စာပိုဒ်များ၊ </w:t>
      </w:r>
      <w:r>
        <w:rPr>
          <w:rFonts w:ascii="Pyidaungsu" w:hAnsi="Pyidaungsu" w:cs="Pyidaungsu"/>
          <w:color w:val="auto"/>
          <w:sz w:val="28"/>
          <w:szCs w:val="28"/>
          <w:lang w:bidi="my-MM"/>
        </w:rPr>
        <w:t xml:space="preserve">Image </w:t>
      </w:r>
      <w:r>
        <w:rPr>
          <w:rFonts w:ascii="Pyidaungsu" w:hAnsi="Pyidaungsu" w:cs="Pyidaungsu" w:hint="cs"/>
          <w:color w:val="auto"/>
          <w:sz w:val="28"/>
          <w:szCs w:val="28"/>
          <w:cs/>
          <w:lang w:bidi="my-MM"/>
        </w:rPr>
        <w:t xml:space="preserve">များမှ အချက်အလက်များထုတ်ယူခြင်း ဖြစ်သည်။  </w:t>
      </w:r>
    </w:p>
    <w:p w14:paraId="357EF31F" w14:textId="332E0BBB" w:rsidR="00853825" w:rsidRPr="0047222F" w:rsidRDefault="00C12697" w:rsidP="00BA146A">
      <w:pPr>
        <w:pStyle w:val="TipText"/>
        <w:spacing w:line="276" w:lineRule="auto"/>
        <w:ind w:firstLine="0"/>
        <w:jc w:val="both"/>
        <w:rPr>
          <w:rFonts w:ascii="Pyidaungsu" w:hAnsi="Pyidaungsu" w:cs="Pyidaungsu"/>
        </w:rPr>
      </w:pPr>
      <w:r w:rsidRPr="0047222F">
        <w:rPr>
          <w:rFonts w:ascii="Pyidaungsu" w:hAnsi="Pyidaungsu" w:cs="Pyidaungsu"/>
          <w:cs/>
          <w:lang w:bidi="my-MM"/>
        </w:rPr>
        <w:t>အခန်း (၂)</w:t>
      </w:r>
      <w:r w:rsidR="00853825" w:rsidRPr="0047222F">
        <w:rPr>
          <w:rFonts w:ascii="Pyidaungsu" w:hAnsi="Pyidaungsu" w:cs="Pyidaungsu"/>
        </w:rPr>
        <w:t xml:space="preserve">: </w:t>
      </w:r>
      <w:bookmarkEnd w:id="6"/>
      <w:bookmarkEnd w:id="7"/>
      <w:bookmarkEnd w:id="8"/>
      <w:sdt>
        <w:sdtPr>
          <w:rPr>
            <w:rFonts w:ascii="Pyidaungsu" w:hAnsi="Pyidaungsu" w:cs="Pyidaungsu"/>
          </w:rPr>
          <w:id w:val="-1138493472"/>
          <w:placeholder>
            <w:docPart w:val="CAB2C2FB8EA14CBAA6A51871E3BB1C4C"/>
          </w:placeholder>
          <w15:appearance w15:val="hidden"/>
        </w:sdtPr>
        <w:sdtContent>
          <w:r w:rsidR="008C6867" w:rsidRPr="0047222F">
            <w:rPr>
              <w:rFonts w:ascii="Pyidaungsu" w:hAnsi="Pyidaungsu" w:cs="Pyidaungsu" w:hint="cs"/>
              <w:cs/>
              <w:lang w:bidi="my-MM"/>
            </w:rPr>
            <w:t>ကိန်းဂဏန်း ခန့်မှန်းခြင်း (</w:t>
          </w:r>
          <w:r w:rsidR="005A3114" w:rsidRPr="0047222F">
            <w:rPr>
              <w:rFonts w:ascii="Pyidaungsu" w:hAnsi="Pyidaungsu" w:cs="Pyidaungsu"/>
            </w:rPr>
            <w:t>Regression</w:t>
          </w:r>
          <w:r w:rsidRPr="0047222F">
            <w:rPr>
              <w:rFonts w:ascii="Pyidaungsu" w:hAnsi="Pyidaungsu" w:cs="Pyidaungsu"/>
            </w:rPr>
            <w:t xml:space="preserve"> </w:t>
          </w:r>
          <w:r w:rsidR="009732EB">
            <w:rPr>
              <w:rFonts w:ascii="Pyidaungsu" w:hAnsi="Pyidaungsu" w:cs="Pyidaungsu"/>
            </w:rPr>
            <w:t>Method</w:t>
          </w:r>
          <w:r w:rsidRPr="0047222F">
            <w:rPr>
              <w:rFonts w:ascii="Pyidaungsu" w:hAnsi="Pyidaungsu" w:cs="Pyidaungsu"/>
            </w:rPr>
            <w:t>s</w:t>
          </w:r>
          <w:r w:rsidR="008C6867" w:rsidRPr="0047222F">
            <w:rPr>
              <w:rFonts w:ascii="Pyidaungsu" w:hAnsi="Pyidaungsu" w:cs="Pyidaungsu" w:hint="cs"/>
              <w:cs/>
              <w:lang w:bidi="my-MM"/>
            </w:rPr>
            <w:t>)</w:t>
          </w:r>
        </w:sdtContent>
      </w:sdt>
      <w:bookmarkEnd w:id="9"/>
    </w:p>
    <w:p w14:paraId="50B0577B" w14:textId="77777777" w:rsidR="0047222F" w:rsidRDefault="0047222F" w:rsidP="0047222F">
      <w:pPr>
        <w:pStyle w:val="TipText"/>
        <w:spacing w:after="60" w:line="276" w:lineRule="auto"/>
        <w:ind w:firstLine="0"/>
        <w:jc w:val="both"/>
        <w:rPr>
          <w:rFonts w:ascii="Pyidaungsu" w:hAnsi="Pyidaungsu" w:cs="Pyidaungsu"/>
          <w:color w:val="auto"/>
          <w:sz w:val="28"/>
          <w:szCs w:val="28"/>
          <w:lang w:bidi="my-MM"/>
        </w:rPr>
      </w:pPr>
    </w:p>
    <w:p w14:paraId="1301E258" w14:textId="7F50D134" w:rsidR="001A74E9" w:rsidRPr="0047222F" w:rsidRDefault="001A74E9" w:rsidP="0047222F">
      <w:pPr>
        <w:pStyle w:val="TipText"/>
        <w:spacing w:after="60" w:line="276" w:lineRule="auto"/>
        <w:ind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၁။</w:t>
      </w:r>
      <w:r w:rsidRPr="0047222F">
        <w:rPr>
          <w:rFonts w:ascii="Pyidaungsu" w:hAnsi="Pyidaungsu" w:cs="Pyidaungsu"/>
          <w:color w:val="auto"/>
          <w:sz w:val="28"/>
          <w:szCs w:val="28"/>
          <w:cs/>
          <w:lang w:bidi="my-MM"/>
        </w:rPr>
        <w:tab/>
      </w:r>
      <w:r w:rsidR="005A3114" w:rsidRPr="0047222F">
        <w:rPr>
          <w:rFonts w:ascii="Pyidaungsu" w:hAnsi="Pyidaungsu" w:cs="Pyidaungsu"/>
          <w:color w:val="auto"/>
          <w:sz w:val="28"/>
          <w:szCs w:val="28"/>
          <w:lang w:bidi="my-MM"/>
        </w:rPr>
        <w:t>Regression</w:t>
      </w:r>
      <w:r w:rsidRPr="0047222F">
        <w:rPr>
          <w:rFonts w:ascii="Pyidaungsu" w:hAnsi="Pyidaungsu" w:cs="Pyidaungsu"/>
          <w:color w:val="auto"/>
          <w:sz w:val="28"/>
          <w:szCs w:val="28"/>
          <w:lang w:bidi="my-MM"/>
        </w:rPr>
        <w:t xml:space="preserve"> Analysis </w:t>
      </w:r>
      <w:r w:rsidR="0057414B" w:rsidRPr="0047222F">
        <w:rPr>
          <w:rFonts w:ascii="Pyidaungsu" w:hAnsi="Pyidaungsu" w:cs="Pyidaungsu" w:hint="cs"/>
          <w:color w:val="auto"/>
          <w:sz w:val="28"/>
          <w:szCs w:val="28"/>
          <w:cs/>
          <w:lang w:bidi="my-MM"/>
        </w:rPr>
        <w:t xml:space="preserve">ဆိုသည်မှာ </w:t>
      </w:r>
      <w:r w:rsidRPr="0047222F">
        <w:rPr>
          <w:rFonts w:ascii="Pyidaungsu" w:hAnsi="Pyidaungsu" w:cs="Pyidaungsu" w:hint="cs"/>
          <w:color w:val="auto"/>
          <w:sz w:val="28"/>
          <w:szCs w:val="28"/>
          <w:cs/>
          <w:lang w:bidi="my-MM"/>
        </w:rPr>
        <w:t>ကြိုတင်စုဆောင်းထားသည့် အချက်အလက်</w:t>
      </w:r>
      <w:r w:rsidR="0047222F">
        <w:rPr>
          <w:rFonts w:ascii="Pyidaungsu" w:hAnsi="Pyidaungsu" w:cs="Pyidaungsu" w:hint="cs"/>
          <w:color w:val="auto"/>
          <w:sz w:val="28"/>
          <w:szCs w:val="28"/>
          <w:cs/>
          <w:lang w:bidi="my-MM"/>
        </w:rPr>
        <w:t xml:space="preserve"> </w:t>
      </w:r>
      <w:r w:rsidRPr="0047222F">
        <w:rPr>
          <w:rFonts w:ascii="Pyidaungsu" w:hAnsi="Pyidaungsu" w:cs="Pyidaungsu" w:hint="cs"/>
          <w:color w:val="auto"/>
          <w:sz w:val="28"/>
          <w:szCs w:val="28"/>
          <w:cs/>
          <w:lang w:bidi="my-MM"/>
        </w:rPr>
        <w:t>များ</w:t>
      </w:r>
      <w:r w:rsidR="0057414B" w:rsidRPr="0047222F">
        <w:rPr>
          <w:rFonts w:ascii="Pyidaungsu" w:hAnsi="Pyidaungsu" w:cs="Pyidaungsu" w:hint="cs"/>
          <w:color w:val="auto"/>
          <w:sz w:val="28"/>
          <w:szCs w:val="28"/>
          <w:cs/>
          <w:lang w:bidi="my-MM"/>
        </w:rPr>
        <w:t>ကို အခြေခံ၍ ရလဒ်နှင့်</w:t>
      </w:r>
      <w:r w:rsid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 xml:space="preserve">အချက်အလက်များ၏ </w:t>
      </w:r>
      <w:r w:rsidR="008D5447" w:rsidRPr="0047222F">
        <w:rPr>
          <w:rFonts w:ascii="Pyidaungsu" w:hAnsi="Pyidaungsu" w:cs="Pyidaungsu" w:hint="cs"/>
          <w:color w:val="auto"/>
          <w:sz w:val="28"/>
          <w:szCs w:val="28"/>
          <w:cs/>
          <w:lang w:bidi="my-MM"/>
        </w:rPr>
        <w:t>ယေဘုယျ</w:t>
      </w:r>
      <w:r w:rsidR="0057414B" w:rsidRPr="0047222F">
        <w:rPr>
          <w:rFonts w:ascii="Pyidaungsu" w:hAnsi="Pyidaungsu" w:cs="Pyidaungsu" w:hint="cs"/>
          <w:color w:val="auto"/>
          <w:sz w:val="28"/>
          <w:szCs w:val="28"/>
          <w:cs/>
          <w:lang w:bidi="my-MM"/>
        </w:rPr>
        <w:t xml:space="preserve"> ဆက်သွယ်ချက်ကို ရှာဖွေခြင်း ဖြစ်သည်။ ထို့နောက် အဆိုပါ </w:t>
      </w:r>
      <w:r w:rsidR="008D5447" w:rsidRPr="0047222F">
        <w:rPr>
          <w:rFonts w:ascii="Pyidaungsu" w:hAnsi="Pyidaungsu" w:cs="Pyidaungsu" w:hint="cs"/>
          <w:color w:val="auto"/>
          <w:sz w:val="28"/>
          <w:szCs w:val="28"/>
          <w:cs/>
          <w:lang w:bidi="my-MM"/>
        </w:rPr>
        <w:t>ယေဘုယျ</w:t>
      </w:r>
      <w:r w:rsidR="0057414B" w:rsidRPr="0047222F">
        <w:rPr>
          <w:rFonts w:ascii="Pyidaungsu" w:hAnsi="Pyidaungsu" w:cs="Pyidaungsu" w:hint="cs"/>
          <w:color w:val="auto"/>
          <w:sz w:val="28"/>
          <w:szCs w:val="28"/>
          <w:cs/>
          <w:lang w:bidi="my-MM"/>
        </w:rPr>
        <w:t xml:space="preserve"> ဆက်သွယ်ချက်ကို အသုံးပြု၍ </w:t>
      </w:r>
      <w:r w:rsidRPr="0047222F">
        <w:rPr>
          <w:rFonts w:ascii="Pyidaungsu" w:hAnsi="Pyidaungsu" w:cs="Pyidaungsu" w:hint="cs"/>
          <w:color w:val="auto"/>
          <w:sz w:val="28"/>
          <w:szCs w:val="28"/>
          <w:cs/>
          <w:lang w:bidi="my-MM"/>
        </w:rPr>
        <w:t>အချက်အလက်</w:t>
      </w:r>
      <w:r w:rsidR="00AF6E99" w:rsidRP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အသစ်</w:t>
      </w:r>
      <w:r w:rsidRP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အတွက်</w:t>
      </w:r>
      <w:r w:rsidRPr="0047222F">
        <w:rPr>
          <w:rFonts w:ascii="Pyidaungsu" w:hAnsi="Pyidaungsu" w:cs="Pyidaungsu" w:hint="cs"/>
          <w:color w:val="auto"/>
          <w:sz w:val="28"/>
          <w:szCs w:val="28"/>
          <w:cs/>
          <w:lang w:bidi="my-MM"/>
        </w:rPr>
        <w:t xml:space="preserve"> ရလဒ်ကို </w:t>
      </w:r>
      <w:r w:rsidR="0057414B" w:rsidRPr="0047222F">
        <w:rPr>
          <w:rFonts w:ascii="Pyidaungsu" w:hAnsi="Pyidaungsu" w:cs="Pyidaungsu" w:hint="cs"/>
          <w:color w:val="auto"/>
          <w:sz w:val="28"/>
          <w:szCs w:val="28"/>
          <w:cs/>
          <w:lang w:bidi="my-MM"/>
        </w:rPr>
        <w:t xml:space="preserve">ခန့်မှန်းခြင်း ဖြစ်သည်။ </w:t>
      </w:r>
      <w:r w:rsidR="005A3114" w:rsidRPr="0047222F">
        <w:rPr>
          <w:rFonts w:ascii="Pyidaungsu" w:hAnsi="Pyidaungsu" w:cs="Pyidaungsu"/>
          <w:color w:val="auto"/>
          <w:sz w:val="28"/>
          <w:szCs w:val="28"/>
          <w:lang w:bidi="my-MM"/>
        </w:rPr>
        <w:t>Regression</w:t>
      </w:r>
      <w:r w:rsidR="0057414B" w:rsidRPr="0047222F">
        <w:rPr>
          <w:rFonts w:ascii="Pyidaungsu" w:hAnsi="Pyidaungsu" w:cs="Pyidaungsu"/>
          <w:color w:val="auto"/>
          <w:sz w:val="28"/>
          <w:szCs w:val="28"/>
          <w:lang w:bidi="my-MM"/>
        </w:rPr>
        <w:t xml:space="preserve"> Analysis</w:t>
      </w:r>
      <w:r w:rsidR="0057414B" w:rsidRPr="0047222F">
        <w:rPr>
          <w:rFonts w:ascii="Pyidaungsu" w:hAnsi="Pyidaungsu" w:cs="Pyidaungsu" w:hint="cs"/>
          <w:color w:val="auto"/>
          <w:sz w:val="28"/>
          <w:szCs w:val="28"/>
          <w:cs/>
          <w:lang w:bidi="my-MM"/>
        </w:rPr>
        <w:t xml:space="preserve"> ကို လေ့လာရာတွင် သိထားသင့်သည့် အသုံးအနှုန်း (၅) ခုနှင့် စတင် မိတ်ဆက်ပေးလို</w:t>
      </w:r>
      <w:r w:rsid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 xml:space="preserve">ပါသည်။ </w:t>
      </w:r>
    </w:p>
    <w:p w14:paraId="3AB90A77" w14:textId="64548AE5" w:rsidR="0057414B" w:rsidRPr="0047222F" w:rsidRDefault="0057414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lastRenderedPageBreak/>
        <w:t xml:space="preserve">(က) </w:t>
      </w:r>
      <w:r w:rsidR="0047222F">
        <w:rPr>
          <w:rFonts w:ascii="Pyidaungsu" w:hAnsi="Pyidaungsu" w:cs="Pyidaungsu"/>
          <w:b/>
          <w:bCs/>
          <w:color w:val="auto"/>
          <w:sz w:val="28"/>
          <w:szCs w:val="28"/>
          <w:lang w:bidi="my-MM"/>
        </w:rPr>
        <w:t xml:space="preserve">Training </w:t>
      </w:r>
      <w:r w:rsidR="00E209CF">
        <w:rPr>
          <w:rFonts w:ascii="Pyidaungsu" w:hAnsi="Pyidaungsu" w:cs="Pyidaungsu"/>
          <w:b/>
          <w:bCs/>
          <w:color w:val="auto"/>
          <w:sz w:val="28"/>
          <w:szCs w:val="28"/>
          <w:lang w:bidi="my-MM"/>
        </w:rPr>
        <w:t>Data</w:t>
      </w:r>
      <w:r w:rsidR="0047222F">
        <w:rPr>
          <w:rFonts w:ascii="Pyidaungsu" w:hAnsi="Pyidaungsu" w:cs="Pyidaungsu"/>
          <w:b/>
          <w:bCs/>
          <w:color w:val="auto"/>
          <w:sz w:val="28"/>
          <w:szCs w:val="28"/>
          <w:lang w:bidi="my-MM"/>
        </w:rPr>
        <w:t xml:space="preserve"> </w:t>
      </w:r>
      <w:r w:rsidRPr="0047222F">
        <w:rPr>
          <w:rFonts w:ascii="Pyidaungsu" w:hAnsi="Pyidaungsu" w:cs="Pyidaungsu" w:hint="cs"/>
          <w:color w:val="auto"/>
          <w:sz w:val="28"/>
          <w:szCs w:val="28"/>
          <w:cs/>
          <w:lang w:bidi="my-MM"/>
        </w:rPr>
        <w:t>ဆိုသည်မှာ ကြိုတင် စုဆောင်းထားသည့် အချက်အလက်များ</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ကို ဆိုလိုသည်။ </w:t>
      </w:r>
      <w:r w:rsidR="0047222F">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47222F">
        <w:rPr>
          <w:rFonts w:ascii="Pyidaungsu" w:hAnsi="Pyidaungsu" w:cs="Pyidaungsu"/>
          <w:color w:val="auto"/>
          <w:sz w:val="28"/>
          <w:szCs w:val="28"/>
          <w:lang w:bidi="my-MM"/>
        </w:rPr>
        <w:t xml:space="preserve"> </w:t>
      </w:r>
      <w:r w:rsidR="00FC642E">
        <w:rPr>
          <w:rFonts w:ascii="Pyidaungsu" w:hAnsi="Pyidaungsu" w:cs="Pyidaungsu" w:hint="cs"/>
          <w:color w:val="auto"/>
          <w:sz w:val="28"/>
          <w:szCs w:val="28"/>
          <w:cs/>
          <w:lang w:bidi="my-MM"/>
        </w:rPr>
        <w:t>တစ်ခု</w:t>
      </w:r>
      <w:r w:rsidR="00C30BAB" w:rsidRPr="0047222F">
        <w:rPr>
          <w:rFonts w:ascii="Pyidaungsu" w:hAnsi="Pyidaungsu" w:cs="Pyidaungsu" w:hint="cs"/>
          <w:color w:val="auto"/>
          <w:sz w:val="28"/>
          <w:szCs w:val="28"/>
          <w:cs/>
          <w:lang w:bidi="my-MM"/>
        </w:rPr>
        <w:t xml:space="preserve">ချင်းစီတွင် ရလဒ်နှင့် အဆိုပါ ရလဒ်ကို သက်ရောက်စေနိုင်သည့် အချက်အလက်များ ပါ၀င်ရမည်။ </w:t>
      </w:r>
    </w:p>
    <w:p w14:paraId="309464B2" w14:textId="2247F868" w:rsidR="00C30BAB" w:rsidRPr="0047222F" w:rsidRDefault="00C30BA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 xml:space="preserve">(ခ) </w:t>
      </w:r>
      <w:r w:rsidRPr="0047222F">
        <w:rPr>
          <w:rFonts w:ascii="Pyidaungsu" w:hAnsi="Pyidaungsu" w:cs="Pyidaungsu"/>
          <w:b/>
          <w:bCs/>
          <w:color w:val="auto"/>
          <w:sz w:val="28"/>
          <w:szCs w:val="28"/>
          <w:lang w:bidi="my-MM"/>
        </w:rPr>
        <w:t xml:space="preserve">Target </w:t>
      </w:r>
      <w:r w:rsidR="0047222F" w:rsidRPr="0047222F">
        <w:rPr>
          <w:rFonts w:ascii="Pyidaungsu" w:hAnsi="Pyidaungsu" w:cs="Pyidaungsu"/>
          <w:b/>
          <w:bCs/>
          <w:color w:val="auto"/>
          <w:sz w:val="28"/>
          <w:szCs w:val="28"/>
          <w:lang w:bidi="my-MM"/>
        </w:rPr>
        <w:t>V</w:t>
      </w:r>
      <w:r w:rsidRPr="0047222F">
        <w:rPr>
          <w:rFonts w:ascii="Pyidaungsu" w:hAnsi="Pyidaungsu" w:cs="Pyidaungsu"/>
          <w:b/>
          <w:bCs/>
          <w:color w:val="auto"/>
          <w:sz w:val="28"/>
          <w:szCs w:val="28"/>
          <w:lang w:bidi="my-MM"/>
        </w:rPr>
        <w:t>ariable</w:t>
      </w:r>
      <w:r w:rsidRP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ဆိုသည်မှာ ရလဒ်ကို ရည်ညွှန်းခြင်း ဖြစ်သည်။ ဥပမာ -- အိမ်စျေးခန့်မှန်း</w:t>
      </w:r>
      <w:r w:rsidR="00AD42B9" w:rsidRPr="0047222F">
        <w:rPr>
          <w:rFonts w:ascii="Pyidaungsu" w:hAnsi="Pyidaungsu" w:cs="Pyidaungsu" w:hint="cs"/>
          <w:color w:val="auto"/>
          <w:sz w:val="28"/>
          <w:szCs w:val="28"/>
          <w:cs/>
          <w:lang w:bidi="my-MM"/>
        </w:rPr>
        <w:t xml:space="preserve"> </w:t>
      </w:r>
      <w:r w:rsidRPr="0047222F">
        <w:rPr>
          <w:rFonts w:ascii="Pyidaungsu" w:hAnsi="Pyidaungsu" w:cs="Pyidaungsu" w:hint="cs"/>
          <w:color w:val="auto"/>
          <w:sz w:val="28"/>
          <w:szCs w:val="28"/>
          <w:cs/>
          <w:lang w:bidi="my-MM"/>
        </w:rPr>
        <w:t>သည့် ပုစ္ဆာ</w:t>
      </w:r>
      <w:r w:rsidR="00FC642E">
        <w:rPr>
          <w:rFonts w:ascii="Pyidaungsu" w:hAnsi="Pyidaungsu" w:cs="Pyidaungsu" w:hint="cs"/>
          <w:color w:val="auto"/>
          <w:sz w:val="28"/>
          <w:szCs w:val="28"/>
          <w:cs/>
          <w:lang w:bidi="my-MM"/>
        </w:rPr>
        <w:t>တစ်ခု</w:t>
      </w:r>
      <w:r w:rsidRPr="0047222F">
        <w:rPr>
          <w:rFonts w:ascii="Pyidaungsu" w:hAnsi="Pyidaungsu" w:cs="Pyidaungsu" w:hint="cs"/>
          <w:color w:val="auto"/>
          <w:sz w:val="28"/>
          <w:szCs w:val="28"/>
          <w:cs/>
          <w:lang w:bidi="my-MM"/>
        </w:rPr>
        <w:t xml:space="preserve">အတွက် အိမ်စျေးသည် </w:t>
      </w:r>
      <w:r w:rsidRPr="0047222F">
        <w:rPr>
          <w:rFonts w:ascii="Pyidaungsu" w:hAnsi="Pyidaungsu" w:cs="Pyidaungsu"/>
          <w:color w:val="auto"/>
          <w:sz w:val="28"/>
          <w:szCs w:val="28"/>
          <w:lang w:bidi="my-MM"/>
        </w:rPr>
        <w:t>Target</w:t>
      </w:r>
      <w:r w:rsidRPr="0047222F">
        <w:rPr>
          <w:rFonts w:ascii="Pyidaungsu" w:hAnsi="Pyidaungsu" w:cs="Pyidaungsu" w:hint="cs"/>
          <w:color w:val="auto"/>
          <w:sz w:val="28"/>
          <w:szCs w:val="28"/>
          <w:cs/>
          <w:lang w:bidi="my-MM"/>
        </w:rPr>
        <w:t xml:space="preserve">(ရလဒ်) ဖြစ်ပြီး </w:t>
      </w:r>
      <w:r w:rsidR="00AD42B9" w:rsidRPr="0047222F">
        <w:rPr>
          <w:rFonts w:ascii="Pyidaungsu" w:hAnsi="Pyidaungsu" w:cs="Pyidaungsu" w:hint="cs"/>
          <w:color w:val="auto"/>
          <w:sz w:val="28"/>
          <w:szCs w:val="28"/>
          <w:cs/>
          <w:lang w:bidi="my-MM"/>
        </w:rPr>
        <w:t>အဆိုပါ</w:t>
      </w:r>
      <w:r w:rsidRPr="0047222F">
        <w:rPr>
          <w:rFonts w:ascii="Pyidaungsu" w:hAnsi="Pyidaungsu" w:cs="Pyidaungsu" w:hint="cs"/>
          <w:color w:val="auto"/>
          <w:sz w:val="28"/>
          <w:szCs w:val="28"/>
          <w:cs/>
          <w:lang w:bidi="my-MM"/>
        </w:rPr>
        <w:t xml:space="preserve">စျေးနှုန်းသည် တည်နေရာ၊ အကျယ်အ၀န်း စသည့် </w:t>
      </w:r>
      <w:r w:rsidR="00AD42B9" w:rsidRPr="0047222F">
        <w:rPr>
          <w:rFonts w:ascii="Pyidaungsu" w:hAnsi="Pyidaungsu" w:cs="Pyidaungsu" w:hint="cs"/>
          <w:color w:val="auto"/>
          <w:sz w:val="28"/>
          <w:szCs w:val="28"/>
          <w:cs/>
          <w:lang w:bidi="my-MM"/>
        </w:rPr>
        <w:t xml:space="preserve"> </w:t>
      </w:r>
      <w:r w:rsidR="00AF6E99" w:rsidRPr="0047222F">
        <w:rPr>
          <w:rFonts w:ascii="Pyidaungsu" w:hAnsi="Pyidaungsu" w:cs="Pyidaungsu" w:hint="cs"/>
          <w:color w:val="auto"/>
          <w:sz w:val="28"/>
          <w:szCs w:val="28"/>
          <w:cs/>
          <w:lang w:bidi="my-MM"/>
        </w:rPr>
        <w:t>အခြား</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အချက်အလက်</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များ</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အပေါ်တွင် မူတည်သည်။ သို့ဖြစ်ရာ </w:t>
      </w:r>
      <w:r w:rsidRPr="0047222F">
        <w:rPr>
          <w:rFonts w:ascii="Pyidaungsu" w:hAnsi="Pyidaungsu" w:cs="Pyidaungsu"/>
          <w:color w:val="auto"/>
          <w:sz w:val="28"/>
          <w:szCs w:val="28"/>
          <w:lang w:bidi="my-MM"/>
        </w:rPr>
        <w:t xml:space="preserve">Target </w:t>
      </w:r>
      <w:r w:rsidR="0047222F">
        <w:rPr>
          <w:rFonts w:ascii="Pyidaungsu" w:hAnsi="Pyidaungsu" w:cs="Pyidaungsu"/>
          <w:color w:val="auto"/>
          <w:sz w:val="28"/>
          <w:szCs w:val="28"/>
          <w:lang w:bidi="my-MM"/>
        </w:rPr>
        <w:t>V</w:t>
      </w:r>
      <w:r w:rsidR="0047222F" w:rsidRPr="0047222F">
        <w:rPr>
          <w:rFonts w:ascii="Pyidaungsu" w:hAnsi="Pyidaungsu" w:cs="Pyidaungsu"/>
          <w:color w:val="auto"/>
          <w:sz w:val="28"/>
          <w:szCs w:val="28"/>
          <w:lang w:bidi="my-MM"/>
        </w:rPr>
        <w:t xml:space="preserve">ariable </w:t>
      </w:r>
      <w:r w:rsidRPr="0047222F">
        <w:rPr>
          <w:rFonts w:ascii="Pyidaungsu" w:hAnsi="Pyidaungsu" w:cs="Pyidaungsu" w:hint="cs"/>
          <w:color w:val="auto"/>
          <w:sz w:val="28"/>
          <w:szCs w:val="28"/>
          <w:cs/>
          <w:lang w:bidi="my-MM"/>
        </w:rPr>
        <w:t xml:space="preserve">ကို </w:t>
      </w:r>
      <w:r w:rsidR="0047222F">
        <w:rPr>
          <w:rFonts w:ascii="Pyidaungsu" w:hAnsi="Pyidaungsu" w:cs="Pyidaungsu"/>
          <w:color w:val="auto"/>
          <w:sz w:val="28"/>
          <w:szCs w:val="28"/>
          <w:lang w:bidi="my-MM"/>
        </w:rPr>
        <w:t>D</w:t>
      </w:r>
      <w:r w:rsidRPr="0047222F">
        <w:rPr>
          <w:rFonts w:ascii="Pyidaungsu" w:hAnsi="Pyidaungsu" w:cs="Pyidaungsu"/>
          <w:color w:val="auto"/>
          <w:sz w:val="28"/>
          <w:szCs w:val="28"/>
          <w:lang w:bidi="my-MM"/>
        </w:rPr>
        <w:t>ependent Variable</w:t>
      </w:r>
      <w:r w:rsidRPr="0047222F">
        <w:rPr>
          <w:rFonts w:ascii="Pyidaungsu" w:hAnsi="Pyidaungsu" w:cs="Pyidaungsu" w:hint="cs"/>
          <w:color w:val="auto"/>
          <w:sz w:val="28"/>
          <w:szCs w:val="28"/>
          <w:cs/>
          <w:lang w:bidi="my-MM"/>
        </w:rPr>
        <w:t xml:space="preserve"> (မှီခို ကိန်းရှင်) အဖြစ်လည်း ဖလှယ် သုံးစွဲလေ့ ရှိသည်။ </w:t>
      </w:r>
    </w:p>
    <w:p w14:paraId="5F5F548E" w14:textId="304DE672" w:rsidR="00C30BAB" w:rsidRPr="0047222F" w:rsidRDefault="00C30BA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 xml:space="preserve">(ဂ) </w:t>
      </w:r>
      <w:r w:rsidR="004A0CBA">
        <w:rPr>
          <w:rFonts w:ascii="Pyidaungsu" w:hAnsi="Pyidaungsu" w:cs="Pyidaungsu"/>
          <w:b/>
          <w:bCs/>
          <w:color w:val="auto"/>
          <w:sz w:val="28"/>
          <w:szCs w:val="28"/>
          <w:lang w:bidi="my-MM"/>
        </w:rPr>
        <w:t>Independent Variable</w:t>
      </w:r>
      <w:r w:rsidRPr="0047222F">
        <w:rPr>
          <w:rFonts w:ascii="Pyidaungsu" w:hAnsi="Pyidaungsu" w:cs="Pyidaungsu"/>
          <w:b/>
          <w:bCs/>
          <w:color w:val="auto"/>
          <w:sz w:val="28"/>
          <w:szCs w:val="28"/>
          <w:lang w:bidi="my-MM"/>
        </w:rPr>
        <w:t>s</w:t>
      </w:r>
      <w:r w:rsidRPr="0047222F">
        <w:rPr>
          <w:rFonts w:ascii="Pyidaungsu" w:hAnsi="Pyidaungsu" w:cs="Pyidaungsu" w:hint="cs"/>
          <w:color w:val="auto"/>
          <w:sz w:val="28"/>
          <w:szCs w:val="28"/>
          <w:cs/>
          <w:lang w:bidi="my-MM"/>
        </w:rPr>
        <w:t xml:space="preserve"> ဆိုသည်</w:t>
      </w:r>
      <w:r w:rsidR="00AF6E99" w:rsidRPr="0047222F">
        <w:rPr>
          <w:rFonts w:ascii="Pyidaungsu" w:hAnsi="Pyidaungsu" w:cs="Pyidaungsu" w:hint="cs"/>
          <w:color w:val="auto"/>
          <w:sz w:val="28"/>
          <w:szCs w:val="28"/>
          <w:cs/>
          <w:lang w:bidi="my-MM"/>
        </w:rPr>
        <w:t>မှာ</w:t>
      </w:r>
      <w:r w:rsidRPr="0047222F">
        <w:rPr>
          <w:rFonts w:ascii="Pyidaungsu" w:hAnsi="Pyidaungsu" w:cs="Pyidaungsu" w:hint="cs"/>
          <w:color w:val="auto"/>
          <w:sz w:val="28"/>
          <w:szCs w:val="28"/>
          <w:cs/>
          <w:lang w:bidi="my-MM"/>
        </w:rPr>
        <w:t xml:space="preserve"> အထက်ပါ ရလဒ်ကို အကျိုး</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သက်ရောက်</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စေနိုင်သည့် အချက်အလက်များကို ရည်ညွှန်းသည်။ အထက်ပါ အိမ်စျေး ခန့်မှန်း</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သည့် ပုစ္ဆာတွင် တည်နေရာ၊ အိမ်၏ အကျယ်အ၀န်း၊ အိပ်ခန်း အရေအတွက် စသည့် အချက်အလက်များ</w:t>
      </w:r>
      <w:r w:rsidR="00AD42B9" w:rsidRPr="0047222F">
        <w:rPr>
          <w:rFonts w:ascii="Pyidaungsu" w:hAnsi="Pyidaungsu" w:cs="Pyidaungsu" w:hint="cs"/>
          <w:color w:val="auto"/>
          <w:sz w:val="28"/>
          <w:szCs w:val="28"/>
          <w:cs/>
          <w:lang w:bidi="my-MM"/>
        </w:rPr>
        <w:t>သည်</w:t>
      </w:r>
      <w:r w:rsidRPr="0047222F">
        <w:rPr>
          <w:rFonts w:ascii="Pyidaungsu" w:hAnsi="Pyidaungsu" w:cs="Pyidaungsu" w:hint="cs"/>
          <w:color w:val="auto"/>
          <w:sz w:val="28"/>
          <w:szCs w:val="28"/>
          <w:cs/>
          <w:lang w:bidi="my-MM"/>
        </w:rPr>
        <w:t xml:space="preserve"> </w:t>
      </w:r>
      <w:r w:rsidR="004A0CBA">
        <w:rPr>
          <w:rFonts w:ascii="Pyidaungsu" w:hAnsi="Pyidaungsu" w:cs="Pyidaungsu"/>
          <w:color w:val="auto"/>
          <w:sz w:val="28"/>
          <w:szCs w:val="28"/>
          <w:lang w:bidi="my-MM"/>
        </w:rPr>
        <w:t>Independent Variable</w:t>
      </w:r>
      <w:r w:rsidRPr="0047222F">
        <w:rPr>
          <w:rFonts w:ascii="Pyidaungsu" w:hAnsi="Pyidaungsu" w:cs="Pyidaungsu" w:hint="cs"/>
          <w:color w:val="auto"/>
          <w:sz w:val="28"/>
          <w:szCs w:val="28"/>
          <w:cs/>
          <w:lang w:bidi="my-MM"/>
        </w:rPr>
        <w:t xml:space="preserve"> များ ဖြစ်ကြသည်။ သတိပြုရန်</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မှာ ရလဒ် (ဥပမာ -အိမ်စျေး) </w:t>
      </w:r>
      <w:r w:rsidR="00AD42B9" w:rsidRPr="0047222F">
        <w:rPr>
          <w:rFonts w:ascii="Pyidaungsu" w:hAnsi="Pyidaungsu" w:cs="Pyidaungsu" w:hint="cs"/>
          <w:color w:val="auto"/>
          <w:sz w:val="28"/>
          <w:szCs w:val="28"/>
          <w:cs/>
          <w:lang w:bidi="my-MM"/>
        </w:rPr>
        <w:t xml:space="preserve">သည် </w:t>
      </w:r>
      <w:r w:rsidRPr="0047222F">
        <w:rPr>
          <w:rFonts w:ascii="Pyidaungsu" w:hAnsi="Pyidaungsu" w:cs="Pyidaungsu" w:hint="cs"/>
          <w:color w:val="auto"/>
          <w:sz w:val="28"/>
          <w:szCs w:val="28"/>
          <w:cs/>
          <w:lang w:bidi="my-MM"/>
        </w:rPr>
        <w:t>၁ ခု ထက်မကသည့် အချက်အလက်များ</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အပေါ်တွင် မူတည်သည်။ </w:t>
      </w:r>
    </w:p>
    <w:p w14:paraId="15E7C67A" w14:textId="049EFC48" w:rsidR="00F14DE0" w:rsidRDefault="00C30BA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w:t>
      </w:r>
      <w:r w:rsidR="00AF6E99" w:rsidRPr="0047222F">
        <w:rPr>
          <w:rFonts w:ascii="Pyidaungsu" w:hAnsi="Pyidaungsu" w:cs="Pyidaungsu" w:hint="cs"/>
          <w:color w:val="auto"/>
          <w:sz w:val="28"/>
          <w:szCs w:val="28"/>
          <w:cs/>
          <w:lang w:bidi="my-MM"/>
        </w:rPr>
        <w:t xml:space="preserve">ဃ) </w:t>
      </w:r>
      <w:r w:rsidR="009D34DE">
        <w:rPr>
          <w:rFonts w:ascii="Pyidaungsu" w:hAnsi="Pyidaungsu" w:cs="Pyidaungsu"/>
          <w:b/>
          <w:bCs/>
          <w:color w:val="auto"/>
          <w:sz w:val="28"/>
          <w:szCs w:val="28"/>
          <w:lang w:bidi="my-MM"/>
        </w:rPr>
        <w:t>Parameter</w:t>
      </w:r>
      <w:r w:rsidR="00AF6E99" w:rsidRPr="009732EB">
        <w:rPr>
          <w:rFonts w:ascii="Pyidaungsu" w:hAnsi="Pyidaungsu" w:cs="Pyidaungsu"/>
          <w:b/>
          <w:bCs/>
          <w:color w:val="auto"/>
          <w:sz w:val="28"/>
          <w:szCs w:val="28"/>
          <w:lang w:bidi="my-MM"/>
        </w:rPr>
        <w:t>s</w:t>
      </w:r>
      <w:r w:rsidR="00AF6E99" w:rsidRPr="0047222F">
        <w:rPr>
          <w:rFonts w:ascii="Pyidaungsu" w:hAnsi="Pyidaungsu" w:cs="Pyidaungsu" w:hint="cs"/>
          <w:color w:val="auto"/>
          <w:sz w:val="28"/>
          <w:szCs w:val="28"/>
          <w:lang w:bidi="my-MM"/>
        </w:rPr>
        <w:t xml:space="preserve"> </w:t>
      </w:r>
      <w:r w:rsidR="00AF6E99" w:rsidRPr="0047222F">
        <w:rPr>
          <w:rFonts w:ascii="Pyidaungsu" w:hAnsi="Pyidaungsu" w:cs="Pyidaungsu" w:hint="cs"/>
          <w:color w:val="auto"/>
          <w:sz w:val="28"/>
          <w:szCs w:val="28"/>
          <w:cs/>
          <w:lang w:bidi="my-MM"/>
        </w:rPr>
        <w:t xml:space="preserve">ဆိုသည်မှာ ရလဒ်နှင့် အချက်အလက်များ၏ </w:t>
      </w:r>
      <w:r w:rsidR="008D5447" w:rsidRPr="0047222F">
        <w:rPr>
          <w:rFonts w:ascii="Pyidaungsu" w:hAnsi="Pyidaungsu" w:cs="Pyidaungsu" w:hint="cs"/>
          <w:color w:val="auto"/>
          <w:sz w:val="28"/>
          <w:szCs w:val="28"/>
          <w:cs/>
          <w:lang w:bidi="my-MM"/>
        </w:rPr>
        <w:t>ယေဘုယျ</w:t>
      </w:r>
      <w:r w:rsidR="00AF6E99" w:rsidRPr="0047222F">
        <w:rPr>
          <w:rFonts w:ascii="Pyidaungsu" w:hAnsi="Pyidaungsu" w:cs="Pyidaungsu" w:hint="cs"/>
          <w:color w:val="auto"/>
          <w:sz w:val="28"/>
          <w:szCs w:val="28"/>
          <w:cs/>
          <w:lang w:bidi="my-MM"/>
        </w:rPr>
        <w:t xml:space="preserve"> ဆက်သွယ်ချက်ကို ဖော်ပြနိုင်သည့် ကိန်းသေများကို ရည်ညွန်းသည်။ ဥပမာ ရန်ကုန်တွင် တိုက်ခန်း ရောင်းချရ</w:t>
      </w:r>
      <w:r w:rsidR="00AD42B9" w:rsidRPr="0047222F">
        <w:rPr>
          <w:rFonts w:ascii="Pyidaungsu" w:hAnsi="Pyidaungsu" w:cs="Pyidaungsu" w:hint="cs"/>
          <w:color w:val="auto"/>
          <w:sz w:val="28"/>
          <w:szCs w:val="28"/>
          <w:cs/>
          <w:lang w:bidi="my-MM"/>
        </w:rPr>
        <w:t>ာ၌</w:t>
      </w:r>
      <w:r w:rsidR="00AF6E99" w:rsidRPr="0047222F">
        <w:rPr>
          <w:rFonts w:ascii="Pyidaungsu" w:hAnsi="Pyidaungsu" w:cs="Pyidaungsu" w:hint="cs"/>
          <w:color w:val="auto"/>
          <w:sz w:val="28"/>
          <w:szCs w:val="28"/>
          <w:cs/>
          <w:lang w:bidi="my-MM"/>
        </w:rPr>
        <w:t xml:space="preserve"> </w:t>
      </w:r>
      <w:r w:rsidR="00AD42B9" w:rsidRPr="0047222F">
        <w:rPr>
          <w:rFonts w:ascii="Pyidaungsu" w:hAnsi="Pyidaungsu" w:cs="Pyidaungsu" w:hint="cs"/>
          <w:color w:val="auto"/>
          <w:sz w:val="28"/>
          <w:szCs w:val="28"/>
          <w:cs/>
          <w:lang w:bidi="my-MM"/>
        </w:rPr>
        <w:t xml:space="preserve">အိမ်အကျယ်အ၀န်း </w:t>
      </w:r>
      <w:r w:rsidR="00AF6E99" w:rsidRPr="0047222F">
        <w:rPr>
          <w:rFonts w:ascii="Pyidaungsu" w:hAnsi="Pyidaungsu" w:cs="Pyidaungsu" w:hint="cs"/>
          <w:color w:val="auto"/>
          <w:sz w:val="28"/>
          <w:szCs w:val="28"/>
          <w:cs/>
          <w:lang w:bidi="my-MM"/>
        </w:rPr>
        <w:t xml:space="preserve">၁ ပေပတ်လည်ကို ၁ သိန်း/၁ သိန်းခွဲ စသည်ဖြင့် သတ်မှတ် ရောင်းချသည်ကို ကြုံဖူးကြပါလိမ့်မည်။ အဆိုပါ ဆက်သွယ်ချက်ကို သင်္ချာ </w:t>
      </w:r>
      <w:r w:rsidR="008D5447" w:rsidRPr="0047222F">
        <w:rPr>
          <w:rFonts w:ascii="Pyidaungsu" w:hAnsi="Pyidaungsu" w:cs="Pyidaungsu" w:hint="cs"/>
          <w:color w:val="auto"/>
          <w:sz w:val="28"/>
          <w:szCs w:val="28"/>
          <w:cs/>
          <w:lang w:bidi="my-MM"/>
        </w:rPr>
        <w:t>ညီမျှခြင်း</w:t>
      </w:r>
      <w:r w:rsidR="00AD42B9" w:rsidRPr="0047222F">
        <w:rPr>
          <w:rFonts w:ascii="Pyidaungsu" w:hAnsi="Pyidaungsu" w:cs="Pyidaungsu" w:hint="cs"/>
          <w:color w:val="auto"/>
          <w:sz w:val="28"/>
          <w:szCs w:val="28"/>
          <w:cs/>
          <w:lang w:bidi="my-MM"/>
        </w:rPr>
        <w:t>ဖြင့် ဖော်ပြမည်ဆိုပါက</w:t>
      </w:r>
      <w:r w:rsidR="00AF6E99" w:rsidRPr="0047222F">
        <w:rPr>
          <w:rFonts w:ascii="Pyidaungsu" w:hAnsi="Pyidaungsu" w:cs="Pyidaungsu" w:hint="cs"/>
          <w:color w:val="auto"/>
          <w:sz w:val="28"/>
          <w:szCs w:val="28"/>
          <w:cs/>
          <w:lang w:bidi="my-MM"/>
        </w:rPr>
        <w:t xml:space="preserve"> </w:t>
      </w:r>
    </w:p>
    <w:p w14:paraId="45A881D3" w14:textId="72CDEC86" w:rsidR="00AD42B9" w:rsidRPr="0047222F" w:rsidRDefault="00091490" w:rsidP="00F14DE0">
      <w:pPr>
        <w:pStyle w:val="TipText"/>
        <w:spacing w:after="60" w:line="276" w:lineRule="auto"/>
        <w:ind w:left="72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w:t>
      </w:r>
      <w:r w:rsidR="00F14DE0">
        <w:rPr>
          <w:rFonts w:ascii="Pyidaungsu" w:hAnsi="Pyidaungsu" w:cs="Pyidaungsu" w:hint="cs"/>
          <w:color w:val="auto"/>
          <w:sz w:val="28"/>
          <w:szCs w:val="28"/>
          <w:cs/>
          <w:lang w:bidi="my-MM"/>
        </w:rPr>
        <w:t>တိုက်ခန်း</w:t>
      </w:r>
      <w:r w:rsidR="00AF6E99" w:rsidRPr="0047222F">
        <w:rPr>
          <w:rFonts w:ascii="Pyidaungsu" w:hAnsi="Pyidaungsu" w:cs="Pyidaungsu" w:hint="cs"/>
          <w:color w:val="auto"/>
          <w:sz w:val="28"/>
          <w:szCs w:val="28"/>
          <w:cs/>
          <w:lang w:bidi="my-MM"/>
        </w:rPr>
        <w:t>စျေး</w:t>
      </w:r>
      <w:r w:rsidR="00AF6E99" w:rsidRPr="0047222F">
        <w:rPr>
          <w:rFonts w:ascii="Pyidaungsu" w:hAnsi="Pyidaungsu" w:cs="Pyidaungsu"/>
          <w:color w:val="auto"/>
          <w:sz w:val="28"/>
          <w:szCs w:val="28"/>
          <w:lang w:bidi="my-MM"/>
        </w:rPr>
        <w:t xml:space="preserve"> = </w:t>
      </w:r>
      <w:r w:rsidR="00AF6E99" w:rsidRPr="0047222F">
        <w:rPr>
          <w:rFonts w:ascii="Pyidaungsu" w:hAnsi="Pyidaungsu" w:cs="Pyidaungsu" w:hint="cs"/>
          <w:color w:val="auto"/>
          <w:sz w:val="28"/>
          <w:szCs w:val="28"/>
          <w:cs/>
          <w:lang w:bidi="my-MM"/>
        </w:rPr>
        <w:t xml:space="preserve">ကိန်းသေ </w:t>
      </w:r>
      <w:r w:rsidR="00AF6E99" w:rsidRPr="0047222F">
        <w:rPr>
          <w:rFonts w:ascii="Pyidaungsu" w:hAnsi="Pyidaungsu" w:cs="Pyidaungsu"/>
          <w:color w:val="auto"/>
          <w:sz w:val="28"/>
          <w:szCs w:val="28"/>
          <w:lang w:bidi="my-MM"/>
        </w:rPr>
        <w:t xml:space="preserve">x </w:t>
      </w:r>
      <w:r w:rsidR="00AF6E99" w:rsidRPr="0047222F">
        <w:rPr>
          <w:rFonts w:ascii="Pyidaungsu" w:hAnsi="Pyidaungsu" w:cs="Pyidaungsu" w:hint="cs"/>
          <w:color w:val="auto"/>
          <w:sz w:val="28"/>
          <w:szCs w:val="28"/>
          <w:cs/>
          <w:lang w:bidi="my-MM"/>
        </w:rPr>
        <w:t>အိမ်အကျယ်အ၀န်း</w:t>
      </w:r>
      <w:r>
        <w:rPr>
          <w:rFonts w:ascii="Pyidaungsu" w:hAnsi="Pyidaungsu" w:cs="Pyidaungsu" w:hint="cs"/>
          <w:color w:val="auto"/>
          <w:sz w:val="28"/>
          <w:szCs w:val="28"/>
          <w:cs/>
          <w:lang w:bidi="my-MM"/>
        </w:rPr>
        <w:t>”</w:t>
      </w:r>
      <w:r w:rsidR="00AF6E99" w:rsidRPr="0047222F">
        <w:rPr>
          <w:rFonts w:ascii="Pyidaungsu" w:hAnsi="Pyidaungsu" w:cs="Pyidaungsu" w:hint="cs"/>
          <w:color w:val="auto"/>
          <w:sz w:val="28"/>
          <w:szCs w:val="28"/>
          <w:cs/>
          <w:lang w:bidi="my-MM"/>
        </w:rPr>
        <w:t xml:space="preserve"> </w:t>
      </w:r>
      <w:r w:rsidR="00F14DE0">
        <w:rPr>
          <w:rFonts w:ascii="Pyidaungsu" w:hAnsi="Pyidaungsu" w:cs="Pyidaungsu" w:hint="cs"/>
          <w:color w:val="auto"/>
          <w:sz w:val="28"/>
          <w:szCs w:val="28"/>
          <w:cs/>
          <w:lang w:bidi="my-MM"/>
        </w:rPr>
        <w:t>ဟု</w:t>
      </w:r>
      <w:r w:rsidR="00AD42B9" w:rsidRPr="0047222F">
        <w:rPr>
          <w:rFonts w:ascii="Pyidaungsu" w:hAnsi="Pyidaungsu" w:cs="Pyidaungsu" w:hint="cs"/>
          <w:color w:val="auto"/>
          <w:sz w:val="28"/>
          <w:szCs w:val="28"/>
          <w:cs/>
          <w:lang w:bidi="my-MM"/>
        </w:rPr>
        <w:t xml:space="preserve">ဖော်ပြနိုင်ပြီး </w:t>
      </w:r>
      <w:r w:rsidR="00AF6E99" w:rsidRPr="0047222F">
        <w:rPr>
          <w:rFonts w:ascii="Pyidaungsu" w:hAnsi="Pyidaungsu" w:cs="Pyidaungsu" w:hint="cs"/>
          <w:color w:val="auto"/>
          <w:sz w:val="28"/>
          <w:szCs w:val="28"/>
          <w:cs/>
          <w:lang w:bidi="my-MM"/>
        </w:rPr>
        <w:t xml:space="preserve"> အဆိုပါ ကိန်းသေကို  </w:t>
      </w:r>
      <w:r w:rsidR="009D34DE">
        <w:rPr>
          <w:rFonts w:ascii="Pyidaungsu" w:hAnsi="Pyidaungsu" w:cs="Pyidaungsu"/>
          <w:color w:val="auto"/>
          <w:sz w:val="28"/>
          <w:szCs w:val="28"/>
          <w:lang w:bidi="my-MM"/>
        </w:rPr>
        <w:t>Parameter</w:t>
      </w:r>
      <w:r w:rsidR="00AF6E99" w:rsidRPr="0047222F">
        <w:rPr>
          <w:rFonts w:ascii="Pyidaungsu" w:hAnsi="Pyidaungsu" w:cs="Pyidaungsu"/>
          <w:color w:val="auto"/>
          <w:sz w:val="28"/>
          <w:szCs w:val="28"/>
          <w:lang w:bidi="my-MM"/>
        </w:rPr>
        <w:t>s</w:t>
      </w:r>
      <w:r w:rsidR="00AF6E99" w:rsidRPr="0047222F">
        <w:rPr>
          <w:rFonts w:ascii="Pyidaungsu" w:hAnsi="Pyidaungsu" w:cs="Pyidaungsu" w:hint="cs"/>
          <w:color w:val="auto"/>
          <w:sz w:val="28"/>
          <w:szCs w:val="28"/>
          <w:cs/>
          <w:lang w:bidi="my-MM"/>
        </w:rPr>
        <w:t xml:space="preserve"> ဟု ခေါ်ဆိုခြင်း ဖြစ်သည်။ </w:t>
      </w:r>
    </w:p>
    <w:p w14:paraId="18A9457D" w14:textId="44B6D0F0" w:rsidR="00AF6E99" w:rsidRDefault="00AF6E99"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lastRenderedPageBreak/>
        <w:t xml:space="preserve">(င) </w:t>
      </w:r>
      <w:r w:rsidRPr="009732EB">
        <w:rPr>
          <w:rFonts w:ascii="Pyidaungsu" w:hAnsi="Pyidaungsu" w:cs="Pyidaungsu"/>
          <w:b/>
          <w:bCs/>
          <w:color w:val="auto"/>
          <w:sz w:val="28"/>
          <w:szCs w:val="28"/>
          <w:lang w:bidi="my-MM"/>
        </w:rPr>
        <w:t>Residuals</w:t>
      </w:r>
      <w:r w:rsidRPr="0047222F">
        <w:rPr>
          <w:rFonts w:ascii="Pyidaungsu" w:hAnsi="Pyidaungsu" w:cs="Pyidaungsu" w:hint="cs"/>
          <w:color w:val="auto"/>
          <w:sz w:val="28"/>
          <w:szCs w:val="28"/>
          <w:cs/>
          <w:lang w:bidi="my-MM"/>
        </w:rPr>
        <w:t xml:space="preserve"> ဆိုသည်မှာ </w:t>
      </w:r>
      <w:r w:rsidR="005A3114" w:rsidRPr="009732EB">
        <w:rPr>
          <w:rFonts w:ascii="Pyidaungsu" w:hAnsi="Pyidaungsu" w:cs="Pyidaungsu"/>
          <w:color w:val="auto"/>
          <w:sz w:val="28"/>
          <w:szCs w:val="28"/>
          <w:lang w:bidi="my-MM"/>
        </w:rPr>
        <w:t>Machine</w:t>
      </w:r>
      <w:r w:rsidRPr="009732EB">
        <w:rPr>
          <w:rFonts w:ascii="Pyidaungsu" w:hAnsi="Pyidaungsu" w:cs="Pyidaungsu"/>
          <w:color w:val="auto"/>
          <w:sz w:val="28"/>
          <w:szCs w:val="28"/>
          <w:lang w:bidi="my-MM"/>
        </w:rPr>
        <w:t xml:space="preserve"> </w:t>
      </w:r>
      <w:r w:rsidR="00A368D8" w:rsidRPr="009732EB">
        <w:rPr>
          <w:rFonts w:ascii="Pyidaungsu" w:hAnsi="Pyidaungsu" w:cs="Pyidaungsu"/>
          <w:color w:val="auto"/>
          <w:sz w:val="28"/>
          <w:szCs w:val="28"/>
          <w:lang w:bidi="my-MM"/>
        </w:rPr>
        <w:t>Learning</w:t>
      </w:r>
      <w:r w:rsidRPr="009732EB">
        <w:rPr>
          <w:rFonts w:ascii="Pyidaungsu" w:hAnsi="Pyidaungsu" w:cs="Pyidaungsu" w:hint="cs"/>
          <w:color w:val="auto"/>
          <w:sz w:val="28"/>
          <w:szCs w:val="28"/>
          <w:cs/>
          <w:lang w:bidi="my-MM"/>
        </w:rPr>
        <w:t xml:space="preserve"> </w:t>
      </w:r>
      <w:r w:rsidR="009732EB" w:rsidRPr="009732EB">
        <w:rPr>
          <w:rFonts w:ascii="Pyidaungsu" w:hAnsi="Pyidaungsu" w:cs="Pyidaungsu"/>
          <w:color w:val="auto"/>
          <w:sz w:val="28"/>
          <w:szCs w:val="28"/>
          <w:lang w:bidi="my-MM"/>
        </w:rPr>
        <w:t>Method</w:t>
      </w:r>
      <w:r w:rsidRPr="0047222F">
        <w:rPr>
          <w:rFonts w:ascii="Pyidaungsu" w:hAnsi="Pyidaungsu" w:cs="Pyidaungsu" w:hint="cs"/>
          <w:color w:val="auto"/>
          <w:sz w:val="28"/>
          <w:szCs w:val="28"/>
          <w:cs/>
          <w:lang w:bidi="my-MM"/>
        </w:rPr>
        <w:t xml:space="preserve"> မှ ခန့်မှန်းလိုက်သော ရလဒ်နှင့် </w:t>
      </w:r>
      <w:r w:rsidR="009732EB">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9732EB">
        <w:rPr>
          <w:rFonts w:ascii="Pyidaungsu" w:hAnsi="Pyidaungsu" w:cs="Pyidaungsu"/>
          <w:color w:val="auto"/>
          <w:sz w:val="28"/>
          <w:szCs w:val="28"/>
          <w:lang w:bidi="my-MM"/>
        </w:rPr>
        <w:t xml:space="preserve"> </w:t>
      </w:r>
      <w:r w:rsidR="009732EB">
        <w:rPr>
          <w:rFonts w:ascii="Pyidaungsu" w:hAnsi="Pyidaungsu" w:cs="Pyidaungsu" w:hint="cs"/>
          <w:color w:val="auto"/>
          <w:sz w:val="28"/>
          <w:szCs w:val="28"/>
          <w:cs/>
          <w:lang w:bidi="my-MM"/>
        </w:rPr>
        <w:t>တွင် ပေးထားသည့်</w:t>
      </w:r>
      <w:r w:rsidR="009732EB">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မူ</w:t>
      </w:r>
      <w:r w:rsidR="00E87B5E">
        <w:rPr>
          <w:rFonts w:ascii="Pyidaungsu" w:hAnsi="Pyidaungsu" w:cs="Pyidaungsu" w:hint="cs"/>
          <w:color w:val="auto"/>
          <w:sz w:val="28"/>
          <w:szCs w:val="28"/>
          <w:cs/>
          <w:lang w:bidi="my-MM"/>
        </w:rPr>
        <w:t>လ</w:t>
      </w:r>
      <w:r w:rsidRPr="0047222F">
        <w:rPr>
          <w:rFonts w:ascii="Pyidaungsu" w:hAnsi="Pyidaungsu" w:cs="Pyidaungsu" w:hint="cs"/>
          <w:color w:val="auto"/>
          <w:sz w:val="28"/>
          <w:szCs w:val="28"/>
          <w:cs/>
          <w:lang w:bidi="my-MM"/>
        </w:rPr>
        <w:t xml:space="preserve">ရလဒ်၏ ခြားနားချက် ဖြစ်သည်။ </w:t>
      </w:r>
    </w:p>
    <w:p w14:paraId="0DCC85B5" w14:textId="7A322DBE" w:rsidR="00E67CC8" w:rsidRDefault="00E67CC8">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165BF3CD" w14:textId="791C9426" w:rsidR="00C30BAB" w:rsidRPr="00685AE9" w:rsidRDefault="00901DF3" w:rsidP="00685AE9">
      <w:pPr>
        <w:pStyle w:val="Heading2"/>
        <w:jc w:val="left"/>
        <w:rPr>
          <w:rFonts w:ascii="Pyidaungsu" w:hAnsi="Pyidaungsu" w:cs="Pyidaungsu"/>
          <w:lang w:bidi="my-MM"/>
        </w:rPr>
      </w:pPr>
      <w:bookmarkStart w:id="10" w:name="_Toc125496897"/>
      <w:r w:rsidRPr="00685AE9">
        <w:rPr>
          <w:rFonts w:ascii="Pyidaungsu" w:hAnsi="Pyidaungsu" w:cs="Pyidaungsu"/>
          <w:lang w:bidi="my-MM"/>
        </w:rPr>
        <w:lastRenderedPageBreak/>
        <w:t xml:space="preserve">Linear </w:t>
      </w:r>
      <w:r w:rsidR="005A3114" w:rsidRPr="00685AE9">
        <w:rPr>
          <w:rFonts w:ascii="Pyidaungsu" w:hAnsi="Pyidaungsu" w:cs="Pyidaungsu"/>
          <w:lang w:bidi="my-MM"/>
        </w:rPr>
        <w:t>Regression</w:t>
      </w:r>
      <w:bookmarkEnd w:id="10"/>
      <w:r w:rsidRPr="00685AE9">
        <w:rPr>
          <w:rFonts w:ascii="Pyidaungsu" w:hAnsi="Pyidaungsu" w:cs="Pyidaungsu"/>
          <w:lang w:bidi="my-MM"/>
        </w:rPr>
        <w:t xml:space="preserve"> </w:t>
      </w:r>
    </w:p>
    <w:p w14:paraId="7164962F" w14:textId="6ED58A63" w:rsidR="002C6E68" w:rsidRDefault="00705BB2" w:rsidP="00E67CC8">
      <w:pPr>
        <w:pStyle w:val="TipText"/>
        <w:spacing w:line="276" w:lineRule="auto"/>
        <w:ind w:firstLine="0"/>
        <w:jc w:val="both"/>
        <w:rPr>
          <w:rFonts w:ascii="Pyidaungsu" w:hAnsi="Pyidaungsu" w:cs="Pyidaungsu"/>
          <w:color w:val="auto"/>
          <w:sz w:val="28"/>
          <w:szCs w:val="28"/>
          <w:lang w:bidi="my-MM"/>
        </w:rPr>
      </w:pPr>
      <w:r w:rsidRPr="00E67CC8">
        <w:rPr>
          <w:rFonts w:ascii="Pyidaungsu" w:hAnsi="Pyidaungsu" w:cs="Pyidaungsu" w:hint="cs"/>
          <w:color w:val="auto"/>
          <w:sz w:val="28"/>
          <w:szCs w:val="28"/>
          <w:cs/>
          <w:lang w:bidi="my-MM"/>
        </w:rPr>
        <w:t>၂။</w:t>
      </w:r>
      <w:r w:rsidRPr="00E67CC8">
        <w:rPr>
          <w:rFonts w:ascii="Pyidaungsu" w:hAnsi="Pyidaungsu" w:cs="Pyidaungsu"/>
          <w:color w:val="auto"/>
          <w:sz w:val="28"/>
          <w:szCs w:val="28"/>
          <w:cs/>
          <w:lang w:bidi="my-MM"/>
        </w:rPr>
        <w:tab/>
      </w:r>
      <w:r w:rsidR="00901DF3" w:rsidRPr="00E67CC8">
        <w:rPr>
          <w:rFonts w:ascii="Pyidaungsu" w:hAnsi="Pyidaungsu" w:cs="Pyidaungsu"/>
          <w:color w:val="auto"/>
          <w:sz w:val="28"/>
          <w:szCs w:val="28"/>
          <w:lang w:bidi="my-MM"/>
        </w:rPr>
        <w:t xml:space="preserve">Linear </w:t>
      </w:r>
      <w:r w:rsidR="005A3114" w:rsidRPr="00E67CC8">
        <w:rPr>
          <w:rFonts w:ascii="Pyidaungsu" w:hAnsi="Pyidaungsu" w:cs="Pyidaungsu"/>
          <w:color w:val="auto"/>
          <w:sz w:val="28"/>
          <w:szCs w:val="28"/>
          <w:lang w:bidi="my-MM"/>
        </w:rPr>
        <w:t>Regression</w:t>
      </w:r>
      <w:r w:rsidR="00901DF3" w:rsidRPr="00E67CC8">
        <w:rPr>
          <w:rFonts w:ascii="Pyidaungsu" w:hAnsi="Pyidaungsu" w:cs="Pyidaungsu"/>
          <w:color w:val="auto"/>
          <w:sz w:val="28"/>
          <w:szCs w:val="28"/>
          <w:lang w:bidi="my-MM"/>
        </w:rPr>
        <w:t xml:space="preserve"> Analysis </w:t>
      </w:r>
      <w:r w:rsidR="00901DF3" w:rsidRPr="00E67CC8">
        <w:rPr>
          <w:rFonts w:ascii="Pyidaungsu" w:hAnsi="Pyidaungsu" w:cs="Pyidaungsu" w:hint="cs"/>
          <w:color w:val="auto"/>
          <w:sz w:val="28"/>
          <w:szCs w:val="28"/>
          <w:cs/>
          <w:lang w:bidi="my-MM"/>
        </w:rPr>
        <w:t>တွင် ရလဒ်</w:t>
      </w:r>
      <w:r w:rsidR="002760FB">
        <w:rPr>
          <w:rFonts w:ascii="Pyidaungsu" w:hAnsi="Pyidaungsu" w:cs="Pyidaungsu" w:hint="cs"/>
          <w:color w:val="auto"/>
          <w:sz w:val="28"/>
          <w:szCs w:val="28"/>
          <w:cs/>
          <w:lang w:bidi="my-MM"/>
        </w:rPr>
        <w:t xml:space="preserve"> (</w:t>
      </w:r>
      <w:r w:rsidR="002760FB">
        <w:rPr>
          <w:rFonts w:ascii="Pyidaungsu" w:hAnsi="Pyidaungsu" w:cs="Pyidaungsu"/>
          <w:color w:val="auto"/>
          <w:sz w:val="28"/>
          <w:szCs w:val="28"/>
          <w:lang w:bidi="my-MM"/>
        </w:rPr>
        <w:t xml:space="preserve">Target) </w:t>
      </w:r>
      <w:r w:rsidR="00901DF3" w:rsidRPr="00E67CC8">
        <w:rPr>
          <w:rFonts w:ascii="Pyidaungsu" w:hAnsi="Pyidaungsu" w:cs="Pyidaungsu" w:hint="cs"/>
          <w:color w:val="auto"/>
          <w:sz w:val="28"/>
          <w:szCs w:val="28"/>
          <w:cs/>
          <w:lang w:bidi="my-MM"/>
        </w:rPr>
        <w:t>နှင့် အချက်အလက်</w:t>
      </w:r>
      <w:r w:rsidR="002760FB">
        <w:rPr>
          <w:rFonts w:ascii="Pyidaungsu" w:hAnsi="Pyidaungsu" w:cs="Pyidaungsu"/>
          <w:color w:val="auto"/>
          <w:sz w:val="28"/>
          <w:szCs w:val="28"/>
          <w:lang w:bidi="my-MM"/>
        </w:rPr>
        <w:t xml:space="preserve"> (</w:t>
      </w:r>
      <w:r w:rsidR="004A0CBA">
        <w:rPr>
          <w:rFonts w:ascii="Pyidaungsu" w:hAnsi="Pyidaungsu" w:cs="Pyidaungsu"/>
          <w:color w:val="auto"/>
          <w:sz w:val="28"/>
          <w:szCs w:val="28"/>
          <w:lang w:bidi="my-MM"/>
        </w:rPr>
        <w:t>Independent Variable</w:t>
      </w:r>
      <w:r w:rsidR="002760FB">
        <w:rPr>
          <w:rFonts w:ascii="Pyidaungsu" w:hAnsi="Pyidaungsu" w:cs="Pyidaungsu"/>
          <w:color w:val="auto"/>
          <w:sz w:val="28"/>
          <w:szCs w:val="28"/>
          <w:lang w:bidi="my-MM"/>
        </w:rPr>
        <w:t xml:space="preserve">) </w:t>
      </w:r>
      <w:r w:rsidR="002760FB" w:rsidRPr="00E67CC8">
        <w:rPr>
          <w:rFonts w:ascii="Pyidaungsu" w:hAnsi="Pyidaungsu" w:cs="Pyidaungsu" w:hint="cs"/>
          <w:color w:val="auto"/>
          <w:sz w:val="28"/>
          <w:szCs w:val="28"/>
          <w:cs/>
          <w:lang w:bidi="my-MM"/>
        </w:rPr>
        <w:t>များ</w:t>
      </w:r>
      <w:r w:rsidR="00901DF3" w:rsidRPr="00E67CC8">
        <w:rPr>
          <w:rFonts w:ascii="Pyidaungsu" w:hAnsi="Pyidaungsu" w:cs="Pyidaungsu" w:hint="cs"/>
          <w:color w:val="auto"/>
          <w:sz w:val="28"/>
          <w:szCs w:val="28"/>
          <w:cs/>
          <w:lang w:bidi="my-MM"/>
        </w:rPr>
        <w:t xml:space="preserve">သည် </w:t>
      </w:r>
      <w:r w:rsidR="003B27DF">
        <w:rPr>
          <w:rFonts w:ascii="Pyidaungsu" w:hAnsi="Pyidaungsu" w:cs="Pyidaungsu"/>
          <w:color w:val="auto"/>
          <w:sz w:val="28"/>
          <w:szCs w:val="28"/>
          <w:lang w:bidi="my-MM"/>
        </w:rPr>
        <w:t xml:space="preserve">Linearly </w:t>
      </w:r>
      <w:r w:rsidR="003B27DF">
        <w:rPr>
          <w:rFonts w:ascii="Pyidaungsu" w:hAnsi="Pyidaungsu" w:cs="Pyidaungsu" w:hint="cs"/>
          <w:color w:val="auto"/>
          <w:sz w:val="28"/>
          <w:szCs w:val="28"/>
          <w:cs/>
          <w:lang w:bidi="my-MM"/>
        </w:rPr>
        <w:t xml:space="preserve">သို့မဟုတ် </w:t>
      </w:r>
      <w:r w:rsidR="00901DF3" w:rsidRPr="00E67CC8">
        <w:rPr>
          <w:rFonts w:ascii="Pyidaungsu" w:hAnsi="Pyidaungsu" w:cs="Pyidaungsu" w:hint="cs"/>
          <w:color w:val="auto"/>
          <w:sz w:val="28"/>
          <w:szCs w:val="28"/>
          <w:cs/>
          <w:lang w:bidi="my-MM"/>
        </w:rPr>
        <w:t>မျဥ်းဖြောင်</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တ</w:t>
      </w:r>
      <w:r w:rsidR="00E67CC8">
        <w:rPr>
          <w:rFonts w:ascii="Pyidaungsu" w:hAnsi="Pyidaungsu" w:cs="Pyidaungsu" w:hint="cs"/>
          <w:color w:val="auto"/>
          <w:sz w:val="28"/>
          <w:szCs w:val="28"/>
          <w:cs/>
          <w:lang w:bidi="my-MM"/>
        </w:rPr>
        <w:t>စ်</w:t>
      </w:r>
      <w:r w:rsidR="00901DF3" w:rsidRPr="00E67CC8">
        <w:rPr>
          <w:rFonts w:ascii="Pyidaungsu" w:hAnsi="Pyidaungsu" w:cs="Pyidaungsu" w:hint="cs"/>
          <w:color w:val="auto"/>
          <w:sz w:val="28"/>
          <w:szCs w:val="28"/>
          <w:cs/>
          <w:lang w:bidi="my-MM"/>
        </w:rPr>
        <w:t>ကြောင်းထဲဖြင့် ဆက်သွယ်</w:t>
      </w:r>
      <w:r w:rsidR="002760FB">
        <w:rPr>
          <w:rFonts w:ascii="Pyidaungsu" w:hAnsi="Pyidaungsu" w:cs="Pyidaungsu"/>
          <w:color w:val="auto"/>
          <w:sz w:val="28"/>
          <w:szCs w:val="28"/>
          <w:lang w:bidi="my-MM"/>
        </w:rPr>
        <w:t xml:space="preserve"> </w:t>
      </w:r>
      <w:r w:rsidR="00901DF3" w:rsidRPr="00E67CC8">
        <w:rPr>
          <w:rFonts w:ascii="Pyidaungsu" w:hAnsi="Pyidaungsu" w:cs="Pyidaungsu" w:hint="cs"/>
          <w:color w:val="auto"/>
          <w:sz w:val="28"/>
          <w:szCs w:val="28"/>
          <w:cs/>
          <w:lang w:bidi="my-MM"/>
        </w:rPr>
        <w:t xml:space="preserve">ထားသည်ဟူသော ယူဆချက်ကို အခြေခံ၍ </w:t>
      </w:r>
      <w:r w:rsidR="002C6E68">
        <w:rPr>
          <w:rFonts w:ascii="Pyidaungsu" w:hAnsi="Pyidaungsu" w:cs="Pyidaungsu"/>
          <w:color w:val="auto"/>
          <w:sz w:val="28"/>
          <w:szCs w:val="28"/>
          <w:lang w:bidi="my-MM"/>
        </w:rPr>
        <w:t xml:space="preserve">Machine Learning </w:t>
      </w:r>
      <w:r w:rsidR="00883C12">
        <w:rPr>
          <w:rFonts w:ascii="Pyidaungsu" w:hAnsi="Pyidaungsu" w:cs="Pyidaungsu"/>
          <w:color w:val="auto"/>
          <w:sz w:val="28"/>
          <w:szCs w:val="28"/>
          <w:lang w:bidi="my-MM"/>
        </w:rPr>
        <w:t>Model</w:t>
      </w:r>
      <w:r w:rsidR="002C6E68">
        <w:rPr>
          <w:rFonts w:ascii="Pyidaungsu" w:hAnsi="Pyidaungsu" w:cs="Pyidaungsu"/>
          <w:color w:val="auto"/>
          <w:sz w:val="28"/>
          <w:szCs w:val="28"/>
          <w:lang w:bidi="my-MM"/>
        </w:rPr>
        <w:t xml:space="preserve"> </w:t>
      </w:r>
      <w:r w:rsidR="002C6E68">
        <w:rPr>
          <w:rFonts w:ascii="Pyidaungsu" w:hAnsi="Pyidaungsu" w:cs="Pyidaungsu" w:hint="cs"/>
          <w:color w:val="auto"/>
          <w:sz w:val="28"/>
          <w:szCs w:val="28"/>
          <w:cs/>
          <w:lang w:bidi="my-MM"/>
        </w:rPr>
        <w:t>တည်ဆောက်ခြင်း</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 xml:space="preserve">ဖြစ်သည်။ </w:t>
      </w:r>
    </w:p>
    <w:p w14:paraId="660C58F1" w14:textId="52022C39" w:rsidR="0001727E" w:rsidRDefault="002C6E68" w:rsidP="00E67CC8">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၃။</w:t>
      </w:r>
      <w:r>
        <w:rPr>
          <w:rFonts w:ascii="Pyidaungsu" w:hAnsi="Pyidaungsu" w:cs="Pyidaungsu"/>
          <w:color w:val="auto"/>
          <w:sz w:val="28"/>
          <w:szCs w:val="28"/>
          <w:cs/>
          <w:lang w:bidi="my-MM"/>
        </w:rPr>
        <w:tab/>
      </w:r>
      <w:r>
        <w:rPr>
          <w:rFonts w:ascii="Pyidaungsu" w:hAnsi="Pyidaungsu" w:cs="Pyidaungsu" w:hint="cs"/>
          <w:color w:val="auto"/>
          <w:sz w:val="28"/>
          <w:szCs w:val="28"/>
          <w:cs/>
          <w:lang w:bidi="my-MM"/>
        </w:rPr>
        <w:t xml:space="preserve">ဥပမာ - </w:t>
      </w:r>
      <w:r w:rsidR="00901DF3" w:rsidRPr="00E67CC8">
        <w:rPr>
          <w:rFonts w:ascii="Pyidaungsu" w:hAnsi="Pyidaungsu" w:cs="Pyidaungsu" w:hint="cs"/>
          <w:color w:val="auto"/>
          <w:sz w:val="28"/>
          <w:szCs w:val="28"/>
          <w:cs/>
          <w:lang w:bidi="my-MM"/>
        </w:rPr>
        <w:t>အိမ်စျေး ခန့်မှန်းသည့် ပုစ္ဆာကို ပြန်လည် ညွှန်းဆိုရပါက အိမ် ၁ ပေ</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ပတ်လည်တက်သွားတိုင်း အိမ်စျေး</w:t>
      </w:r>
      <w:r w:rsidR="00F14DE0">
        <w:rPr>
          <w:rFonts w:ascii="Pyidaungsu" w:hAnsi="Pyidaungsu" w:cs="Pyidaungsu" w:hint="cs"/>
          <w:color w:val="auto"/>
          <w:sz w:val="28"/>
          <w:szCs w:val="28"/>
          <w:cs/>
          <w:lang w:bidi="my-MM"/>
        </w:rPr>
        <w:t>နှုန်း</w:t>
      </w:r>
      <w:r w:rsidR="00901DF3" w:rsidRPr="00E67CC8">
        <w:rPr>
          <w:rFonts w:ascii="Pyidaungsu" w:hAnsi="Pyidaungsu" w:cs="Pyidaungsu" w:hint="cs"/>
          <w:color w:val="auto"/>
          <w:sz w:val="28"/>
          <w:szCs w:val="28"/>
          <w:cs/>
          <w:lang w:bidi="my-MM"/>
        </w:rPr>
        <w:t>မှာ တက်သွားမည်</w:t>
      </w:r>
      <w:r w:rsidR="00F14DE0">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တက်သွားသည့်</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နှုန်းမှာ တပြေးညီထဲ ဖ</w:t>
      </w:r>
      <w:r w:rsidR="00E67CC8">
        <w:rPr>
          <w:rFonts w:ascii="Pyidaungsu" w:hAnsi="Pyidaungsu" w:cs="Pyidaungsu" w:hint="cs"/>
          <w:color w:val="auto"/>
          <w:sz w:val="28"/>
          <w:szCs w:val="28"/>
          <w:cs/>
          <w:lang w:bidi="my-MM"/>
        </w:rPr>
        <w:t>ြစ်</w:t>
      </w:r>
      <w:r w:rsidR="00901DF3" w:rsidRPr="00E67CC8">
        <w:rPr>
          <w:rFonts w:ascii="Pyidaungsu" w:hAnsi="Pyidaungsu" w:cs="Pyidaungsu" w:hint="cs"/>
          <w:color w:val="auto"/>
          <w:sz w:val="28"/>
          <w:szCs w:val="28"/>
          <w:cs/>
          <w:lang w:bidi="my-MM"/>
        </w:rPr>
        <w:t>နေ</w:t>
      </w:r>
      <w:r w:rsidR="00705BB2" w:rsidRPr="00E67CC8">
        <w:rPr>
          <w:rFonts w:ascii="Pyidaungsu" w:hAnsi="Pyidaungsu" w:cs="Pyidaungsu" w:hint="cs"/>
          <w:color w:val="auto"/>
          <w:sz w:val="28"/>
          <w:szCs w:val="28"/>
          <w:cs/>
          <w:lang w:bidi="my-MM"/>
        </w:rPr>
        <w:t>မည်ဟု ယူဆ</w:t>
      </w:r>
      <w:r w:rsidR="00F14DE0">
        <w:rPr>
          <w:rFonts w:ascii="Pyidaungsu" w:hAnsi="Pyidaungsu" w:cs="Pyidaungsu" w:hint="cs"/>
          <w:color w:val="auto"/>
          <w:sz w:val="28"/>
          <w:szCs w:val="28"/>
          <w:cs/>
          <w:lang w:bidi="my-MM"/>
        </w:rPr>
        <w:t xml:space="preserve">၍ </w:t>
      </w:r>
      <w:r w:rsidR="00091490">
        <w:rPr>
          <w:rFonts w:ascii="Pyidaungsu" w:hAnsi="Pyidaungsu" w:cs="Pyidaungsu" w:hint="cs"/>
          <w:color w:val="auto"/>
          <w:sz w:val="28"/>
          <w:szCs w:val="28"/>
          <w:cs/>
          <w:lang w:bidi="my-MM"/>
        </w:rPr>
        <w:t>“တိုက်ခန်း</w:t>
      </w:r>
      <w:r w:rsidR="00091490" w:rsidRPr="0047222F">
        <w:rPr>
          <w:rFonts w:ascii="Pyidaungsu" w:hAnsi="Pyidaungsu" w:cs="Pyidaungsu" w:hint="cs"/>
          <w:color w:val="auto"/>
          <w:sz w:val="28"/>
          <w:szCs w:val="28"/>
          <w:cs/>
          <w:lang w:bidi="my-MM"/>
        </w:rPr>
        <w:t>စျေး</w:t>
      </w:r>
      <w:r w:rsidR="00091490" w:rsidRPr="0047222F">
        <w:rPr>
          <w:rFonts w:ascii="Pyidaungsu" w:hAnsi="Pyidaungsu" w:cs="Pyidaungsu"/>
          <w:color w:val="auto"/>
          <w:sz w:val="28"/>
          <w:szCs w:val="28"/>
          <w:lang w:bidi="my-MM"/>
        </w:rPr>
        <w:t xml:space="preserve"> = </w:t>
      </w:r>
      <w:r w:rsidR="00091490" w:rsidRPr="0047222F">
        <w:rPr>
          <w:rFonts w:ascii="Pyidaungsu" w:hAnsi="Pyidaungsu" w:cs="Pyidaungsu" w:hint="cs"/>
          <w:color w:val="auto"/>
          <w:sz w:val="28"/>
          <w:szCs w:val="28"/>
          <w:cs/>
          <w:lang w:bidi="my-MM"/>
        </w:rPr>
        <w:t xml:space="preserve">ကိန်းသေ </w:t>
      </w:r>
      <w:r w:rsidR="00091490" w:rsidRPr="0047222F">
        <w:rPr>
          <w:rFonts w:ascii="Pyidaungsu" w:hAnsi="Pyidaungsu" w:cs="Pyidaungsu"/>
          <w:color w:val="auto"/>
          <w:sz w:val="28"/>
          <w:szCs w:val="28"/>
          <w:lang w:bidi="my-MM"/>
        </w:rPr>
        <w:t xml:space="preserve">x </w:t>
      </w:r>
      <w:r w:rsidR="00091490" w:rsidRPr="0047222F">
        <w:rPr>
          <w:rFonts w:ascii="Pyidaungsu" w:hAnsi="Pyidaungsu" w:cs="Pyidaungsu" w:hint="cs"/>
          <w:color w:val="auto"/>
          <w:sz w:val="28"/>
          <w:szCs w:val="28"/>
          <w:cs/>
          <w:lang w:bidi="my-MM"/>
        </w:rPr>
        <w:t>အိမ်အကျယ်အ၀န်း</w:t>
      </w:r>
      <w:r w:rsidR="00091490">
        <w:rPr>
          <w:rFonts w:ascii="Pyidaungsu" w:hAnsi="Pyidaungsu" w:cs="Pyidaungsu" w:hint="cs"/>
          <w:color w:val="auto"/>
          <w:sz w:val="28"/>
          <w:szCs w:val="28"/>
          <w:cs/>
          <w:lang w:bidi="my-MM"/>
        </w:rPr>
        <w:t xml:space="preserve">” </w:t>
      </w:r>
      <w:r w:rsidR="00F14DE0">
        <w:rPr>
          <w:rFonts w:ascii="Pyidaungsu" w:hAnsi="Pyidaungsu" w:cs="Pyidaungsu" w:hint="cs"/>
          <w:color w:val="auto"/>
          <w:sz w:val="28"/>
          <w:szCs w:val="28"/>
          <w:cs/>
          <w:lang w:bidi="my-MM"/>
        </w:rPr>
        <w:t>ဟ</w:t>
      </w:r>
      <w:r w:rsidR="00091490">
        <w:rPr>
          <w:rFonts w:ascii="Pyidaungsu" w:hAnsi="Pyidaungsu" w:cs="Pyidaungsu" w:hint="cs"/>
          <w:color w:val="auto"/>
          <w:sz w:val="28"/>
          <w:szCs w:val="28"/>
          <w:cs/>
          <w:lang w:bidi="my-MM"/>
        </w:rPr>
        <w:t>ူသော</w:t>
      </w:r>
      <w:r w:rsidR="00F14DE0">
        <w:rPr>
          <w:rFonts w:ascii="Pyidaungsu" w:hAnsi="Pyidaungsu" w:cs="Pyidaungsu" w:hint="cs"/>
          <w:color w:val="auto"/>
          <w:sz w:val="28"/>
          <w:szCs w:val="28"/>
          <w:cs/>
          <w:lang w:bidi="my-MM"/>
        </w:rPr>
        <w:t xml:space="preserve"> ဆက်သွယ်ချက်ကို</w:t>
      </w:r>
      <w:r w:rsidR="00091490">
        <w:rPr>
          <w:rFonts w:ascii="Pyidaungsu" w:hAnsi="Pyidaungsu" w:cs="Pyidaungsu" w:hint="cs"/>
          <w:color w:val="auto"/>
          <w:sz w:val="28"/>
          <w:szCs w:val="28"/>
          <w:cs/>
          <w:lang w:bidi="my-MM"/>
        </w:rPr>
        <w:t>အသုံးပြ</w:t>
      </w:r>
      <w:r w:rsidR="002760FB">
        <w:rPr>
          <w:rFonts w:ascii="Pyidaungsu" w:hAnsi="Pyidaungsu" w:cs="Pyidaungsu" w:hint="cs"/>
          <w:color w:val="auto"/>
          <w:sz w:val="28"/>
          <w:szCs w:val="28"/>
          <w:cs/>
          <w:lang w:bidi="my-MM"/>
        </w:rPr>
        <w:t>ုပြီး</w:t>
      </w:r>
      <w:r w:rsidR="00F14DE0">
        <w:rPr>
          <w:rFonts w:ascii="Pyidaungsu" w:hAnsi="Pyidaungsu" w:cs="Pyidaungsu" w:hint="cs"/>
          <w:color w:val="auto"/>
          <w:sz w:val="28"/>
          <w:szCs w:val="28"/>
          <w:cs/>
          <w:lang w:bidi="my-MM"/>
        </w:rPr>
        <w:t xml:space="preserve"> </w:t>
      </w:r>
      <w:r w:rsidR="00091490" w:rsidRPr="0047222F">
        <w:rPr>
          <w:rFonts w:ascii="Pyidaungsu" w:hAnsi="Pyidaungsu" w:cs="Pyidaungsu" w:hint="cs"/>
          <w:color w:val="auto"/>
          <w:sz w:val="28"/>
          <w:szCs w:val="28"/>
          <w:cs/>
          <w:lang w:bidi="my-MM"/>
        </w:rPr>
        <w:t>ကိန်းသေ</w:t>
      </w:r>
      <w:r w:rsidR="002760FB">
        <w:rPr>
          <w:rFonts w:ascii="Pyidaungsu" w:hAnsi="Pyidaungsu" w:cs="Pyidaungsu" w:hint="cs"/>
          <w:color w:val="auto"/>
          <w:sz w:val="28"/>
          <w:szCs w:val="28"/>
          <w:cs/>
          <w:lang w:bidi="my-MM"/>
        </w:rPr>
        <w:t>၏</w:t>
      </w:r>
      <w:r w:rsidR="00091490" w:rsidRPr="00E67CC8">
        <w:rPr>
          <w:rFonts w:ascii="Pyidaungsu" w:hAnsi="Pyidaungsu" w:cs="Pyidaungsu" w:hint="cs"/>
          <w:color w:val="auto"/>
          <w:sz w:val="28"/>
          <w:szCs w:val="28"/>
          <w:cs/>
          <w:lang w:bidi="my-MM"/>
        </w:rPr>
        <w:t xml:space="preserve"> </w:t>
      </w:r>
      <w:r w:rsidR="00091490">
        <w:rPr>
          <w:rFonts w:ascii="Pyidaungsu" w:hAnsi="Pyidaungsu" w:cs="Pyidaungsu" w:hint="cs"/>
          <w:color w:val="auto"/>
          <w:sz w:val="28"/>
          <w:szCs w:val="28"/>
          <w:cs/>
          <w:lang w:bidi="my-MM"/>
        </w:rPr>
        <w:t xml:space="preserve">တန်ဖိုးကို ရှာဖွေသည့် </w:t>
      </w:r>
      <w:r w:rsidR="00091490">
        <w:rPr>
          <w:rFonts w:ascii="Pyidaungsu" w:hAnsi="Pyidaungsu" w:cs="Pyidaungsu"/>
          <w:color w:val="auto"/>
          <w:sz w:val="28"/>
          <w:szCs w:val="28"/>
          <w:lang w:bidi="my-MM"/>
        </w:rPr>
        <w:t xml:space="preserve">Method </w:t>
      </w:r>
      <w:r w:rsidR="00091490">
        <w:rPr>
          <w:rFonts w:ascii="Pyidaungsu" w:hAnsi="Pyidaungsu" w:cs="Pyidaungsu" w:hint="cs"/>
          <w:color w:val="auto"/>
          <w:sz w:val="28"/>
          <w:szCs w:val="28"/>
          <w:cs/>
          <w:lang w:bidi="my-MM"/>
        </w:rPr>
        <w:t xml:space="preserve">ကို </w:t>
      </w:r>
      <w:r w:rsidR="00091490" w:rsidRPr="00E67CC8">
        <w:rPr>
          <w:rFonts w:ascii="Pyidaungsu" w:hAnsi="Pyidaungsu" w:cs="Pyidaungsu"/>
          <w:color w:val="auto"/>
          <w:sz w:val="28"/>
          <w:szCs w:val="28"/>
          <w:lang w:bidi="my-MM"/>
        </w:rPr>
        <w:t>Linear Regression</w:t>
      </w:r>
      <w:r w:rsidR="00091490">
        <w:rPr>
          <w:rFonts w:ascii="Pyidaungsu" w:hAnsi="Pyidaungsu" w:cs="Pyidaungsu" w:hint="cs"/>
          <w:color w:val="auto"/>
          <w:sz w:val="28"/>
          <w:szCs w:val="28"/>
          <w:cs/>
          <w:lang w:bidi="my-MM"/>
        </w:rPr>
        <w:t xml:space="preserve"> </w:t>
      </w:r>
      <w:r w:rsidR="00091490" w:rsidRPr="009732EB">
        <w:rPr>
          <w:rFonts w:ascii="Pyidaungsu" w:hAnsi="Pyidaungsu" w:cs="Pyidaungsu"/>
          <w:color w:val="auto"/>
          <w:sz w:val="28"/>
          <w:szCs w:val="28"/>
          <w:lang w:bidi="my-MM"/>
        </w:rPr>
        <w:t>Method</w:t>
      </w:r>
      <w:r w:rsidR="00091490" w:rsidRPr="0047222F">
        <w:rPr>
          <w:rFonts w:ascii="Pyidaungsu" w:hAnsi="Pyidaungsu" w:cs="Pyidaungsu" w:hint="cs"/>
          <w:color w:val="auto"/>
          <w:sz w:val="28"/>
          <w:szCs w:val="28"/>
          <w:cs/>
          <w:lang w:bidi="my-MM"/>
        </w:rPr>
        <w:t xml:space="preserve"> </w:t>
      </w:r>
      <w:r w:rsidR="00091490">
        <w:rPr>
          <w:rFonts w:ascii="Pyidaungsu" w:hAnsi="Pyidaungsu" w:cs="Pyidaungsu" w:hint="cs"/>
          <w:color w:val="auto"/>
          <w:sz w:val="28"/>
          <w:szCs w:val="28"/>
          <w:cs/>
          <w:lang w:bidi="my-MM"/>
        </w:rPr>
        <w:t xml:space="preserve">ဟု ခေါ်ဆိုသည်။ </w:t>
      </w:r>
    </w:p>
    <w:p w14:paraId="542ED1AD" w14:textId="3C91DF8C" w:rsidR="002760FB" w:rsidRDefault="002C6E68" w:rsidP="00E67CC8">
      <w:pPr>
        <w:pStyle w:val="TipText"/>
        <w:spacing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၄</w:t>
      </w:r>
      <w:r w:rsidR="002760FB">
        <w:rPr>
          <w:rFonts w:ascii="Pyidaungsu" w:hAnsi="Pyidaungsu" w:cs="Pyidaungsu" w:hint="cs"/>
          <w:color w:val="auto"/>
          <w:sz w:val="28"/>
          <w:szCs w:val="28"/>
          <w:cs/>
          <w:lang w:bidi="my-MM"/>
        </w:rPr>
        <w:t>။</w:t>
      </w:r>
      <w:r w:rsidR="002760FB">
        <w:rPr>
          <w:rFonts w:ascii="Pyidaungsu" w:hAnsi="Pyidaungsu" w:cs="Pyidaungsu"/>
          <w:color w:val="auto"/>
          <w:sz w:val="28"/>
          <w:szCs w:val="28"/>
          <w:cs/>
          <w:lang w:bidi="my-MM"/>
        </w:rPr>
        <w:tab/>
      </w:r>
      <w:r w:rsidR="002760FB" w:rsidRPr="00E67CC8">
        <w:rPr>
          <w:rFonts w:ascii="Pyidaungsu" w:hAnsi="Pyidaungsu" w:cs="Pyidaungsu"/>
          <w:color w:val="auto"/>
          <w:sz w:val="28"/>
          <w:szCs w:val="28"/>
          <w:lang w:bidi="my-MM"/>
        </w:rPr>
        <w:t>Linear Regression</w:t>
      </w:r>
      <w:r w:rsidR="002760FB">
        <w:rPr>
          <w:rFonts w:ascii="Pyidaungsu" w:hAnsi="Pyidaungsu" w:cs="Pyidaungsu" w:hint="cs"/>
          <w:color w:val="auto"/>
          <w:sz w:val="28"/>
          <w:szCs w:val="28"/>
          <w:cs/>
          <w:lang w:bidi="my-MM"/>
        </w:rPr>
        <w:t xml:space="preserve"> </w:t>
      </w:r>
      <w:r w:rsidR="002760FB" w:rsidRPr="009732EB">
        <w:rPr>
          <w:rFonts w:ascii="Pyidaungsu" w:hAnsi="Pyidaungsu" w:cs="Pyidaungsu"/>
          <w:color w:val="auto"/>
          <w:sz w:val="28"/>
          <w:szCs w:val="28"/>
          <w:lang w:bidi="my-MM"/>
        </w:rPr>
        <w:t>Method</w:t>
      </w:r>
      <w:r w:rsidR="002760FB">
        <w:rPr>
          <w:rFonts w:ascii="Pyidaungsu" w:hAnsi="Pyidaungsu" w:cs="Pyidaungsu" w:hint="cs"/>
          <w:color w:val="auto"/>
          <w:sz w:val="28"/>
          <w:szCs w:val="28"/>
          <w:cs/>
          <w:lang w:bidi="my-MM"/>
        </w:rPr>
        <w:t xml:space="preserve"> တွင် ရလဒ်ကို ခန့်မှန်းသည့် အချက်အလက် အရေအတွက်</w:t>
      </w:r>
      <w:r>
        <w:rPr>
          <w:rFonts w:ascii="Pyidaungsu" w:hAnsi="Pyidaungsu" w:cs="Pyidaungsu" w:hint="cs"/>
          <w:color w:val="auto"/>
          <w:sz w:val="28"/>
          <w:szCs w:val="28"/>
          <w:cs/>
          <w:lang w:bidi="my-MM"/>
        </w:rPr>
        <w:t xml:space="preserve"> </w:t>
      </w:r>
      <w:r w:rsidR="002760FB">
        <w:rPr>
          <w:rFonts w:ascii="Pyidaungsu" w:hAnsi="Pyidaungsu" w:cs="Pyidaungsu" w:hint="cs"/>
          <w:color w:val="auto"/>
          <w:sz w:val="28"/>
          <w:szCs w:val="28"/>
          <w:cs/>
          <w:lang w:bidi="my-MM"/>
        </w:rPr>
        <w:t xml:space="preserve">အပေါ်မူတည်၍ </w:t>
      </w:r>
      <w:r w:rsidR="002760FB">
        <w:rPr>
          <w:rFonts w:ascii="Pyidaungsu" w:hAnsi="Pyidaungsu" w:cs="Pyidaungsu"/>
          <w:color w:val="auto"/>
          <w:sz w:val="28"/>
          <w:szCs w:val="28"/>
          <w:lang w:bidi="my-MM"/>
        </w:rPr>
        <w:t xml:space="preserve">Simple Linear Regression </w:t>
      </w:r>
      <w:r w:rsidR="002760FB">
        <w:rPr>
          <w:rFonts w:ascii="Pyidaungsu" w:hAnsi="Pyidaungsu" w:cs="Pyidaungsu" w:hint="cs"/>
          <w:color w:val="auto"/>
          <w:sz w:val="28"/>
          <w:szCs w:val="28"/>
          <w:cs/>
          <w:lang w:bidi="my-MM"/>
        </w:rPr>
        <w:t xml:space="preserve">နှင့် </w:t>
      </w:r>
      <w:r w:rsidR="002760FB">
        <w:rPr>
          <w:rFonts w:ascii="Pyidaungsu" w:hAnsi="Pyidaungsu" w:cs="Pyidaungsu"/>
          <w:color w:val="auto"/>
          <w:sz w:val="28"/>
          <w:szCs w:val="28"/>
          <w:lang w:bidi="my-MM"/>
        </w:rPr>
        <w:t xml:space="preserve">Multiple Linear Regression Method </w:t>
      </w:r>
      <w:r w:rsidR="002760FB">
        <w:rPr>
          <w:rFonts w:ascii="Pyidaungsu" w:hAnsi="Pyidaungsu" w:cs="Pyidaungsu" w:hint="cs"/>
          <w:color w:val="auto"/>
          <w:sz w:val="28"/>
          <w:szCs w:val="28"/>
          <w:cs/>
          <w:lang w:bidi="my-MM"/>
        </w:rPr>
        <w:t xml:space="preserve">ဟု အမျိုးအစား ၂ မျိုး ခွဲခြားထားသည်။ </w:t>
      </w:r>
    </w:p>
    <w:p w14:paraId="56835706" w14:textId="1D0AA613" w:rsidR="002760FB" w:rsidRDefault="002760FB" w:rsidP="002760FB">
      <w:pPr>
        <w:pStyle w:val="TipText"/>
        <w:spacing w:line="276" w:lineRule="auto"/>
        <w:ind w:left="720"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 xml:space="preserve">(က) ရလဒ်ကို ခန့်မှန်းရာတွင် အချက်အလက်တစ်ခုထဲကို အသုံးပြုပါက အဆိုပါ </w:t>
      </w:r>
      <w:r w:rsidRPr="009732EB">
        <w:rPr>
          <w:rFonts w:ascii="Pyidaungsu" w:hAnsi="Pyidaungsu" w:cs="Pyidaungsu"/>
          <w:color w:val="auto"/>
          <w:sz w:val="28"/>
          <w:szCs w:val="28"/>
          <w:lang w:bidi="my-MM"/>
        </w:rPr>
        <w:t>Method</w:t>
      </w:r>
      <w:r>
        <w:rPr>
          <w:rFonts w:ascii="Pyidaungsu" w:hAnsi="Pyidaungsu" w:cs="Pyidaungsu" w:hint="cs"/>
          <w:color w:val="auto"/>
          <w:sz w:val="28"/>
          <w:szCs w:val="28"/>
          <w:cs/>
          <w:lang w:bidi="my-MM"/>
        </w:rPr>
        <w:t xml:space="preserve"> ကို </w:t>
      </w:r>
      <w:r w:rsidR="002C6E68">
        <w:rPr>
          <w:rFonts w:ascii="Pyidaungsu" w:hAnsi="Pyidaungsu" w:cs="Pyidaungsu"/>
          <w:color w:val="auto"/>
          <w:sz w:val="28"/>
          <w:szCs w:val="28"/>
          <w:lang w:bidi="my-MM"/>
        </w:rPr>
        <w:t xml:space="preserve">Simple Linear </w:t>
      </w:r>
      <w:r w:rsidRPr="00E67CC8">
        <w:rPr>
          <w:rFonts w:ascii="Pyidaungsu" w:hAnsi="Pyidaungsu" w:cs="Pyidaungsu"/>
          <w:color w:val="auto"/>
          <w:sz w:val="28"/>
          <w:szCs w:val="28"/>
          <w:lang w:bidi="my-MM"/>
        </w:rPr>
        <w:t>Regression</w:t>
      </w:r>
      <w:r>
        <w:rPr>
          <w:rFonts w:ascii="Pyidaungsu" w:hAnsi="Pyidaungsu" w:cs="Pyidaungsu" w:hint="cs"/>
          <w:color w:val="auto"/>
          <w:sz w:val="28"/>
          <w:szCs w:val="28"/>
          <w:cs/>
          <w:lang w:bidi="my-MM"/>
        </w:rPr>
        <w:t xml:space="preserve"> </w:t>
      </w:r>
      <w:r w:rsidRPr="009732EB">
        <w:rPr>
          <w:rFonts w:ascii="Pyidaungsu" w:hAnsi="Pyidaungsu" w:cs="Pyidaungsu"/>
          <w:color w:val="auto"/>
          <w:sz w:val="28"/>
          <w:szCs w:val="28"/>
          <w:lang w:bidi="my-MM"/>
        </w:rPr>
        <w:t>Method</w:t>
      </w:r>
      <w:r>
        <w:rPr>
          <w:rFonts w:ascii="Pyidaungsu" w:hAnsi="Pyidaungsu" w:cs="Pyidaungsu" w:hint="cs"/>
          <w:color w:val="auto"/>
          <w:sz w:val="28"/>
          <w:szCs w:val="28"/>
          <w:cs/>
          <w:lang w:bidi="my-MM"/>
        </w:rPr>
        <w:t xml:space="preserve"> ဟု ခေါ်ဆိုပြီး </w:t>
      </w:r>
    </w:p>
    <w:p w14:paraId="557E227B" w14:textId="1F40655A" w:rsidR="002760FB" w:rsidRPr="00E67CC8" w:rsidRDefault="002760FB" w:rsidP="002760FB">
      <w:pPr>
        <w:pStyle w:val="TipText"/>
        <w:spacing w:line="276" w:lineRule="auto"/>
        <w:ind w:left="720"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(ခ)</w:t>
      </w:r>
      <w:r>
        <w:rPr>
          <w:rFonts w:ascii="Pyidaungsu" w:hAnsi="Pyidaungsu" w:cs="Pyidaungsu"/>
          <w:color w:val="auto"/>
          <w:sz w:val="28"/>
          <w:szCs w:val="28"/>
          <w:cs/>
          <w:lang w:bidi="my-MM"/>
        </w:rPr>
        <w:tab/>
      </w:r>
      <w:r>
        <w:rPr>
          <w:rFonts w:ascii="Pyidaungsu" w:hAnsi="Pyidaungsu" w:cs="Pyidaungsu" w:hint="cs"/>
          <w:color w:val="auto"/>
          <w:sz w:val="28"/>
          <w:szCs w:val="28"/>
          <w:cs/>
          <w:lang w:bidi="my-MM"/>
        </w:rPr>
        <w:t xml:space="preserve">တစ်ခုထက်ပိုသည့် အချက်အလက်များကိုအသုံးပြု၍ ရလဒ်ကို ခန့်မှန်းပါက  </w:t>
      </w:r>
      <w:r w:rsidR="002C6E68">
        <w:rPr>
          <w:rFonts w:ascii="Pyidaungsu" w:hAnsi="Pyidaungsu" w:cs="Pyidaungsu"/>
          <w:color w:val="auto"/>
          <w:sz w:val="28"/>
          <w:szCs w:val="28"/>
          <w:lang w:bidi="my-MM"/>
        </w:rPr>
        <w:t>Multiple Linear Regression Method</w:t>
      </w:r>
      <w:r w:rsidR="002C6E68">
        <w:rPr>
          <w:rFonts w:ascii="Pyidaungsu" w:hAnsi="Pyidaungsu" w:cs="Pyidaungsu" w:hint="cs"/>
          <w:color w:val="auto"/>
          <w:sz w:val="28"/>
          <w:szCs w:val="28"/>
          <w:cs/>
          <w:lang w:bidi="my-MM"/>
        </w:rPr>
        <w:t xml:space="preserve"> </w:t>
      </w:r>
      <w:r>
        <w:rPr>
          <w:rFonts w:ascii="Pyidaungsu" w:hAnsi="Pyidaungsu" w:cs="Pyidaungsu" w:hint="cs"/>
          <w:color w:val="auto"/>
          <w:sz w:val="28"/>
          <w:szCs w:val="28"/>
          <w:cs/>
          <w:lang w:bidi="my-MM"/>
        </w:rPr>
        <w:t xml:space="preserve">ဟု ခေါ်ဆိုသည်။ </w:t>
      </w:r>
    </w:p>
    <w:p w14:paraId="7DD2CD08" w14:textId="343A97D5" w:rsidR="0001727E" w:rsidRDefault="0001727E" w:rsidP="0001727E">
      <w:pPr>
        <w:pStyle w:val="TipText"/>
        <w:keepNext/>
        <w:ind w:firstLine="0"/>
        <w:jc w:val="center"/>
      </w:pPr>
    </w:p>
    <w:p w14:paraId="08A87D56" w14:textId="77777777" w:rsidR="002C6E68" w:rsidRDefault="002C6E68">
      <w:pPr>
        <w:spacing w:after="0" w:line="240" w:lineRule="auto"/>
        <w:ind w:firstLine="0"/>
        <w:rPr>
          <w:rFonts w:ascii="Pyidaungsu" w:hAnsi="Pyidaungsu" w:cs="Pyidaungsu"/>
          <w:b/>
          <w:bCs/>
          <w:sz w:val="28"/>
          <w:szCs w:val="28"/>
        </w:rPr>
      </w:pPr>
      <w:r>
        <w:rPr>
          <w:rFonts w:ascii="Pyidaungsu" w:hAnsi="Pyidaungsu" w:cs="Pyidaungsu"/>
          <w:b/>
          <w:bCs/>
          <w:sz w:val="28"/>
          <w:szCs w:val="28"/>
        </w:rPr>
        <w:br w:type="page"/>
      </w:r>
    </w:p>
    <w:p w14:paraId="49735BDE" w14:textId="46DF8971" w:rsidR="00705BB2" w:rsidRPr="00247F53" w:rsidRDefault="00705BB2" w:rsidP="00D0440B">
      <w:pPr>
        <w:pStyle w:val="Heading3"/>
      </w:pPr>
      <w:r w:rsidRPr="00247F53">
        <w:lastRenderedPageBreak/>
        <w:t xml:space="preserve">Simple Linear </w:t>
      </w:r>
      <w:r w:rsidR="005A3114" w:rsidRPr="00247F53">
        <w:t>Regression</w:t>
      </w:r>
      <w:r w:rsidRPr="00247F53">
        <w:t xml:space="preserve"> </w:t>
      </w:r>
    </w:p>
    <w:p w14:paraId="14C1EEC5" w14:textId="38A7998F" w:rsidR="00705BB2" w:rsidRPr="002C6E68" w:rsidRDefault="002C6E68" w:rsidP="002C6E68">
      <w:pPr>
        <w:pStyle w:val="TipText"/>
        <w:spacing w:line="276" w:lineRule="auto"/>
        <w:ind w:firstLine="0"/>
        <w:jc w:val="both"/>
        <w:rPr>
          <w:rFonts w:ascii="Pyidaungsu" w:hAnsi="Pyidaungsu" w:cs="Pyidaungsu"/>
          <w:color w:val="auto"/>
          <w:sz w:val="28"/>
          <w:szCs w:val="28"/>
          <w:lang w:bidi="my-MM"/>
        </w:rPr>
      </w:pPr>
      <w:r w:rsidRPr="002C6E68">
        <w:rPr>
          <w:rFonts w:ascii="Pyidaungsu" w:hAnsi="Pyidaungsu" w:cs="Pyidaungsu"/>
          <w:color w:val="auto"/>
          <w:sz w:val="28"/>
          <w:szCs w:val="28"/>
          <w:cs/>
          <w:lang w:bidi="my-MM"/>
        </w:rPr>
        <w:t>၅</w:t>
      </w:r>
      <w:r w:rsidR="00705BB2" w:rsidRPr="002C6E68">
        <w:rPr>
          <w:rFonts w:ascii="Pyidaungsu" w:hAnsi="Pyidaungsu" w:cs="Pyidaungsu"/>
          <w:color w:val="auto"/>
          <w:sz w:val="28"/>
          <w:szCs w:val="28"/>
          <w:cs/>
          <w:lang w:bidi="my-MM"/>
        </w:rPr>
        <w:t>။</w:t>
      </w:r>
      <w:r w:rsidR="00705BB2" w:rsidRPr="002C6E68">
        <w:rPr>
          <w:rFonts w:ascii="Pyidaungsu" w:hAnsi="Pyidaungsu" w:cs="Pyidaungsu"/>
          <w:color w:val="auto"/>
          <w:sz w:val="28"/>
          <w:szCs w:val="28"/>
          <w:cs/>
          <w:lang w:bidi="my-MM"/>
        </w:rPr>
        <w:tab/>
      </w:r>
      <w:r w:rsidR="00705BB2" w:rsidRPr="002C6E68">
        <w:rPr>
          <w:rFonts w:ascii="Pyidaungsu" w:hAnsi="Pyidaungsu" w:cs="Pyidaungsu"/>
          <w:color w:val="auto"/>
          <w:sz w:val="28"/>
          <w:szCs w:val="28"/>
        </w:rPr>
        <w:t xml:space="preserve">Simple Linear </w:t>
      </w:r>
      <w:r w:rsidR="005A3114" w:rsidRPr="002C6E68">
        <w:rPr>
          <w:rFonts w:ascii="Pyidaungsu" w:hAnsi="Pyidaungsu" w:cs="Pyidaungsu"/>
          <w:color w:val="auto"/>
          <w:sz w:val="28"/>
          <w:szCs w:val="28"/>
        </w:rPr>
        <w:t>Regression</w:t>
      </w:r>
      <w:r w:rsidR="00705BB2" w:rsidRPr="002C6E68">
        <w:rPr>
          <w:rFonts w:ascii="Pyidaungsu" w:hAnsi="Pyidaungsu" w:cs="Pyidaungsu"/>
          <w:color w:val="auto"/>
          <w:sz w:val="28"/>
          <w:szCs w:val="28"/>
        </w:rPr>
        <w:t xml:space="preserve"> </w:t>
      </w:r>
      <w:r w:rsidR="00705BB2" w:rsidRPr="002C6E68">
        <w:rPr>
          <w:rFonts w:ascii="Pyidaungsu" w:hAnsi="Pyidaungsu" w:cs="Pyidaungsu"/>
          <w:color w:val="auto"/>
          <w:sz w:val="28"/>
          <w:szCs w:val="28"/>
          <w:cs/>
          <w:lang w:bidi="my-MM"/>
        </w:rPr>
        <w:t>တွင်</w:t>
      </w:r>
      <w:r w:rsidR="00BC4407" w:rsidRPr="002C6E68">
        <w:rPr>
          <w:rFonts w:ascii="Pyidaungsu" w:hAnsi="Pyidaungsu" w:cs="Pyidaungsu"/>
          <w:color w:val="auto"/>
          <w:sz w:val="28"/>
          <w:szCs w:val="28"/>
          <w:cs/>
          <w:lang w:bidi="my-MM"/>
        </w:rPr>
        <w:t xml:space="preserve"> </w:t>
      </w:r>
      <w:r w:rsidR="00705BB2" w:rsidRPr="002C6E68">
        <w:rPr>
          <w:rFonts w:ascii="Pyidaungsu" w:hAnsi="Pyidaungsu" w:cs="Pyidaungsu"/>
          <w:color w:val="auto"/>
          <w:sz w:val="28"/>
          <w:szCs w:val="28"/>
          <w:cs/>
          <w:lang w:bidi="my-MM"/>
        </w:rPr>
        <w:t>အချက်အလက်တ</w:t>
      </w:r>
      <w:r>
        <w:rPr>
          <w:rFonts w:ascii="Pyidaungsu" w:hAnsi="Pyidaungsu" w:cs="Pyidaungsu" w:hint="cs"/>
          <w:color w:val="auto"/>
          <w:sz w:val="28"/>
          <w:szCs w:val="28"/>
          <w:cs/>
          <w:lang w:bidi="my-MM"/>
        </w:rPr>
        <w:t>စ်</w:t>
      </w:r>
      <w:r w:rsidR="00705BB2" w:rsidRPr="002C6E68">
        <w:rPr>
          <w:rFonts w:ascii="Pyidaungsu" w:hAnsi="Pyidaungsu" w:cs="Pyidaungsu"/>
          <w:color w:val="auto"/>
          <w:sz w:val="28"/>
          <w:szCs w:val="28"/>
          <w:cs/>
          <w:lang w:bidi="my-MM"/>
        </w:rPr>
        <w:t>ခုထဲ</w:t>
      </w:r>
      <w:r>
        <w:rPr>
          <w:rFonts w:ascii="Pyidaungsu" w:hAnsi="Pyidaungsu" w:cs="Pyidaungsu" w:hint="cs"/>
          <w:color w:val="auto"/>
          <w:sz w:val="28"/>
          <w:szCs w:val="28"/>
          <w:cs/>
          <w:lang w:bidi="my-MM"/>
        </w:rPr>
        <w:t xml:space="preserve">ကို အသုံးပြု၍ </w:t>
      </w:r>
      <w:r w:rsidRPr="002C6E68">
        <w:rPr>
          <w:rFonts w:ascii="Pyidaungsu" w:hAnsi="Pyidaungsu" w:cs="Pyidaungsu"/>
          <w:color w:val="auto"/>
          <w:sz w:val="28"/>
          <w:szCs w:val="28"/>
          <w:cs/>
          <w:lang w:bidi="my-MM"/>
        </w:rPr>
        <w:t>ရလဒ်</w:t>
      </w:r>
      <w:r>
        <w:rPr>
          <w:rFonts w:ascii="Pyidaungsu" w:hAnsi="Pyidaungsu" w:cs="Pyidaungsu" w:hint="cs"/>
          <w:color w:val="auto"/>
          <w:sz w:val="28"/>
          <w:szCs w:val="28"/>
          <w:cs/>
          <w:lang w:bidi="my-MM"/>
        </w:rPr>
        <w:t xml:space="preserve">ကို ခန့်မှန်းရာ </w:t>
      </w:r>
      <w:r>
        <w:rPr>
          <w:rFonts w:ascii="Pyidaungsu" w:hAnsi="Pyidaungsu" w:cs="Pyidaungsu"/>
          <w:color w:val="auto"/>
          <w:sz w:val="28"/>
          <w:szCs w:val="28"/>
          <w:lang w:bidi="my-MM"/>
        </w:rPr>
        <w:t>Target</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y</m:t>
        </m:r>
      </m:oMath>
      <w:r>
        <w:rPr>
          <w:rFonts w:ascii="Pyidaungsu" w:hAnsi="Pyidaungsu" w:cs="Pyidaungsu"/>
          <w:color w:val="auto"/>
          <w:sz w:val="28"/>
          <w:szCs w:val="28"/>
          <w:lang w:bidi="my-MM"/>
        </w:rPr>
        <w:t xml:space="preserve"> </w:t>
      </w:r>
      <w:r w:rsidRPr="00E67CC8">
        <w:rPr>
          <w:rFonts w:ascii="Pyidaungsu" w:hAnsi="Pyidaungsu" w:cs="Pyidaungsu" w:hint="cs"/>
          <w:color w:val="auto"/>
          <w:sz w:val="28"/>
          <w:szCs w:val="28"/>
          <w:cs/>
          <w:lang w:bidi="my-MM"/>
        </w:rPr>
        <w:t>နှင့်</w:t>
      </w:r>
      <w:r w:rsidR="004A0CBA">
        <w:rPr>
          <w:rFonts w:ascii="Pyidaungsu" w:hAnsi="Pyidaungsu" w:cs="Pyidaungsu"/>
          <w:color w:val="auto"/>
          <w:sz w:val="28"/>
          <w:szCs w:val="28"/>
          <w:lang w:bidi="my-MM"/>
        </w:rPr>
        <w:t>Independent Variable</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x</m:t>
        </m:r>
      </m:oMath>
      <w:r>
        <w:rPr>
          <w:rFonts w:ascii="Pyidaungsu" w:hAnsi="Pyidaungsu" w:cs="Pyidaungsu" w:hint="cs"/>
          <w:color w:val="auto"/>
          <w:sz w:val="28"/>
          <w:szCs w:val="28"/>
          <w:cs/>
          <w:lang w:bidi="my-MM"/>
        </w:rPr>
        <w:t xml:space="preserve"> </w:t>
      </w:r>
      <w:r w:rsidR="00705BB2" w:rsidRPr="002C6E68">
        <w:rPr>
          <w:rFonts w:ascii="Pyidaungsu" w:hAnsi="Pyidaungsu" w:cs="Pyidaungsu"/>
          <w:color w:val="auto"/>
          <w:sz w:val="28"/>
          <w:szCs w:val="28"/>
          <w:cs/>
          <w:lang w:bidi="my-MM"/>
        </w:rPr>
        <w:t>၏</w:t>
      </w:r>
      <w:r>
        <w:rPr>
          <w:rFonts w:ascii="Pyidaungsu" w:hAnsi="Pyidaungsu" w:cs="Pyidaungsu" w:hint="cs"/>
          <w:color w:val="auto"/>
          <w:sz w:val="28"/>
          <w:szCs w:val="28"/>
          <w:cs/>
          <w:lang w:bidi="my-MM"/>
        </w:rPr>
        <w:t xml:space="preserve"> </w:t>
      </w:r>
      <w:r w:rsidR="00705BB2" w:rsidRPr="002C6E68">
        <w:rPr>
          <w:rFonts w:ascii="Pyidaungsu" w:hAnsi="Pyidaungsu" w:cs="Pyidaungsu"/>
          <w:color w:val="auto"/>
          <w:sz w:val="28"/>
          <w:szCs w:val="28"/>
          <w:cs/>
          <w:lang w:bidi="my-MM"/>
        </w:rPr>
        <w:t>ဆက်သွယ်ချက်</w:t>
      </w:r>
      <w:r>
        <w:rPr>
          <w:rFonts w:ascii="Pyidaungsu" w:hAnsi="Pyidaungsu" w:cs="Pyidaungsu" w:hint="cs"/>
          <w:color w:val="auto"/>
          <w:sz w:val="28"/>
          <w:szCs w:val="28"/>
          <w:cs/>
          <w:lang w:bidi="my-MM"/>
        </w:rPr>
        <w:t xml:space="preserve"> </w:t>
      </w:r>
      <w:r w:rsidR="00705BB2" w:rsidRPr="002C6E68">
        <w:rPr>
          <w:rFonts w:ascii="Pyidaungsu" w:hAnsi="Pyidaungsu" w:cs="Pyidaungsu"/>
          <w:color w:val="auto"/>
          <w:sz w:val="28"/>
          <w:szCs w:val="28"/>
          <w:cs/>
          <w:lang w:bidi="my-MM"/>
        </w:rPr>
        <w:t>ကို အောက်ပါ သင်္ချ</w:t>
      </w:r>
      <w:r>
        <w:rPr>
          <w:rFonts w:ascii="Pyidaungsu" w:hAnsi="Pyidaungsu" w:cs="Pyidaungsu" w:hint="cs"/>
          <w:color w:val="auto"/>
          <w:sz w:val="28"/>
          <w:szCs w:val="28"/>
          <w:cs/>
          <w:lang w:bidi="my-MM"/>
        </w:rPr>
        <w:t>ာ</w:t>
      </w:r>
      <w:r w:rsidR="008D5447" w:rsidRPr="002C6E68">
        <w:rPr>
          <w:rFonts w:ascii="Pyidaungsu" w:hAnsi="Pyidaungsu" w:cs="Pyidaungsu"/>
          <w:color w:val="auto"/>
          <w:sz w:val="28"/>
          <w:szCs w:val="28"/>
          <w:cs/>
          <w:lang w:bidi="my-MM"/>
        </w:rPr>
        <w:t>ညီမျှခြင်း</w:t>
      </w:r>
      <w:r w:rsidR="00705BB2" w:rsidRPr="002C6E68">
        <w:rPr>
          <w:rFonts w:ascii="Pyidaungsu" w:hAnsi="Pyidaungsu" w:cs="Pyidaungsu"/>
          <w:color w:val="auto"/>
          <w:sz w:val="28"/>
          <w:szCs w:val="28"/>
          <w:cs/>
          <w:lang w:bidi="my-MM"/>
        </w:rPr>
        <w:t>ဖြင့် ဖော်ပြ</w:t>
      </w:r>
      <w:r>
        <w:rPr>
          <w:rFonts w:ascii="Pyidaungsu" w:hAnsi="Pyidaungsu" w:cs="Pyidaungsu" w:hint="cs"/>
          <w:color w:val="auto"/>
          <w:sz w:val="28"/>
          <w:szCs w:val="28"/>
          <w:cs/>
          <w:lang w:bidi="my-MM"/>
        </w:rPr>
        <w:t>နိုင်</w:t>
      </w:r>
      <w:r w:rsidR="00705BB2" w:rsidRPr="002C6E68">
        <w:rPr>
          <w:rFonts w:ascii="Pyidaungsu" w:hAnsi="Pyidaungsu" w:cs="Pyidaungsu"/>
          <w:color w:val="auto"/>
          <w:sz w:val="28"/>
          <w:szCs w:val="28"/>
          <w:cs/>
          <w:lang w:bidi="my-MM"/>
        </w:rPr>
        <w:t xml:space="preserve">သည်။ </w:t>
      </w:r>
    </w:p>
    <w:p w14:paraId="349887F6" w14:textId="09FA9A26" w:rsidR="00705BB2" w:rsidRPr="002C6E68" w:rsidRDefault="00705BB2" w:rsidP="002C6E68">
      <w:pPr>
        <w:pStyle w:val="TipText"/>
        <w:spacing w:line="276" w:lineRule="auto"/>
        <w:ind w:firstLine="0"/>
        <w:jc w:val="center"/>
        <w:rPr>
          <w:rFonts w:ascii="Pyidaungsu" w:hAnsi="Pyidaungsu" w:cs="Pyidaungsu"/>
          <w:i/>
          <w:color w:val="auto"/>
          <w:sz w:val="28"/>
          <w:szCs w:val="28"/>
          <w:lang w:bidi="my-MM"/>
        </w:rPr>
      </w:pPr>
      <m:oMath>
        <m:r>
          <w:rPr>
            <w:rFonts w:ascii="Cambria Math" w:hAnsi="Cambria Math" w:cs="Pyidaungsu"/>
            <w:color w:val="auto"/>
            <w:sz w:val="28"/>
            <w:szCs w:val="28"/>
            <w:lang w:bidi="my-MM"/>
          </w:rPr>
          <m:t>y=</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 xml:space="preserve"> x+b</m:t>
        </m:r>
      </m:oMath>
      <w:r w:rsidRPr="002C6E68">
        <w:rPr>
          <w:rFonts w:ascii="Pyidaungsu" w:hAnsi="Pyidaungsu" w:cs="Pyidaungsu"/>
          <w:i/>
          <w:color w:val="auto"/>
          <w:sz w:val="28"/>
          <w:szCs w:val="28"/>
          <w:lang w:bidi="my-MM"/>
        </w:rPr>
        <w:t xml:space="preserve"> </w:t>
      </w:r>
      <w:r w:rsidRPr="002C6E68">
        <w:rPr>
          <w:rFonts w:ascii="Pyidaungsu" w:hAnsi="Pyidaungsu" w:cs="Pyidaungsu"/>
          <w:i/>
          <w:color w:val="auto"/>
          <w:sz w:val="28"/>
          <w:szCs w:val="28"/>
          <w:cs/>
          <w:lang w:bidi="my-MM"/>
        </w:rPr>
        <w:t xml:space="preserve"> </w:t>
      </w:r>
      <w:r w:rsidR="00E3533C" w:rsidRPr="002C6E68">
        <w:rPr>
          <w:rFonts w:ascii="Pyidaungsu" w:hAnsi="Pyidaungsu" w:cs="Pyidaungsu"/>
          <w:i/>
          <w:color w:val="auto"/>
          <w:sz w:val="28"/>
          <w:szCs w:val="28"/>
          <w:cs/>
          <w:lang w:bidi="my-MM"/>
        </w:rPr>
        <w:tab/>
      </w:r>
      <w:r w:rsidR="00E3533C" w:rsidRPr="002C6E68">
        <w:rPr>
          <w:rFonts w:ascii="Pyidaungsu" w:hAnsi="Pyidaungsu" w:cs="Pyidaungsu"/>
          <w:i/>
          <w:color w:val="auto"/>
          <w:sz w:val="28"/>
          <w:szCs w:val="28"/>
          <w:cs/>
          <w:lang w:bidi="my-MM"/>
        </w:rPr>
        <w:tab/>
      </w:r>
      <w:r w:rsidRPr="002C6E68">
        <w:rPr>
          <w:rFonts w:ascii="Pyidaungsu" w:hAnsi="Pyidaungsu" w:cs="Pyidaungsu"/>
          <w:i/>
          <w:color w:val="auto"/>
          <w:sz w:val="28"/>
          <w:szCs w:val="28"/>
          <w:cs/>
          <w:lang w:bidi="my-MM"/>
        </w:rPr>
        <w:t>(၂.၁)</w:t>
      </w:r>
    </w:p>
    <w:p w14:paraId="2EC4FB5F" w14:textId="1AEAA452" w:rsidR="0001727E" w:rsidRDefault="002C6E68" w:rsidP="002C6E68">
      <w:pPr>
        <w:pStyle w:val="TipText"/>
        <w:spacing w:line="276" w:lineRule="auto"/>
        <w:ind w:firstLine="0"/>
        <w:jc w:val="both"/>
        <w:rPr>
          <w:rFonts w:ascii="Pyidaungsu" w:hAnsi="Pyidaungsu" w:cs="Pyidaungsu"/>
          <w:i/>
          <w:color w:val="auto"/>
          <w:sz w:val="28"/>
          <w:szCs w:val="28"/>
          <w:lang w:bidi="my-MM"/>
        </w:rPr>
      </w:pPr>
      <w:r>
        <w:rPr>
          <w:rFonts w:ascii="Pyidaungsu" w:hAnsi="Pyidaungsu" w:cs="Pyidaungsu" w:hint="cs"/>
          <w:color w:val="auto"/>
          <w:sz w:val="28"/>
          <w:szCs w:val="28"/>
          <w:cs/>
          <w:lang w:bidi="my-MM"/>
        </w:rPr>
        <w:t>၆</w:t>
      </w:r>
      <w:r w:rsidR="00EF580E" w:rsidRPr="002C6E68">
        <w:rPr>
          <w:rFonts w:ascii="Pyidaungsu" w:hAnsi="Pyidaungsu" w:cs="Pyidaungsu"/>
          <w:color w:val="auto"/>
          <w:sz w:val="28"/>
          <w:szCs w:val="28"/>
          <w:cs/>
          <w:lang w:bidi="my-MM"/>
        </w:rPr>
        <w:t>။</w:t>
      </w:r>
      <w:r w:rsidR="00EF580E" w:rsidRPr="002C6E68">
        <w:rPr>
          <w:rFonts w:ascii="Pyidaungsu" w:hAnsi="Pyidaungsu" w:cs="Pyidaungsu"/>
          <w:color w:val="auto"/>
          <w:sz w:val="28"/>
          <w:szCs w:val="28"/>
          <w:cs/>
          <w:lang w:bidi="my-MM"/>
        </w:rPr>
        <w:tab/>
      </w:r>
      <w:r w:rsidR="0001727E" w:rsidRPr="002C6E68">
        <w:rPr>
          <w:rFonts w:ascii="Pyidaungsu" w:hAnsi="Pyidaungsu" w:cs="Pyidaungsu"/>
          <w:color w:val="auto"/>
          <w:sz w:val="28"/>
          <w:szCs w:val="28"/>
          <w:cs/>
          <w:lang w:bidi="my-MM"/>
        </w:rPr>
        <w:t xml:space="preserve">အထက်ပါ </w:t>
      </w:r>
      <w:r w:rsidR="008D5447" w:rsidRPr="002C6E68">
        <w:rPr>
          <w:rFonts w:ascii="Pyidaungsu" w:hAnsi="Pyidaungsu" w:cs="Pyidaungsu"/>
          <w:color w:val="auto"/>
          <w:sz w:val="28"/>
          <w:szCs w:val="28"/>
          <w:cs/>
          <w:lang w:bidi="my-MM"/>
        </w:rPr>
        <w:t>ညီမျှခြင်း</w:t>
      </w:r>
      <w:r w:rsidR="0001727E" w:rsidRPr="002C6E68">
        <w:rPr>
          <w:rFonts w:ascii="Pyidaungsu" w:hAnsi="Pyidaungsu" w:cs="Pyidaungsu"/>
          <w:color w:val="auto"/>
          <w:sz w:val="28"/>
          <w:szCs w:val="28"/>
          <w:cs/>
          <w:lang w:bidi="my-MM"/>
        </w:rPr>
        <w:t xml:space="preserve">ကို ပုံဆွဲကြည့်မည်ဆိုပါက မျဥ်းဖြောင့်တကြောင်းကို ရရှိမည် ဖြစ်သည်။ </w:t>
      </w:r>
      <w:r w:rsidR="009D34DE">
        <w:rPr>
          <w:rFonts w:ascii="Pyidaungsu" w:hAnsi="Pyidaungsu" w:cs="Pyidaungsu"/>
          <w:color w:val="auto"/>
          <w:sz w:val="28"/>
          <w:szCs w:val="28"/>
          <w:lang w:bidi="my-MM"/>
        </w:rPr>
        <w:t>Parameter</w:t>
      </w:r>
      <w:r w:rsidR="00C56D57">
        <w:rPr>
          <w:rFonts w:ascii="Pyidaungsu" w:hAnsi="Pyidaungsu" w:cs="Pyidaungsu" w:hint="cs"/>
          <w:color w:val="auto"/>
          <w:sz w:val="28"/>
          <w:szCs w:val="28"/>
          <w:cs/>
          <w:lang w:bidi="my-MM"/>
        </w:rPr>
        <w:t xml:space="preserve"> များဖြစ်သည့်</w:t>
      </w:r>
      <w:r w:rsidR="0001727E" w:rsidRPr="002C6E68">
        <w:rPr>
          <w:rFonts w:ascii="Pyidaungsu" w:hAnsi="Pyidaungsu" w:cs="Pyidaungsu"/>
          <w:color w:val="auto"/>
          <w:sz w:val="28"/>
          <w:szCs w:val="28"/>
          <w:cs/>
          <w:lang w:bidi="my-MM"/>
        </w:rPr>
        <w:t xml:space="preserve"> </w:t>
      </w:r>
      <m:oMath>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 xml:space="preserve"> </m:t>
        </m:r>
        <m:r>
          <w:rPr>
            <w:rFonts w:ascii="Cambria Math" w:hAnsi="Cambria Math" w:cs="Pyidaungsu"/>
            <w:color w:val="auto"/>
            <w:sz w:val="28"/>
            <w:szCs w:val="28"/>
            <w:cs/>
            <w:lang w:bidi="my-MM"/>
          </w:rPr>
          <m:t>နှင့်</m:t>
        </m:r>
        <m:r>
          <w:rPr>
            <w:rFonts w:ascii="Cambria Math" w:hAnsi="Cambria Math" w:cs="Pyidaungsu"/>
            <w:color w:val="auto"/>
            <w:sz w:val="28"/>
            <w:szCs w:val="28"/>
            <w:lang w:bidi="my-MM"/>
          </w:rPr>
          <m:t xml:space="preserve"> b</m:t>
        </m:r>
      </m:oMath>
      <w:r w:rsidR="0001727E" w:rsidRPr="002C6E68">
        <w:rPr>
          <w:rFonts w:ascii="Pyidaungsu" w:hAnsi="Pyidaungsu" w:cs="Pyidaungsu"/>
          <w:i/>
          <w:color w:val="auto"/>
          <w:sz w:val="28"/>
          <w:szCs w:val="28"/>
          <w:lang w:bidi="my-MM"/>
        </w:rPr>
        <w:t xml:space="preserve"> </w:t>
      </w:r>
      <w:r w:rsidR="0001727E" w:rsidRPr="002C6E68">
        <w:rPr>
          <w:rFonts w:ascii="Pyidaungsu" w:hAnsi="Pyidaungsu" w:cs="Pyidaungsu"/>
          <w:i/>
          <w:color w:val="auto"/>
          <w:sz w:val="28"/>
          <w:szCs w:val="28"/>
          <w:cs/>
          <w:lang w:bidi="my-MM"/>
        </w:rPr>
        <w:t xml:space="preserve"> ၏ နေရာတွင် ကိန်းဂဏန်းအမျိုးမျိုးကို အစားထိုးခြင်းအားဖြင့် ပုံ </w:t>
      </w:r>
      <w:r w:rsidR="00C56D57">
        <w:rPr>
          <w:rFonts w:ascii="Pyidaungsu" w:hAnsi="Pyidaungsu" w:cs="Pyidaungsu" w:hint="cs"/>
          <w:i/>
          <w:color w:val="auto"/>
          <w:sz w:val="28"/>
          <w:szCs w:val="28"/>
          <w:cs/>
          <w:lang w:bidi="my-MM"/>
        </w:rPr>
        <w:t>၂(က)</w:t>
      </w:r>
      <w:r w:rsidR="0001727E" w:rsidRPr="002C6E68">
        <w:rPr>
          <w:rFonts w:ascii="Pyidaungsu" w:hAnsi="Pyidaungsu" w:cs="Pyidaungsu"/>
          <w:i/>
          <w:color w:val="auto"/>
          <w:sz w:val="28"/>
          <w:szCs w:val="28"/>
          <w:cs/>
          <w:lang w:bidi="my-MM"/>
        </w:rPr>
        <w:t xml:space="preserve"> တွင် ပြထားသည့် မတူညီသည့် မျဥ်းဖြောင့်များကို ရရှိပါ</w:t>
      </w:r>
      <w:r w:rsidR="003F3415">
        <w:rPr>
          <w:rFonts w:ascii="Pyidaungsu" w:hAnsi="Pyidaungsu" w:cs="Pyidaungsu" w:hint="cs"/>
          <w:i/>
          <w:color w:val="auto"/>
          <w:sz w:val="28"/>
          <w:szCs w:val="28"/>
          <w:cs/>
          <w:lang w:bidi="my-MM"/>
        </w:rPr>
        <w:t xml:space="preserve"> </w:t>
      </w:r>
      <w:r w:rsidR="0001727E" w:rsidRPr="002C6E68">
        <w:rPr>
          <w:rFonts w:ascii="Pyidaungsu" w:hAnsi="Pyidaungsu" w:cs="Pyidaungsu"/>
          <w:i/>
          <w:color w:val="auto"/>
          <w:sz w:val="28"/>
          <w:szCs w:val="28"/>
          <w:cs/>
          <w:lang w:bidi="my-MM"/>
        </w:rPr>
        <w:t xml:space="preserve">သည်။ </w:t>
      </w:r>
    </w:p>
    <w:p w14:paraId="313FDF0E" w14:textId="3D795E80" w:rsidR="002C6E68" w:rsidRDefault="002C6E68" w:rsidP="002C6E68">
      <w:pPr>
        <w:pStyle w:val="TipText"/>
        <w:spacing w:line="276" w:lineRule="auto"/>
        <w:ind w:firstLine="0"/>
        <w:jc w:val="center"/>
        <w:rPr>
          <w:rFonts w:ascii="Pyidaungsu" w:hAnsi="Pyidaungsu" w:cs="Pyidaungsu"/>
          <w:i/>
          <w:color w:val="auto"/>
          <w:sz w:val="28"/>
          <w:szCs w:val="28"/>
          <w:lang w:bidi="my-MM"/>
        </w:rPr>
      </w:pPr>
      <w:r w:rsidRPr="0001727E">
        <w:rPr>
          <w:rFonts w:ascii="Pyidaungsu" w:hAnsi="Pyidaungsu" w:cs="Pyidaungsu"/>
          <w:b/>
          <w:bCs/>
          <w:noProof/>
          <w:color w:val="auto"/>
        </w:rPr>
        <w:drawing>
          <wp:inline distT="0" distB="0" distL="0" distR="0" wp14:anchorId="1E22011F" wp14:editId="2F573020">
            <wp:extent cx="5564075"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4075" cy="4114800"/>
                    </a:xfrm>
                    <a:prstGeom prst="rect">
                      <a:avLst/>
                    </a:prstGeom>
                    <a:noFill/>
                    <a:ln>
                      <a:noFill/>
                    </a:ln>
                  </pic:spPr>
                </pic:pic>
              </a:graphicData>
            </a:graphic>
          </wp:inline>
        </w:drawing>
      </w:r>
    </w:p>
    <w:p w14:paraId="35B4E743" w14:textId="3EDE02CF" w:rsidR="002C6E68" w:rsidRPr="002760FB" w:rsidRDefault="002C6E68" w:rsidP="002C6E68">
      <w:pPr>
        <w:pStyle w:val="Caption"/>
        <w:jc w:val="center"/>
        <w:rPr>
          <w:rFonts w:ascii="Pyidaungsu" w:hAnsi="Pyidaungsu" w:cs="Pyidaungsu"/>
          <w:b/>
          <w:bCs/>
          <w:i w:val="0"/>
          <w:iCs w:val="0"/>
          <w:color w:val="auto"/>
          <w:sz w:val="28"/>
          <w:szCs w:val="28"/>
          <w:lang w:bidi="my-MM"/>
        </w:rPr>
      </w:pPr>
      <w:r w:rsidRPr="002760FB">
        <w:rPr>
          <w:rFonts w:ascii="Pyidaungsu" w:hAnsi="Pyidaungsu" w:cs="Pyidaungsu"/>
          <w:i w:val="0"/>
          <w:iCs w:val="0"/>
          <w:sz w:val="28"/>
          <w:szCs w:val="28"/>
          <w:cs/>
          <w:lang w:bidi="my-MM"/>
        </w:rPr>
        <w:t xml:space="preserve">ပုံ ၂ (က) </w:t>
      </w:r>
      <w:r w:rsidRPr="002760FB">
        <w:rPr>
          <w:rFonts w:ascii="Pyidaungsu" w:hAnsi="Pyidaungsu" w:cs="Pyidaungsu"/>
          <w:i w:val="0"/>
          <w:iCs w:val="0"/>
          <w:sz w:val="28"/>
          <w:szCs w:val="28"/>
        </w:rPr>
        <w:t>Simple Linear Regression</w:t>
      </w:r>
      <w:r w:rsidRPr="002760FB">
        <w:rPr>
          <w:rFonts w:ascii="Pyidaungsu" w:hAnsi="Pyidaungsu" w:cs="Pyidaungsu"/>
          <w:i w:val="0"/>
          <w:iCs w:val="0"/>
          <w:sz w:val="28"/>
          <w:szCs w:val="28"/>
          <w:cs/>
          <w:lang w:bidi="my-MM"/>
        </w:rPr>
        <w:t xml:space="preserve"> </w:t>
      </w:r>
    </w:p>
    <w:p w14:paraId="742B2199" w14:textId="77777777" w:rsidR="002C6E68" w:rsidRPr="002C6E68" w:rsidRDefault="002C6E68" w:rsidP="002C6E68">
      <w:pPr>
        <w:pStyle w:val="TipText"/>
        <w:spacing w:line="276" w:lineRule="auto"/>
        <w:ind w:firstLine="0"/>
        <w:jc w:val="both"/>
        <w:rPr>
          <w:rFonts w:ascii="Pyidaungsu" w:hAnsi="Pyidaungsu" w:cs="Pyidaungsu"/>
          <w:i/>
          <w:color w:val="auto"/>
          <w:sz w:val="28"/>
          <w:szCs w:val="28"/>
          <w:lang w:bidi="my-MM"/>
        </w:rPr>
      </w:pPr>
    </w:p>
    <w:p w14:paraId="119048C9" w14:textId="69C9792B" w:rsidR="00E87B5E" w:rsidRDefault="004D642E" w:rsidP="004D642E">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၇</w:t>
      </w:r>
      <w:r w:rsidR="00EF580E" w:rsidRPr="004D642E">
        <w:rPr>
          <w:rFonts w:ascii="Pyidaungsu" w:hAnsi="Pyidaungsu" w:cs="Pyidaungsu" w:hint="cs"/>
          <w:color w:val="auto"/>
          <w:sz w:val="28"/>
          <w:szCs w:val="28"/>
          <w:cs/>
          <w:lang w:bidi="my-MM"/>
        </w:rPr>
        <w:t>။</w:t>
      </w:r>
      <w:r w:rsidR="00EF580E" w:rsidRPr="004D642E">
        <w:rPr>
          <w:rFonts w:ascii="Pyidaungsu" w:hAnsi="Pyidaungsu" w:cs="Pyidaungsu"/>
          <w:color w:val="auto"/>
          <w:sz w:val="28"/>
          <w:szCs w:val="28"/>
          <w:cs/>
          <w:lang w:bidi="my-MM"/>
        </w:rPr>
        <w:tab/>
      </w:r>
      <w:r w:rsidRPr="002C6E68">
        <w:rPr>
          <w:rFonts w:ascii="Pyidaungsu" w:hAnsi="Pyidaungsu" w:cs="Pyidaungsu"/>
          <w:i/>
          <w:color w:val="auto"/>
          <w:sz w:val="28"/>
          <w:szCs w:val="28"/>
          <w:cs/>
          <w:lang w:bidi="my-MM"/>
        </w:rPr>
        <w:t xml:space="preserve">ပုံ </w:t>
      </w:r>
      <w:r>
        <w:rPr>
          <w:rFonts w:ascii="Pyidaungsu" w:hAnsi="Pyidaungsu" w:cs="Pyidaungsu" w:hint="cs"/>
          <w:i/>
          <w:color w:val="auto"/>
          <w:sz w:val="28"/>
          <w:szCs w:val="28"/>
          <w:cs/>
          <w:lang w:bidi="my-MM"/>
        </w:rPr>
        <w:t>၂(က)</w:t>
      </w:r>
      <w:r w:rsidRPr="002C6E68">
        <w:rPr>
          <w:rFonts w:ascii="Pyidaungsu" w:hAnsi="Pyidaungsu" w:cs="Pyidaungsu"/>
          <w:i/>
          <w:color w:val="auto"/>
          <w:sz w:val="28"/>
          <w:szCs w:val="28"/>
          <w:cs/>
          <w:lang w:bidi="my-MM"/>
        </w:rPr>
        <w:t xml:space="preserve"> </w:t>
      </w:r>
      <w:r>
        <w:rPr>
          <w:rFonts w:ascii="Pyidaungsu" w:hAnsi="Pyidaungsu" w:cs="Pyidaungsu" w:hint="cs"/>
          <w:i/>
          <w:color w:val="auto"/>
          <w:sz w:val="28"/>
          <w:szCs w:val="28"/>
          <w:cs/>
          <w:lang w:bidi="my-MM"/>
        </w:rPr>
        <w:t xml:space="preserve">တွင် ဖော်ပြထားသည့် မျဥ်းဖြောင့် လေးကြောင်းကို နှိုင်းယှဥ်ကြည့်ပါက မျဥ်းဖြောင့်အားလုံးသည် </w:t>
      </w:r>
      <w:r>
        <w:rPr>
          <w:rFonts w:ascii="Pyidaungsu" w:hAnsi="Pyidaungsu" w:cs="Pyidaungsu"/>
          <w:color w:val="auto"/>
          <w:sz w:val="28"/>
          <w:szCs w:val="28"/>
          <w:lang w:bidi="my-MM"/>
        </w:rPr>
        <w:t>Target</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y</m:t>
        </m:r>
      </m:oMath>
      <w:r>
        <w:rPr>
          <w:rFonts w:ascii="Pyidaungsu" w:hAnsi="Pyidaungsu" w:cs="Pyidaungsu"/>
          <w:color w:val="auto"/>
          <w:sz w:val="28"/>
          <w:szCs w:val="28"/>
          <w:lang w:bidi="my-MM"/>
        </w:rPr>
        <w:t xml:space="preserve"> </w:t>
      </w:r>
      <w:r w:rsidRPr="00E67CC8">
        <w:rPr>
          <w:rFonts w:ascii="Pyidaungsu" w:hAnsi="Pyidaungsu" w:cs="Pyidaungsu" w:hint="cs"/>
          <w:color w:val="auto"/>
          <w:sz w:val="28"/>
          <w:szCs w:val="28"/>
          <w:cs/>
          <w:lang w:bidi="my-MM"/>
        </w:rPr>
        <w:t>နှင့်</w:t>
      </w:r>
      <w:r w:rsidR="004A0CBA">
        <w:rPr>
          <w:rFonts w:ascii="Pyidaungsu" w:hAnsi="Pyidaungsu" w:cs="Pyidaungsu"/>
          <w:color w:val="auto"/>
          <w:sz w:val="28"/>
          <w:szCs w:val="28"/>
          <w:lang w:bidi="my-MM"/>
        </w:rPr>
        <w:t>Independent Variable</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x</m:t>
        </m:r>
      </m:oMath>
      <w:r>
        <w:rPr>
          <w:rFonts w:ascii="Pyidaungsu" w:hAnsi="Pyidaungsu" w:cs="Pyidaungsu" w:hint="cs"/>
          <w:color w:val="auto"/>
          <w:sz w:val="28"/>
          <w:szCs w:val="28"/>
          <w:cs/>
          <w:lang w:bidi="my-MM"/>
        </w:rPr>
        <w:t xml:space="preserve"> </w:t>
      </w:r>
      <w:r w:rsidRPr="002C6E68">
        <w:rPr>
          <w:rFonts w:ascii="Pyidaungsu" w:hAnsi="Pyidaungsu" w:cs="Pyidaungsu"/>
          <w:color w:val="auto"/>
          <w:sz w:val="28"/>
          <w:szCs w:val="28"/>
          <w:cs/>
          <w:lang w:bidi="my-MM"/>
        </w:rPr>
        <w:t>၏</w:t>
      </w:r>
      <w:r>
        <w:rPr>
          <w:rFonts w:ascii="Pyidaungsu" w:hAnsi="Pyidaungsu" w:cs="Pyidaungsu" w:hint="cs"/>
          <w:color w:val="auto"/>
          <w:sz w:val="28"/>
          <w:szCs w:val="28"/>
          <w:cs/>
          <w:lang w:bidi="my-MM"/>
        </w:rPr>
        <w:t xml:space="preserve"> ယေဘုယျ ဆက်သွယ်ချက</w:t>
      </w:r>
      <w:r w:rsidR="00E87B5E">
        <w:rPr>
          <w:rFonts w:ascii="Pyidaungsu" w:hAnsi="Pyidaungsu" w:cs="Pyidaungsu" w:hint="cs"/>
          <w:color w:val="auto"/>
          <w:sz w:val="28"/>
          <w:szCs w:val="28"/>
          <w:cs/>
          <w:lang w:bidi="my-MM"/>
        </w:rPr>
        <w:t xml:space="preserve">်ဖြစ်သည့် </w:t>
      </w:r>
      <m:oMath>
        <m:r>
          <w:rPr>
            <w:rFonts w:ascii="Cambria Math" w:hAnsi="Cambria Math" w:cs="Pyidaungsu"/>
            <w:color w:val="auto"/>
            <w:sz w:val="28"/>
            <w:szCs w:val="28"/>
            <w:lang w:bidi="my-MM"/>
          </w:rPr>
          <m:t>x</m:t>
        </m:r>
      </m:oMath>
      <w:r w:rsidR="00E87B5E">
        <w:rPr>
          <w:rFonts w:ascii="Pyidaungsu" w:hAnsi="Pyidaungsu" w:cs="Pyidaungsu" w:hint="cs"/>
          <w:color w:val="auto"/>
          <w:sz w:val="28"/>
          <w:szCs w:val="28"/>
          <w:cs/>
          <w:lang w:bidi="my-MM"/>
        </w:rPr>
        <w:t xml:space="preserve"> ၏ တန်ဖိုး မြင့်တက်လာသည်နှင့် အမျှ </w:t>
      </w:r>
      <m:oMath>
        <m:r>
          <w:rPr>
            <w:rFonts w:ascii="Cambria Math" w:hAnsi="Cambria Math" w:cs="Pyidaungsu"/>
            <w:color w:val="auto"/>
            <w:sz w:val="28"/>
            <w:szCs w:val="28"/>
            <w:lang w:bidi="my-MM"/>
          </w:rPr>
          <m:t>y</m:t>
        </m:r>
      </m:oMath>
      <w:r w:rsidR="00E87B5E">
        <w:rPr>
          <w:rFonts w:ascii="Pyidaungsu" w:hAnsi="Pyidaungsu" w:cs="Pyidaungsu" w:hint="cs"/>
          <w:color w:val="auto"/>
          <w:sz w:val="28"/>
          <w:szCs w:val="28"/>
          <w:cs/>
          <w:lang w:bidi="my-MM"/>
        </w:rPr>
        <w:t xml:space="preserve">၏ တန်ဖိုးလည်း မြင့်တက်လာသည်ဟူသော ဆက်သွယ်ချက်ကို ဖော်ပြနိုင်သည်။ </w:t>
      </w:r>
      <w:r>
        <w:rPr>
          <w:rFonts w:ascii="Pyidaungsu" w:hAnsi="Pyidaungsu" w:cs="Pyidaungsu" w:hint="cs"/>
          <w:color w:val="auto"/>
          <w:sz w:val="28"/>
          <w:szCs w:val="28"/>
          <w:cs/>
          <w:lang w:bidi="my-MM"/>
        </w:rPr>
        <w:t xml:space="preserve">သို့သော် </w:t>
      </w:r>
      <w:r w:rsidR="00E87B5E">
        <w:rPr>
          <w:rFonts w:ascii="Pyidaungsu" w:hAnsi="Pyidaungsu" w:cs="Pyidaungsu" w:hint="cs"/>
          <w:color w:val="auto"/>
          <w:sz w:val="28"/>
          <w:szCs w:val="28"/>
          <w:cs/>
          <w:lang w:bidi="my-MM"/>
        </w:rPr>
        <w:t xml:space="preserve">အနီရောင် မျဥ်းဖြောင့်ကို လေ့လာကြည့်မည်ဆိုပါက ပေးထားချက်ဖြစ်သည့် </w:t>
      </w:r>
      <w:r w:rsidR="00E87B5E">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E87B5E">
        <w:rPr>
          <w:rFonts w:ascii="Pyidaungsu" w:hAnsi="Pyidaungsu" w:cs="Pyidaungsu"/>
          <w:color w:val="auto"/>
          <w:sz w:val="28"/>
          <w:szCs w:val="28"/>
          <w:lang w:bidi="my-MM"/>
        </w:rPr>
        <w:t xml:space="preserve"> point (</w:t>
      </w:r>
      <w:r w:rsidR="00E87B5E">
        <w:rPr>
          <w:rFonts w:ascii="Pyidaungsu" w:hAnsi="Pyidaungsu" w:cs="Pyidaungsu" w:hint="cs"/>
          <w:color w:val="auto"/>
          <w:sz w:val="28"/>
          <w:szCs w:val="28"/>
          <w:cs/>
          <w:lang w:bidi="my-MM"/>
        </w:rPr>
        <w:t xml:space="preserve"> အမည်းရောင် ကြယ်ပွင့်လေးများဖြင့် ဖော်ပြထားသည်</w:t>
      </w:r>
      <w:r w:rsidR="00E87B5E">
        <w:rPr>
          <w:rFonts w:ascii="Pyidaungsu" w:hAnsi="Pyidaungsu" w:cs="Pyidaungsu"/>
          <w:color w:val="auto"/>
          <w:sz w:val="28"/>
          <w:szCs w:val="28"/>
          <w:lang w:bidi="my-MM"/>
        </w:rPr>
        <w:t xml:space="preserve">) </w:t>
      </w:r>
      <w:r w:rsidR="00E87B5E">
        <w:rPr>
          <w:rFonts w:ascii="Pyidaungsu" w:hAnsi="Pyidaungsu" w:cs="Pyidaungsu" w:hint="cs"/>
          <w:color w:val="auto"/>
          <w:sz w:val="28"/>
          <w:szCs w:val="28"/>
          <w:cs/>
          <w:lang w:bidi="my-MM"/>
        </w:rPr>
        <w:t xml:space="preserve">တစ်ခုကိုမှ ဖြတ်သန်းသွားခြင်း မရှိသည်ကို တွေ့နိုင်ပါသည်။ တနည်းဆိုသော် အနီရောင် မျဥ်းဖြောင့်ကို ဖြစ်ပေါ်စေသည့် </w:t>
      </w:r>
      <w:r w:rsidR="00E87B5E">
        <w:rPr>
          <w:rFonts w:ascii="Pyidaungsu" w:hAnsi="Pyidaungsu" w:cs="Pyidaungsu"/>
          <w:color w:val="auto"/>
          <w:sz w:val="28"/>
          <w:szCs w:val="28"/>
          <w:lang w:bidi="my-MM"/>
        </w:rPr>
        <w:t xml:space="preserve">Machine learning </w:t>
      </w:r>
      <w:r w:rsidR="00883C12">
        <w:rPr>
          <w:rFonts w:ascii="Pyidaungsu" w:hAnsi="Pyidaungsu" w:cs="Pyidaungsu"/>
          <w:color w:val="auto"/>
          <w:sz w:val="28"/>
          <w:szCs w:val="28"/>
          <w:lang w:bidi="my-MM"/>
        </w:rPr>
        <w:t>Model</w:t>
      </w:r>
      <w:r w:rsidR="00E87B5E">
        <w:rPr>
          <w:rFonts w:ascii="Pyidaungsu" w:hAnsi="Pyidaungsu" w:cs="Pyidaungsu"/>
          <w:color w:val="auto"/>
          <w:sz w:val="28"/>
          <w:szCs w:val="28"/>
          <w:lang w:bidi="my-MM"/>
        </w:rPr>
        <w:t xml:space="preserve"> </w:t>
      </w:r>
      <w:r w:rsidR="00E87B5E">
        <w:rPr>
          <w:rFonts w:ascii="Pyidaungsu" w:hAnsi="Pyidaungsu" w:cs="Pyidaungsu" w:hint="cs"/>
          <w:color w:val="auto"/>
          <w:sz w:val="28"/>
          <w:szCs w:val="28"/>
          <w:cs/>
          <w:lang w:bidi="my-MM"/>
        </w:rPr>
        <w:t xml:space="preserve">မှ ခန့်မှန်းသည့် ရလဒ်သည် </w:t>
      </w:r>
      <w:r w:rsidR="00E87B5E">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E87B5E">
        <w:rPr>
          <w:rFonts w:ascii="Pyidaungsu" w:hAnsi="Pyidaungsu" w:cs="Pyidaungsu" w:hint="cs"/>
          <w:color w:val="auto"/>
          <w:sz w:val="28"/>
          <w:szCs w:val="28"/>
          <w:cs/>
          <w:lang w:bidi="my-MM"/>
        </w:rPr>
        <w:t xml:space="preserve"> တွင် ပေးထားသည့်</w:t>
      </w:r>
      <w:r w:rsidR="00E87B5E">
        <w:rPr>
          <w:rFonts w:ascii="Pyidaungsu" w:hAnsi="Pyidaungsu" w:cs="Pyidaungsu"/>
          <w:color w:val="auto"/>
          <w:sz w:val="28"/>
          <w:szCs w:val="28"/>
          <w:lang w:bidi="my-MM"/>
        </w:rPr>
        <w:t xml:space="preserve"> </w:t>
      </w:r>
      <w:r w:rsidR="00E87B5E" w:rsidRPr="0047222F">
        <w:rPr>
          <w:rFonts w:ascii="Pyidaungsu" w:hAnsi="Pyidaungsu" w:cs="Pyidaungsu" w:hint="cs"/>
          <w:color w:val="auto"/>
          <w:sz w:val="28"/>
          <w:szCs w:val="28"/>
          <w:cs/>
          <w:lang w:bidi="my-MM"/>
        </w:rPr>
        <w:t>မူ</w:t>
      </w:r>
      <w:r w:rsidR="00E87B5E">
        <w:rPr>
          <w:rFonts w:ascii="Pyidaungsu" w:hAnsi="Pyidaungsu" w:cs="Pyidaungsu" w:hint="cs"/>
          <w:color w:val="auto"/>
          <w:sz w:val="28"/>
          <w:szCs w:val="28"/>
          <w:cs/>
          <w:lang w:bidi="my-MM"/>
        </w:rPr>
        <w:t>လ</w:t>
      </w:r>
      <w:r w:rsidR="00E87B5E" w:rsidRPr="0047222F">
        <w:rPr>
          <w:rFonts w:ascii="Pyidaungsu" w:hAnsi="Pyidaungsu" w:cs="Pyidaungsu" w:hint="cs"/>
          <w:color w:val="auto"/>
          <w:sz w:val="28"/>
          <w:szCs w:val="28"/>
          <w:cs/>
          <w:lang w:bidi="my-MM"/>
        </w:rPr>
        <w:t>ရလဒ</w:t>
      </w:r>
      <w:r w:rsidR="00E87B5E">
        <w:rPr>
          <w:rFonts w:ascii="Pyidaungsu" w:hAnsi="Pyidaungsu" w:cs="Pyidaungsu" w:hint="cs"/>
          <w:color w:val="auto"/>
          <w:sz w:val="28"/>
          <w:szCs w:val="28"/>
          <w:cs/>
          <w:lang w:bidi="my-MM"/>
        </w:rPr>
        <w:t xml:space="preserve">်နှင့် ကွာခြားနေမည်ဖြစ်သည်။ </w:t>
      </w:r>
    </w:p>
    <w:p w14:paraId="55EC29B4" w14:textId="50B1A34A" w:rsidR="0001727E" w:rsidRPr="004D642E" w:rsidRDefault="00E87B5E" w:rsidP="004D642E">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၈။</w:t>
      </w:r>
      <w:r>
        <w:rPr>
          <w:rFonts w:ascii="Pyidaungsu" w:hAnsi="Pyidaungsu" w:cs="Pyidaungsu"/>
          <w:color w:val="auto"/>
          <w:sz w:val="28"/>
          <w:szCs w:val="28"/>
          <w:cs/>
          <w:lang w:bidi="my-MM"/>
        </w:rPr>
        <w:tab/>
      </w:r>
      <w:r w:rsidR="0001727E" w:rsidRPr="004D642E">
        <w:rPr>
          <w:rFonts w:ascii="Pyidaungsu" w:hAnsi="Pyidaungsu" w:cs="Pyidaungsu"/>
          <w:color w:val="auto"/>
          <w:sz w:val="28"/>
          <w:szCs w:val="28"/>
        </w:rPr>
        <w:t xml:space="preserve">Simple Linear </w:t>
      </w:r>
      <w:r w:rsidR="005A3114" w:rsidRPr="004D642E">
        <w:rPr>
          <w:rFonts w:ascii="Pyidaungsu" w:hAnsi="Pyidaungsu" w:cs="Pyidaungsu"/>
          <w:color w:val="auto"/>
          <w:sz w:val="28"/>
          <w:szCs w:val="28"/>
        </w:rPr>
        <w:t>Regression</w:t>
      </w:r>
      <w:r w:rsidR="0001727E" w:rsidRPr="004D642E">
        <w:rPr>
          <w:rFonts w:ascii="Pyidaungsu" w:hAnsi="Pyidaungsu" w:cs="Pyidaungsu" w:hint="cs"/>
          <w:color w:val="auto"/>
          <w:sz w:val="28"/>
          <w:szCs w:val="28"/>
          <w:cs/>
          <w:lang w:bidi="my-MM"/>
        </w:rPr>
        <w:t xml:space="preserve"> ၏ </w:t>
      </w:r>
      <w:r w:rsidR="00EF580E" w:rsidRPr="004D642E">
        <w:rPr>
          <w:rFonts w:ascii="Pyidaungsu" w:hAnsi="Pyidaungsu" w:cs="Pyidaungsu" w:hint="cs"/>
          <w:color w:val="auto"/>
          <w:sz w:val="28"/>
          <w:szCs w:val="28"/>
          <w:cs/>
          <w:lang w:bidi="my-MM"/>
        </w:rPr>
        <w:t>ရည်ရွယ်ချက်</w:t>
      </w:r>
      <w:r w:rsidR="0001727E" w:rsidRPr="004D642E">
        <w:rPr>
          <w:rFonts w:ascii="Pyidaungsu" w:hAnsi="Pyidaungsu" w:cs="Pyidaungsu" w:hint="cs"/>
          <w:color w:val="auto"/>
          <w:sz w:val="28"/>
          <w:szCs w:val="28"/>
          <w:cs/>
          <w:lang w:bidi="my-MM"/>
        </w:rPr>
        <w:t>မှာ</w:t>
      </w:r>
      <w:r w:rsidRPr="00E87B5E">
        <w:rPr>
          <w:rFonts w:ascii="Pyidaungsu" w:hAnsi="Pyidaungsu" w:cs="Pyidaungsu"/>
          <w:color w:val="auto"/>
          <w:sz w:val="28"/>
          <w:szCs w:val="28"/>
          <w:lang w:bidi="my-MM"/>
        </w:rPr>
        <w:t xml:space="preserve"> </w:t>
      </w:r>
      <w:r>
        <w:rPr>
          <w:rFonts w:ascii="Pyidaungsu" w:hAnsi="Pyidaungsu" w:cs="Pyidaungsu"/>
          <w:color w:val="auto"/>
          <w:sz w:val="28"/>
          <w:szCs w:val="28"/>
          <w:lang w:bidi="my-MM"/>
        </w:rPr>
        <w:t xml:space="preserve">Machine learning </w:t>
      </w:r>
      <w:r w:rsidR="00883C12">
        <w:rPr>
          <w:rFonts w:ascii="Pyidaungsu" w:hAnsi="Pyidaungsu" w:cs="Pyidaungsu"/>
          <w:color w:val="auto"/>
          <w:sz w:val="28"/>
          <w:szCs w:val="28"/>
          <w:lang w:bidi="my-MM"/>
        </w:rPr>
        <w:t>Model</w:t>
      </w:r>
      <w:r>
        <w:rPr>
          <w:rFonts w:ascii="Pyidaungsu" w:hAnsi="Pyidaungsu" w:cs="Pyidaungsu"/>
          <w:color w:val="auto"/>
          <w:sz w:val="28"/>
          <w:szCs w:val="28"/>
          <w:lang w:bidi="my-MM"/>
        </w:rPr>
        <w:t xml:space="preserve"> </w:t>
      </w:r>
      <w:r>
        <w:rPr>
          <w:rFonts w:ascii="Pyidaungsu" w:hAnsi="Pyidaungsu" w:cs="Pyidaungsu" w:hint="cs"/>
          <w:color w:val="auto"/>
          <w:sz w:val="28"/>
          <w:szCs w:val="28"/>
          <w:cs/>
          <w:lang w:bidi="my-MM"/>
        </w:rPr>
        <w:t>မှ</w:t>
      </w:r>
      <w:r w:rsidR="0001727E" w:rsidRPr="004D642E">
        <w:rPr>
          <w:rFonts w:ascii="Pyidaungsu" w:hAnsi="Pyidaungsu" w:cs="Pyidaungsu" w:hint="cs"/>
          <w:color w:val="auto"/>
          <w:sz w:val="28"/>
          <w:szCs w:val="28"/>
          <w:cs/>
          <w:lang w:bidi="my-MM"/>
        </w:rPr>
        <w:t xml:space="preserve"> </w:t>
      </w:r>
      <w:r w:rsidR="0001727E" w:rsidRPr="004D642E">
        <w:rPr>
          <w:rFonts w:ascii="Pyidaungsu" w:hAnsi="Pyidaungsu" w:cs="Pyidaungsu" w:hint="cs"/>
          <w:b/>
          <w:bCs/>
          <w:color w:val="auto"/>
          <w:sz w:val="28"/>
          <w:szCs w:val="28"/>
          <w:cs/>
          <w:lang w:bidi="my-MM"/>
        </w:rPr>
        <w:t xml:space="preserve">ခန့်မှန်းသည့် အဖြေနှင့်ရလဒ်အမှန်တို့ အကြား ကွာဟမှု </w:t>
      </w:r>
      <w:r w:rsidR="0001727E" w:rsidRPr="004D642E">
        <w:rPr>
          <w:rFonts w:ascii="Pyidaungsu" w:hAnsi="Pyidaungsu" w:cs="Pyidaungsu" w:hint="cs"/>
          <w:color w:val="auto"/>
          <w:sz w:val="28"/>
          <w:szCs w:val="28"/>
          <w:cs/>
          <w:lang w:bidi="my-MM"/>
        </w:rPr>
        <w:t>အနည်းဆုံး</w:t>
      </w:r>
      <w:r w:rsidR="00EF580E" w:rsidRPr="004D642E">
        <w:rPr>
          <w:rFonts w:ascii="Pyidaungsu" w:hAnsi="Pyidaungsu" w:cs="Pyidaungsu" w:hint="cs"/>
          <w:color w:val="auto"/>
          <w:sz w:val="28"/>
          <w:szCs w:val="28"/>
          <w:cs/>
          <w:lang w:bidi="my-MM"/>
        </w:rPr>
        <w:t xml:space="preserve"> </w:t>
      </w:r>
      <w:r w:rsidR="0001727E" w:rsidRPr="004D642E">
        <w:rPr>
          <w:rFonts w:ascii="Pyidaungsu" w:hAnsi="Pyidaungsu" w:cs="Pyidaungsu" w:hint="cs"/>
          <w:color w:val="auto"/>
          <w:sz w:val="28"/>
          <w:szCs w:val="28"/>
          <w:cs/>
          <w:lang w:bidi="my-MM"/>
        </w:rPr>
        <w:t xml:space="preserve">ဖြစ်စေသည့် </w:t>
      </w:r>
      <w:r w:rsidR="009D34DE">
        <w:rPr>
          <w:rFonts w:ascii="Pyidaungsu" w:hAnsi="Pyidaungsu" w:cs="Pyidaungsu"/>
          <w:color w:val="auto"/>
          <w:sz w:val="28"/>
          <w:szCs w:val="28"/>
          <w:lang w:bidi="my-MM"/>
        </w:rPr>
        <w:t>Parameter</w:t>
      </w:r>
      <w:r w:rsidR="0001727E" w:rsidRPr="004D642E">
        <w:rPr>
          <w:rFonts w:ascii="Pyidaungsu" w:hAnsi="Pyidaungsu" w:cs="Pyidaungsu" w:hint="cs"/>
          <w:color w:val="auto"/>
          <w:sz w:val="28"/>
          <w:szCs w:val="28"/>
          <w:cs/>
          <w:lang w:bidi="my-MM"/>
        </w:rPr>
        <w:t xml:space="preserve"> (ကိန်းသေ) များကို ရှာဖွေရန် ဖြစ်သည်။ </w:t>
      </w:r>
    </w:p>
    <w:p w14:paraId="072D45F2" w14:textId="1B43C0FE" w:rsidR="000720EA" w:rsidRDefault="000720EA">
      <w:pPr>
        <w:spacing w:after="0" w:line="240" w:lineRule="auto"/>
        <w:ind w:firstLine="0"/>
        <w:rPr>
          <w:rFonts w:ascii="Pyidaungsu" w:hAnsi="Pyidaungsu" w:cs="Pyidaungsu"/>
          <w:b/>
          <w:bCs/>
          <w:sz w:val="32"/>
          <w:szCs w:val="32"/>
          <w:lang w:bidi="my-MM"/>
        </w:rPr>
      </w:pPr>
      <w:bookmarkStart w:id="11" w:name="_Hlk125362969"/>
      <w:r>
        <w:rPr>
          <w:rFonts w:ascii="Pyidaungsu" w:hAnsi="Pyidaungsu" w:cs="Pyidaungsu"/>
          <w:b/>
          <w:bCs/>
          <w:sz w:val="32"/>
          <w:szCs w:val="32"/>
          <w:lang w:bidi="my-MM"/>
        </w:rPr>
        <w:br w:type="page"/>
      </w:r>
    </w:p>
    <w:p w14:paraId="50861FAF" w14:textId="77777777" w:rsidR="000720EA" w:rsidRPr="00685AE9" w:rsidRDefault="000720EA" w:rsidP="00685AE9">
      <w:pPr>
        <w:pStyle w:val="Heading2"/>
        <w:jc w:val="left"/>
        <w:rPr>
          <w:rFonts w:ascii="Pyidaungsu" w:hAnsi="Pyidaungsu" w:cs="Pyidaungsu"/>
        </w:rPr>
      </w:pPr>
      <w:bookmarkStart w:id="12" w:name="_Toc125496898"/>
      <w:r w:rsidRPr="00685AE9">
        <w:rPr>
          <w:rFonts w:ascii="Pyidaungsu" w:hAnsi="Pyidaungsu" w:cs="Pyidaungsu"/>
        </w:rPr>
        <w:lastRenderedPageBreak/>
        <w:t>Multiple Linear Regression</w:t>
      </w:r>
      <w:bookmarkEnd w:id="12"/>
      <w:r w:rsidRPr="00685AE9">
        <w:rPr>
          <w:rFonts w:ascii="Pyidaungsu" w:hAnsi="Pyidaungsu" w:cs="Pyidaungsu"/>
        </w:rPr>
        <w:t xml:space="preserve"> </w:t>
      </w:r>
    </w:p>
    <w:p w14:paraId="447A5F68" w14:textId="64D5C8DF" w:rsidR="000720EA" w:rsidRPr="000720EA" w:rsidRDefault="000720EA" w:rsidP="003B27DF">
      <w:pPr>
        <w:pStyle w:val="TipText"/>
        <w:spacing w:line="276" w:lineRule="auto"/>
        <w:ind w:firstLine="0"/>
        <w:jc w:val="both"/>
        <w:rPr>
          <w:rFonts w:ascii="Pyidaungsu" w:hAnsi="Pyidaungsu" w:cs="Pyidaungsu"/>
          <w:color w:val="auto"/>
          <w:sz w:val="28"/>
          <w:szCs w:val="28"/>
          <w:lang w:bidi="my-MM"/>
        </w:rPr>
      </w:pPr>
      <w:r w:rsidRPr="000720EA">
        <w:rPr>
          <w:rFonts w:ascii="Pyidaungsu" w:hAnsi="Pyidaungsu" w:cs="Pyidaungsu"/>
          <w:color w:val="auto"/>
          <w:sz w:val="28"/>
          <w:szCs w:val="28"/>
          <w:cs/>
          <w:lang w:bidi="my-MM"/>
        </w:rPr>
        <w:t>၉။</w:t>
      </w:r>
      <w:r w:rsidRPr="000720EA">
        <w:rPr>
          <w:rFonts w:ascii="Pyidaungsu" w:hAnsi="Pyidaungsu" w:cs="Pyidaungsu"/>
          <w:color w:val="auto"/>
          <w:sz w:val="28"/>
          <w:szCs w:val="28"/>
          <w:cs/>
          <w:lang w:bidi="my-MM"/>
        </w:rPr>
        <w:tab/>
      </w:r>
      <w:r w:rsidRPr="000720EA">
        <w:rPr>
          <w:rFonts w:ascii="Pyidaungsu" w:hAnsi="Pyidaungsu" w:cs="Pyidaungsu"/>
          <w:color w:val="auto"/>
          <w:sz w:val="28"/>
          <w:szCs w:val="28"/>
        </w:rPr>
        <w:t xml:space="preserve">Multiple Linear Regression </w:t>
      </w:r>
      <w:r w:rsidRPr="000720EA">
        <w:rPr>
          <w:rFonts w:ascii="Pyidaungsu" w:hAnsi="Pyidaungsu" w:cs="Pyidaungsu"/>
          <w:color w:val="auto"/>
          <w:sz w:val="28"/>
          <w:szCs w:val="28"/>
          <w:cs/>
          <w:lang w:bidi="my-MM"/>
        </w:rPr>
        <w:t xml:space="preserve">တွင်မူ ရလဒ်ကို ခန့်မှန်းရာတွင် တစ်ခု ထက် မကသည့် အချက်အလက်များကို အသုံးပြု၍ ခန့်မှန်းသည်။ </w:t>
      </w:r>
      <w:r w:rsidRPr="000720EA">
        <w:rPr>
          <w:rFonts w:ascii="Pyidaungsu" w:hAnsi="Pyidaungsu" w:cs="Pyidaungsu"/>
          <w:color w:val="auto"/>
          <w:sz w:val="28"/>
          <w:szCs w:val="28"/>
          <w:lang w:bidi="my-MM"/>
        </w:rPr>
        <w:t>Target</w:t>
      </w:r>
      <w:r w:rsidRPr="000720EA">
        <w:rPr>
          <w:rFonts w:ascii="Pyidaungsu" w:hAnsi="Pyidaungsu" w:cs="Pyidaungsu"/>
          <w:color w:val="auto"/>
          <w:sz w:val="28"/>
          <w:szCs w:val="28"/>
          <w:cs/>
          <w:lang w:bidi="my-MM"/>
        </w:rPr>
        <w:t xml:space="preserve"> -</w:t>
      </w:r>
      <w:r w:rsidRPr="000720EA">
        <w:rPr>
          <w:rFonts w:ascii="Pyidaungsu" w:hAnsi="Pyidaungsu" w:cs="Pyidaungsu"/>
          <w:i/>
          <w:color w:val="auto"/>
          <w:sz w:val="28"/>
          <w:szCs w:val="28"/>
          <w:lang w:bidi="my-MM"/>
        </w:rPr>
        <w:t xml:space="preserve"> </w:t>
      </w:r>
      <m:oMath>
        <m:r>
          <w:rPr>
            <w:rFonts w:ascii="Cambria Math" w:hAnsi="Cambria Math" w:cs="Pyidaungsu"/>
            <w:color w:val="auto"/>
            <w:sz w:val="28"/>
            <w:szCs w:val="28"/>
            <w:lang w:bidi="my-MM"/>
          </w:rPr>
          <m:t>y</m:t>
        </m:r>
      </m:oMath>
      <w:r w:rsidRPr="000720EA">
        <w:rPr>
          <w:rFonts w:ascii="Pyidaungsu" w:hAnsi="Pyidaungsu" w:cs="Pyidaungsu"/>
          <w:color w:val="auto"/>
          <w:sz w:val="28"/>
          <w:szCs w:val="28"/>
          <w:lang w:bidi="my-MM"/>
        </w:rPr>
        <w:t xml:space="preserve"> </w:t>
      </w:r>
      <w:r w:rsidRPr="000720EA">
        <w:rPr>
          <w:rFonts w:ascii="Pyidaungsu" w:hAnsi="Pyidaungsu" w:cs="Pyidaungsu"/>
          <w:color w:val="auto"/>
          <w:sz w:val="28"/>
          <w:szCs w:val="28"/>
          <w:cs/>
          <w:lang w:bidi="my-MM"/>
        </w:rPr>
        <w:t xml:space="preserve">နှင့် </w:t>
      </w:r>
      <w:r w:rsidR="004A0CBA">
        <w:rPr>
          <w:rFonts w:ascii="Pyidaungsu" w:hAnsi="Pyidaungsu" w:cs="Pyidaungsu"/>
          <w:color w:val="auto"/>
          <w:sz w:val="28"/>
          <w:szCs w:val="28"/>
          <w:lang w:bidi="my-MM"/>
        </w:rPr>
        <w:t>Independent Variable</w:t>
      </w:r>
      <w:r w:rsidRPr="000720EA">
        <w:rPr>
          <w:rFonts w:ascii="Pyidaungsu" w:hAnsi="Pyidaungsu" w:cs="Pyidaungsu"/>
          <w:color w:val="auto"/>
          <w:sz w:val="28"/>
          <w:szCs w:val="28"/>
          <w:cs/>
          <w:lang w:bidi="my-MM"/>
        </w:rPr>
        <w:t xml:space="preserve">  များ၏ ဆက်သွယ်ချက်ကို အောက်ပါ သင်္ချာ ညီမျှခြင်းဖြင့် ဖော်ပြနိုင်သည်။ </w:t>
      </w:r>
    </w:p>
    <w:p w14:paraId="25AAE2AA" w14:textId="6E053D5F" w:rsidR="000720EA" w:rsidRPr="000720EA" w:rsidRDefault="000720EA" w:rsidP="00247F53">
      <w:pPr>
        <w:pStyle w:val="TipText"/>
        <w:spacing w:line="276" w:lineRule="auto"/>
        <w:ind w:firstLine="0"/>
        <w:jc w:val="center"/>
        <w:rPr>
          <w:rFonts w:ascii="Pyidaungsu" w:hAnsi="Pyidaungsu" w:cs="Pyidaungsu"/>
          <w:i/>
          <w:color w:val="auto"/>
          <w:sz w:val="28"/>
          <w:szCs w:val="28"/>
          <w:lang w:bidi="my-MM"/>
        </w:rPr>
      </w:pPr>
      <m:oMath>
        <m:r>
          <w:rPr>
            <w:rFonts w:ascii="Cambria Math" w:hAnsi="Cambria Math" w:cs="Pyidaungsu"/>
            <w:color w:val="auto"/>
            <w:sz w:val="28"/>
            <w:szCs w:val="28"/>
            <w:lang w:bidi="my-MM"/>
          </w:rPr>
          <m:t>y=</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 xml:space="preserve"> </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x</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2</m:t>
            </m:r>
          </m:sub>
        </m:sSub>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x</m:t>
            </m:r>
          </m:e>
          <m:sub>
            <m:r>
              <w:rPr>
                <w:rFonts w:ascii="Cambria Math" w:hAnsi="Cambria Math" w:cs="Pyidaungsu"/>
                <w:color w:val="auto"/>
                <w:sz w:val="28"/>
                <w:szCs w:val="28"/>
                <w:lang w:bidi="my-MM"/>
              </w:rPr>
              <m:t>2</m:t>
            </m:r>
          </m:sub>
        </m:sSub>
        <m:r>
          <w:rPr>
            <w:rFonts w:ascii="Cambria Math" w:hAnsi="Cambria Math" w:cs="Pyidaungsu"/>
            <w:color w:val="auto"/>
            <w:sz w:val="28"/>
            <w:szCs w:val="28"/>
            <w:lang w:bidi="my-MM"/>
          </w:rPr>
          <m:t>+…+b</m:t>
        </m:r>
      </m:oMath>
      <w:r w:rsidRPr="000720EA">
        <w:rPr>
          <w:rFonts w:ascii="Pyidaungsu" w:hAnsi="Pyidaungsu" w:cs="Pyidaungsu"/>
          <w:i/>
          <w:color w:val="auto"/>
          <w:sz w:val="28"/>
          <w:szCs w:val="28"/>
          <w:lang w:bidi="my-MM"/>
        </w:rPr>
        <w:t xml:space="preserve"> </w:t>
      </w:r>
      <w:r w:rsidRPr="000720EA">
        <w:rPr>
          <w:rFonts w:ascii="Pyidaungsu" w:hAnsi="Pyidaungsu" w:cs="Pyidaungsu"/>
          <w:i/>
          <w:color w:val="auto"/>
          <w:sz w:val="28"/>
          <w:szCs w:val="28"/>
          <w:cs/>
          <w:lang w:bidi="my-MM"/>
        </w:rPr>
        <w:t xml:space="preserve"> </w:t>
      </w:r>
      <w:r w:rsidRPr="000720EA">
        <w:rPr>
          <w:rFonts w:ascii="Pyidaungsu" w:hAnsi="Pyidaungsu" w:cs="Pyidaungsu"/>
          <w:i/>
          <w:color w:val="auto"/>
          <w:sz w:val="28"/>
          <w:szCs w:val="28"/>
          <w:cs/>
          <w:lang w:bidi="my-MM"/>
        </w:rPr>
        <w:tab/>
      </w:r>
      <w:r w:rsidRPr="000720EA">
        <w:rPr>
          <w:rFonts w:ascii="Pyidaungsu" w:hAnsi="Pyidaungsu" w:cs="Pyidaungsu"/>
          <w:i/>
          <w:color w:val="auto"/>
          <w:sz w:val="28"/>
          <w:szCs w:val="28"/>
          <w:cs/>
          <w:lang w:bidi="my-MM"/>
        </w:rPr>
        <w:tab/>
      </w:r>
      <w:r w:rsidRPr="000720EA">
        <w:rPr>
          <w:rFonts w:ascii="Pyidaungsu" w:hAnsi="Pyidaungsu" w:cs="Pyidaungsu"/>
          <w:i/>
          <w:color w:val="auto"/>
          <w:sz w:val="28"/>
          <w:szCs w:val="28"/>
          <w:cs/>
          <w:lang w:bidi="my-MM"/>
        </w:rPr>
        <w:tab/>
        <w:t>(၂.</w:t>
      </w:r>
      <w:r w:rsidR="00247F53">
        <w:rPr>
          <w:rFonts w:ascii="Pyidaungsu" w:hAnsi="Pyidaungsu" w:cs="Pyidaungsu" w:hint="cs"/>
          <w:i/>
          <w:color w:val="auto"/>
          <w:sz w:val="28"/>
          <w:szCs w:val="28"/>
          <w:cs/>
          <w:lang w:bidi="my-MM"/>
        </w:rPr>
        <w:t>၂</w:t>
      </w:r>
      <w:r w:rsidRPr="000720EA">
        <w:rPr>
          <w:rFonts w:ascii="Pyidaungsu" w:hAnsi="Pyidaungsu" w:cs="Pyidaungsu"/>
          <w:i/>
          <w:color w:val="auto"/>
          <w:sz w:val="28"/>
          <w:szCs w:val="28"/>
          <w:cs/>
          <w:lang w:bidi="my-MM"/>
        </w:rPr>
        <w:t>)</w:t>
      </w:r>
    </w:p>
    <w:p w14:paraId="15806528" w14:textId="023A6E55" w:rsidR="003B27DF" w:rsidRPr="003B27DF" w:rsidRDefault="000720EA" w:rsidP="003B27DF">
      <w:pPr>
        <w:pStyle w:val="TipText"/>
        <w:spacing w:line="276" w:lineRule="auto"/>
        <w:ind w:firstLine="0"/>
        <w:jc w:val="both"/>
        <w:rPr>
          <w:rFonts w:ascii="Pyidaungsu" w:hAnsi="Pyidaungsu" w:cs="Pyidaungsu"/>
          <w:color w:val="auto"/>
          <w:sz w:val="28"/>
          <w:szCs w:val="28"/>
          <w:cs/>
          <w:lang w:val="en-SG" w:bidi="my-MM"/>
        </w:rPr>
      </w:pPr>
      <w:r>
        <w:rPr>
          <w:rFonts w:ascii="Pyidaungsu" w:hAnsi="Pyidaungsu" w:cs="Pyidaungsu" w:hint="cs"/>
          <w:color w:val="auto"/>
          <w:sz w:val="28"/>
          <w:szCs w:val="28"/>
          <w:cs/>
          <w:lang w:bidi="my-MM"/>
        </w:rPr>
        <w:t>၁</w:t>
      </w:r>
      <w:r w:rsidR="003B27DF">
        <w:rPr>
          <w:rFonts w:ascii="Pyidaungsu" w:hAnsi="Pyidaungsu" w:cs="Pyidaungsu" w:hint="cs"/>
          <w:color w:val="auto"/>
          <w:sz w:val="28"/>
          <w:szCs w:val="28"/>
          <w:cs/>
          <w:lang w:bidi="my-MM"/>
        </w:rPr>
        <w:t>၀</w:t>
      </w:r>
      <w:r>
        <w:rPr>
          <w:rFonts w:ascii="Pyidaungsu" w:hAnsi="Pyidaungsu" w:cs="Pyidaungsu" w:hint="cs"/>
          <w:color w:val="auto"/>
          <w:sz w:val="28"/>
          <w:szCs w:val="28"/>
          <w:cs/>
          <w:lang w:bidi="my-MM"/>
        </w:rPr>
        <w:t>။</w:t>
      </w:r>
      <w:r>
        <w:rPr>
          <w:rFonts w:ascii="Pyidaungsu" w:hAnsi="Pyidaungsu" w:cs="Pyidaungsu"/>
          <w:color w:val="auto"/>
          <w:sz w:val="28"/>
          <w:szCs w:val="28"/>
          <w:cs/>
          <w:lang w:bidi="my-MM"/>
        </w:rPr>
        <w:tab/>
      </w:r>
      <w:r w:rsidRPr="000720EA">
        <w:rPr>
          <w:rFonts w:ascii="Pyidaungsu" w:hAnsi="Pyidaungsu" w:cs="Pyidaungsu"/>
          <w:color w:val="auto"/>
          <w:sz w:val="28"/>
          <w:szCs w:val="28"/>
          <w:cs/>
          <w:lang w:bidi="my-MM"/>
        </w:rPr>
        <w:t xml:space="preserve">ဥပမာ </w:t>
      </w:r>
      <w:r w:rsidRPr="000720EA">
        <w:rPr>
          <w:rFonts w:ascii="Pyidaungsu" w:hAnsi="Pyidaungsu" w:cs="Pyidaungsu"/>
          <w:color w:val="auto"/>
          <w:sz w:val="28"/>
          <w:szCs w:val="28"/>
          <w:lang w:bidi="my-MM"/>
        </w:rPr>
        <w:t>Target</w:t>
      </w:r>
      <w:r w:rsidRPr="000720EA">
        <w:rPr>
          <w:rFonts w:ascii="Pyidaungsu" w:hAnsi="Pyidaungsu" w:cs="Pyidaungsu"/>
          <w:color w:val="auto"/>
          <w:sz w:val="28"/>
          <w:szCs w:val="28"/>
          <w:cs/>
          <w:lang w:bidi="my-MM"/>
        </w:rPr>
        <w:t xml:space="preserve"> -</w:t>
      </w:r>
      <w:r w:rsidRPr="000720EA">
        <w:rPr>
          <w:rFonts w:ascii="Pyidaungsu" w:hAnsi="Pyidaungsu" w:cs="Pyidaungsu"/>
          <w:i/>
          <w:color w:val="auto"/>
          <w:sz w:val="28"/>
          <w:szCs w:val="28"/>
          <w:lang w:bidi="my-MM"/>
        </w:rPr>
        <w:t xml:space="preserve"> </w:t>
      </w:r>
      <m:oMath>
        <m:r>
          <w:rPr>
            <w:rFonts w:ascii="Cambria Math" w:hAnsi="Cambria Math" w:cs="Pyidaungsu"/>
            <w:color w:val="auto"/>
            <w:sz w:val="28"/>
            <w:szCs w:val="28"/>
            <w:lang w:bidi="my-MM"/>
          </w:rPr>
          <m:t>y</m:t>
        </m:r>
      </m:oMath>
      <w:r>
        <w:rPr>
          <w:rFonts w:ascii="Pyidaungsu" w:hAnsi="Pyidaungsu" w:cs="Pyidaungsu" w:hint="cs"/>
          <w:i/>
          <w:color w:val="auto"/>
          <w:sz w:val="28"/>
          <w:szCs w:val="28"/>
          <w:cs/>
          <w:lang w:bidi="my-MM"/>
        </w:rPr>
        <w:t xml:space="preserve"> သည် </w:t>
      </w:r>
      <m:oMath>
        <m:sSub>
          <m:sSubPr>
            <m:ctrlPr>
              <w:rPr>
                <w:rFonts w:ascii="Cambria Math" w:hAnsi="Cambria Math" w:cs="Pyidaungsu"/>
                <w:i/>
                <w:color w:val="auto"/>
                <w:sz w:val="28"/>
                <w:szCs w:val="28"/>
                <w:lang w:bidi="my-MM"/>
              </w:rPr>
            </m:ctrlPr>
          </m:sSubPr>
          <m:e>
            <m:r>
              <m:rPr>
                <m:sty m:val="p"/>
              </m:rPr>
              <w:rPr>
                <w:rFonts w:ascii="Cambria Math" w:hAnsi="Cambria Math" w:cs="Pyidaungsu"/>
                <w:color w:val="auto"/>
                <w:sz w:val="28"/>
                <w:szCs w:val="28"/>
                <w:lang w:bidi="my-MM"/>
              </w:rPr>
              <m:t>Independent Variable</m:t>
            </m:r>
            <m:r>
              <m:rPr>
                <m:sty m:val="p"/>
              </m:rPr>
              <w:rPr>
                <w:rFonts w:ascii="Cambria Math" w:hAnsi="Cambria Math" w:cs="Pyidaungsu"/>
                <w:color w:val="auto"/>
                <w:sz w:val="28"/>
                <w:szCs w:val="28"/>
                <w:cs/>
                <w:lang w:bidi="my-MM"/>
              </w:rPr>
              <m:t xml:space="preserve"> </m:t>
            </m:r>
            <m:r>
              <m:rPr>
                <m:sty m:val="p"/>
              </m:rPr>
              <w:rPr>
                <w:rFonts w:ascii="Cambria Math" w:hAnsi="Cambria Math" w:cs="Pyidaungsu"/>
                <w:color w:val="auto"/>
                <w:sz w:val="28"/>
                <w:szCs w:val="28"/>
                <w:lang w:bidi="my-MM"/>
              </w:rPr>
              <m:t xml:space="preserve"> </m:t>
            </m:r>
            <m:r>
              <w:rPr>
                <w:rFonts w:ascii="Cambria Math" w:hAnsi="Cambria Math" w:cs="Pyidaungsu"/>
                <w:color w:val="auto"/>
                <w:sz w:val="28"/>
                <w:szCs w:val="28"/>
                <w:lang w:bidi="my-MM"/>
              </w:rPr>
              <m:t>x</m:t>
            </m:r>
          </m:e>
          <m:sub>
            <m:r>
              <w:rPr>
                <w:rFonts w:ascii="Cambria Math" w:hAnsi="Cambria Math" w:cs="Pyidaungsu"/>
                <w:color w:val="auto"/>
                <w:sz w:val="28"/>
                <w:szCs w:val="28"/>
                <w:lang w:bidi="my-MM"/>
              </w:rPr>
              <m:t>i</m:t>
            </m:r>
          </m:sub>
        </m:sSub>
      </m:oMath>
      <w:r w:rsidRPr="000720EA">
        <w:rPr>
          <w:rFonts w:ascii="Pyidaungsu" w:hAnsi="Pyidaungsu" w:cs="Pyidaungsu"/>
          <w:color w:val="auto"/>
          <w:sz w:val="28"/>
          <w:szCs w:val="28"/>
          <w:cs/>
          <w:lang w:bidi="my-MM"/>
        </w:rPr>
        <w:t xml:space="preserve"> အရေအတွက် ၃ ခု</w:t>
      </w:r>
      <w:r>
        <w:rPr>
          <w:rFonts w:ascii="Pyidaungsu" w:hAnsi="Pyidaungsu" w:cs="Pyidaungsu" w:hint="cs"/>
          <w:color w:val="auto"/>
          <w:sz w:val="28"/>
          <w:szCs w:val="28"/>
          <w:cs/>
          <w:lang w:bidi="my-MM"/>
        </w:rPr>
        <w:t xml:space="preserve"> အပေါ်တွင် မူတည်သည်ဆိုပါက </w:t>
      </w:r>
      <w:r w:rsidRPr="000720EA">
        <w:rPr>
          <w:rFonts w:ascii="Pyidaungsu" w:hAnsi="Pyidaungsu" w:cs="Pyidaungsu"/>
          <w:color w:val="auto"/>
          <w:sz w:val="28"/>
          <w:szCs w:val="28"/>
          <w:cs/>
          <w:lang w:bidi="my-MM"/>
        </w:rPr>
        <w:t>ညီမျှခြင်း ၂.၃</w:t>
      </w:r>
      <w:r>
        <w:rPr>
          <w:rFonts w:ascii="Pyidaungsu" w:hAnsi="Pyidaungsu" w:cs="Pyidaungsu" w:hint="cs"/>
          <w:color w:val="auto"/>
          <w:sz w:val="28"/>
          <w:szCs w:val="28"/>
          <w:cs/>
          <w:lang w:bidi="my-MM"/>
        </w:rPr>
        <w:t xml:space="preserve"> ကို အောက်ပါ အတိုင်း ရေးနိုင်သည်။ </w:t>
      </w:r>
      <w:r w:rsidR="004A0CBA">
        <w:rPr>
          <w:rFonts w:ascii="Pyidaungsu" w:hAnsi="Pyidaungsu" w:cs="Pyidaungsu"/>
          <w:color w:val="auto"/>
          <w:sz w:val="28"/>
          <w:szCs w:val="28"/>
          <w:lang w:bidi="my-MM"/>
        </w:rPr>
        <w:t>Independent Variable</w:t>
      </w:r>
      <w:r w:rsidR="003B27DF" w:rsidRPr="000720EA">
        <w:rPr>
          <w:rFonts w:ascii="Pyidaungsu" w:hAnsi="Pyidaungsu" w:cs="Pyidaungsu"/>
          <w:color w:val="auto"/>
          <w:sz w:val="28"/>
          <w:szCs w:val="28"/>
          <w:cs/>
          <w:lang w:bidi="my-MM"/>
        </w:rPr>
        <w:t xml:space="preserve"> </w:t>
      </w:r>
      <w:r w:rsidR="003B27DF">
        <w:rPr>
          <w:rFonts w:ascii="Pyidaungsu" w:hAnsi="Pyidaungsu" w:cs="Pyidaungsu" w:hint="cs"/>
          <w:color w:val="auto"/>
          <w:sz w:val="28"/>
          <w:szCs w:val="28"/>
          <w:cs/>
          <w:lang w:bidi="my-MM"/>
        </w:rPr>
        <w:t xml:space="preserve">တစ်ခုစီအတွက် မြှောက်ဖော်ကိန်း တစ်ခုစီနှင့် </w:t>
      </w:r>
      <w:r w:rsidR="003B27DF">
        <w:rPr>
          <w:rFonts w:ascii="Pyidaungsu" w:hAnsi="Pyidaungsu" w:cs="Pyidaungsu"/>
          <w:color w:val="auto"/>
          <w:sz w:val="28"/>
          <w:szCs w:val="28"/>
          <w:lang w:val="en-SG" w:bidi="my-MM"/>
        </w:rPr>
        <w:t xml:space="preserve">cut-off point </w:t>
      </w:r>
      <w:r w:rsidR="003B27DF">
        <w:rPr>
          <w:rFonts w:ascii="Pyidaungsu" w:hAnsi="Pyidaungsu" w:cs="Pyidaungsu" w:hint="cs"/>
          <w:color w:val="auto"/>
          <w:sz w:val="28"/>
          <w:szCs w:val="28"/>
          <w:cs/>
          <w:lang w:val="en-SG" w:bidi="my-MM"/>
        </w:rPr>
        <w:t xml:space="preserve">တစ်ခု - စုစုပေါင်း ကိန်းသေ ၄ ခုသည် </w:t>
      </w:r>
      <w:r w:rsidR="003B27DF" w:rsidRPr="000720EA">
        <w:rPr>
          <w:rFonts w:ascii="Pyidaungsu" w:hAnsi="Pyidaungsu" w:cs="Pyidaungsu"/>
          <w:color w:val="auto"/>
          <w:sz w:val="28"/>
          <w:szCs w:val="28"/>
        </w:rPr>
        <w:t xml:space="preserve">Multiple Linear </w:t>
      </w:r>
      <w:r w:rsidR="00325ECD">
        <w:rPr>
          <w:rFonts w:ascii="Pyidaungsu" w:hAnsi="Pyidaungsu" w:cs="Pyidaungsu"/>
          <w:color w:val="auto"/>
          <w:sz w:val="28"/>
          <w:szCs w:val="28"/>
        </w:rPr>
        <w:t xml:space="preserve">Regression </w:t>
      </w:r>
      <w:r w:rsidR="00883C12">
        <w:rPr>
          <w:rFonts w:ascii="Pyidaungsu" w:hAnsi="Pyidaungsu" w:cs="Pyidaungsu"/>
          <w:color w:val="auto"/>
          <w:sz w:val="28"/>
          <w:szCs w:val="28"/>
        </w:rPr>
        <w:t>Model</w:t>
      </w:r>
      <w:r w:rsidR="00325ECD">
        <w:rPr>
          <w:rFonts w:ascii="Pyidaungsu" w:hAnsi="Pyidaungsu" w:cs="Pyidaungsu"/>
          <w:color w:val="auto"/>
          <w:sz w:val="28"/>
          <w:szCs w:val="28"/>
        </w:rPr>
        <w:t xml:space="preserve"> </w:t>
      </w:r>
      <w:r w:rsidR="003B27DF">
        <w:rPr>
          <w:rFonts w:ascii="Pyidaungsu" w:hAnsi="Pyidaungsu" w:cs="Pyidaungsu" w:hint="cs"/>
          <w:color w:val="auto"/>
          <w:sz w:val="28"/>
          <w:szCs w:val="28"/>
          <w:cs/>
          <w:lang w:bidi="my-MM"/>
        </w:rPr>
        <w:t xml:space="preserve">၏ </w:t>
      </w:r>
      <w:r w:rsidR="009D34DE">
        <w:rPr>
          <w:rFonts w:ascii="Pyidaungsu" w:hAnsi="Pyidaungsu" w:cs="Pyidaungsu"/>
          <w:color w:val="auto"/>
          <w:sz w:val="28"/>
          <w:szCs w:val="28"/>
          <w:lang w:bidi="my-MM"/>
        </w:rPr>
        <w:t>Parameter</w:t>
      </w:r>
      <w:r w:rsidR="003B27DF" w:rsidRPr="000720EA">
        <w:rPr>
          <w:rFonts w:ascii="Pyidaungsu" w:hAnsi="Pyidaungsu" w:cs="Pyidaungsu"/>
          <w:color w:val="auto"/>
          <w:sz w:val="28"/>
          <w:szCs w:val="28"/>
          <w:cs/>
          <w:lang w:bidi="my-MM"/>
        </w:rPr>
        <w:t xml:space="preserve"> (ကိန်းသေ) မျာ</w:t>
      </w:r>
      <w:r w:rsidR="003B27DF">
        <w:rPr>
          <w:rFonts w:ascii="Pyidaungsu" w:hAnsi="Pyidaungsu" w:cs="Pyidaungsu" w:hint="cs"/>
          <w:color w:val="auto"/>
          <w:sz w:val="28"/>
          <w:szCs w:val="28"/>
          <w:cs/>
          <w:lang w:bidi="my-MM"/>
        </w:rPr>
        <w:t xml:space="preserve">း ဖြစ်သည်။ </w:t>
      </w:r>
    </w:p>
    <w:p w14:paraId="1FF57FBF" w14:textId="7C0A5887" w:rsidR="000720EA" w:rsidRPr="000720EA" w:rsidRDefault="000720EA" w:rsidP="003B27DF">
      <w:pPr>
        <w:spacing w:line="276" w:lineRule="auto"/>
        <w:ind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y = </m:t>
          </m:r>
          <m:sSub>
            <m:sSubPr>
              <m:ctrlPr>
                <w:rPr>
                  <w:rFonts w:ascii="Cambria Math" w:hAnsi="Cambria Math" w:cs="Arial"/>
                  <w:i/>
                  <w:sz w:val="28"/>
                  <w:szCs w:val="28"/>
                  <w:lang w:bidi="my-MM"/>
                </w:rPr>
              </m:ctrlPr>
            </m:sSubPr>
            <m:e>
              <m:r>
                <w:rPr>
                  <w:rFonts w:ascii="Cambria Math" w:hAnsi="Cambria Math" w:cs="Cambria Math" w:hint="cs"/>
                  <w:sz w:val="28"/>
                  <w:szCs w:val="28"/>
                  <w:cs/>
                  <w:lang w:bidi="my-MM"/>
                </w:rPr>
                <m:t>ω</m:t>
              </m:r>
              <m:ctrlPr>
                <w:rPr>
                  <w:rFonts w:ascii="Cambria Math" w:hAnsi="Cambria Math" w:cs="Pyidaungsu"/>
                  <w:i/>
                  <w:sz w:val="28"/>
                  <w:szCs w:val="28"/>
                  <w:lang w:bidi="my-MM"/>
                </w:rPr>
              </m:ctrlPr>
            </m:e>
            <m:sub>
              <m:r>
                <w:rPr>
                  <w:rFonts w:ascii="Cambria Math" w:hAnsi="Cambria Math" w:cs="Myanmar Text"/>
                  <w:sz w:val="28"/>
                  <w:szCs w:val="28"/>
                  <w:lang w:bidi="my-MM"/>
                </w:rPr>
                <m:t>1</m:t>
              </m:r>
            </m:sub>
          </m:sSub>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cs/>
              <w:lang w:bidi="my-MM"/>
            </w:rPr>
            <m:t>+</m:t>
          </m:r>
          <m:sSub>
            <m:sSubPr>
              <m:ctrlPr>
                <w:rPr>
                  <w:rFonts w:ascii="Cambria Math" w:hAnsi="Cambria Math" w:cs="Arial"/>
                  <w:i/>
                  <w:sz w:val="28"/>
                  <w:szCs w:val="28"/>
                  <w:lang w:bidi="my-MM"/>
                </w:rPr>
              </m:ctrlPr>
            </m:sSubPr>
            <m:e>
              <m:r>
                <w:rPr>
                  <w:rFonts w:ascii="Cambria Math" w:hAnsi="Cambria Math" w:cs="Cambria Math" w:hint="cs"/>
                  <w:sz w:val="28"/>
                  <w:szCs w:val="28"/>
                  <w:cs/>
                  <w:lang w:bidi="my-MM"/>
                </w:rPr>
                <m:t>ω</m:t>
              </m:r>
              <m:ctrlPr>
                <w:rPr>
                  <w:rFonts w:ascii="Cambria Math" w:hAnsi="Cambria Math" w:cs="Pyidaungsu"/>
                  <w:i/>
                  <w:sz w:val="28"/>
                  <w:szCs w:val="28"/>
                  <w:lang w:bidi="my-MM"/>
                </w:rPr>
              </m:ctrlPr>
            </m:e>
            <m:sub>
              <m:r>
                <w:rPr>
                  <w:rFonts w:ascii="Cambria Math" w:hAnsi="Cambria Math" w:cs="Myanmar Text"/>
                  <w:sz w:val="28"/>
                  <w:szCs w:val="28"/>
                  <w:lang w:bidi="my-MM"/>
                </w:rPr>
                <m:t>2</m:t>
              </m:r>
            </m:sub>
          </m:sSub>
          <m:r>
            <w:rPr>
              <w:rFonts w:ascii="Cambria Math" w:hAnsi="Cambria Math" w:cs="Pyidaungsu"/>
              <w:sz w:val="28"/>
              <w:szCs w:val="28"/>
              <w:cs/>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r>
            <w:rPr>
              <w:rFonts w:ascii="Cambria Math" w:hAnsi="Cambria Math" w:cs="Pyidaungsu"/>
              <w:sz w:val="28"/>
              <w:szCs w:val="28"/>
              <w:cs/>
              <w:lang w:bidi="my-MM"/>
            </w:rPr>
            <m:t xml:space="preserve"> + </m:t>
          </m:r>
          <m:sSub>
            <m:sSubPr>
              <m:ctrlPr>
                <w:rPr>
                  <w:rFonts w:ascii="Cambria Math" w:hAnsi="Cambria Math" w:cs="Arial"/>
                  <w:i/>
                  <w:sz w:val="28"/>
                  <w:szCs w:val="28"/>
                  <w:lang w:bidi="my-MM"/>
                </w:rPr>
              </m:ctrlPr>
            </m:sSubPr>
            <m:e>
              <m:r>
                <w:rPr>
                  <w:rFonts w:ascii="Cambria Math" w:hAnsi="Cambria Math" w:cs="Cambria Math" w:hint="cs"/>
                  <w:sz w:val="28"/>
                  <w:szCs w:val="28"/>
                  <w:cs/>
                  <w:lang w:bidi="my-MM"/>
                </w:rPr>
                <m:t>ω</m:t>
              </m:r>
              <m:ctrlPr>
                <w:rPr>
                  <w:rFonts w:ascii="Cambria Math" w:hAnsi="Cambria Math" w:cs="Pyidaungsu"/>
                  <w:i/>
                  <w:sz w:val="28"/>
                  <w:szCs w:val="28"/>
                  <w:lang w:bidi="my-MM"/>
                </w:rPr>
              </m:ctrlPr>
            </m:e>
            <m:sub>
              <m:r>
                <w:rPr>
                  <w:rFonts w:ascii="Cambria Math" w:hAnsi="Cambria Math" w:cs="Myanmar Text"/>
                  <w:sz w:val="28"/>
                  <w:szCs w:val="28"/>
                  <w:lang w:bidi="my-MM"/>
                </w:rPr>
                <m:t>3</m:t>
              </m:r>
            </m:sub>
          </m:sSub>
          <m:r>
            <w:rPr>
              <w:rFonts w:ascii="Cambria Math" w:hAnsi="Cambria Math" w:cs="Pyidaungsu"/>
              <w:sz w:val="28"/>
              <w:szCs w:val="28"/>
              <w:cs/>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r>
            <w:rPr>
              <w:rFonts w:ascii="Cambria Math" w:hAnsi="Cambria Math" w:cs="Pyidaungsu"/>
              <w:sz w:val="28"/>
              <w:szCs w:val="28"/>
              <w:cs/>
              <w:lang w:bidi="my-MM"/>
            </w:rPr>
            <m:t xml:space="preserve"> + </m:t>
          </m:r>
          <m:r>
            <w:rPr>
              <w:rFonts w:ascii="Cambria Math" w:hAnsi="Cambria Math" w:cs="Pyidaungsu"/>
              <w:sz w:val="28"/>
              <w:szCs w:val="28"/>
              <w:lang w:bidi="my-MM"/>
            </w:rPr>
            <m:t>b</m:t>
          </m:r>
        </m:oMath>
      </m:oMathPara>
    </w:p>
    <w:p w14:paraId="409B0376" w14:textId="77777777" w:rsidR="003B27DF" w:rsidRDefault="003B27DF" w:rsidP="003B27DF">
      <w:pPr>
        <w:pStyle w:val="TipText"/>
        <w:spacing w:line="276" w:lineRule="auto"/>
        <w:ind w:firstLine="0"/>
        <w:jc w:val="both"/>
        <w:rPr>
          <w:rFonts w:ascii="Pyidaungsu" w:hAnsi="Pyidaungsu" w:cs="Pyidaungsu"/>
          <w:color w:val="auto"/>
          <w:sz w:val="28"/>
          <w:szCs w:val="28"/>
          <w:lang w:bidi="my-MM"/>
        </w:rPr>
      </w:pPr>
    </w:p>
    <w:p w14:paraId="3F3C88ED" w14:textId="368D31A8" w:rsidR="003B27DF" w:rsidRDefault="003B27DF" w:rsidP="00CC25EB">
      <w:pPr>
        <w:pStyle w:val="TipText"/>
        <w:spacing w:line="276" w:lineRule="auto"/>
        <w:ind w:firstLine="0"/>
        <w:jc w:val="both"/>
        <w:rPr>
          <w:rFonts w:ascii="Pyidaungsu" w:hAnsi="Pyidaungsu" w:cs="Pyidaungsu"/>
          <w:color w:val="auto"/>
          <w:sz w:val="28"/>
          <w:szCs w:val="28"/>
          <w:lang w:bidi="my-MM"/>
        </w:rPr>
      </w:pPr>
      <w:r w:rsidRPr="000720EA">
        <w:rPr>
          <w:rFonts w:ascii="Pyidaungsu" w:hAnsi="Pyidaungsu" w:cs="Pyidaungsu"/>
          <w:color w:val="auto"/>
          <w:sz w:val="28"/>
          <w:szCs w:val="28"/>
          <w:cs/>
          <w:lang w:bidi="my-MM"/>
        </w:rPr>
        <w:t>၁</w:t>
      </w:r>
      <w:r w:rsidR="00CC25EB">
        <w:rPr>
          <w:rFonts w:ascii="Pyidaungsu" w:hAnsi="Pyidaungsu" w:cs="Pyidaungsu" w:hint="cs"/>
          <w:color w:val="auto"/>
          <w:sz w:val="28"/>
          <w:szCs w:val="28"/>
          <w:cs/>
          <w:lang w:bidi="my-MM"/>
        </w:rPr>
        <w:t>၁</w:t>
      </w:r>
      <w:r w:rsidRPr="000720EA">
        <w:rPr>
          <w:rFonts w:ascii="Pyidaungsu" w:hAnsi="Pyidaungsu" w:cs="Pyidaungsu"/>
          <w:color w:val="auto"/>
          <w:sz w:val="28"/>
          <w:szCs w:val="28"/>
          <w:cs/>
          <w:lang w:bidi="my-MM"/>
        </w:rPr>
        <w:t>။</w:t>
      </w:r>
      <w:r w:rsidRPr="000720EA">
        <w:rPr>
          <w:rFonts w:ascii="Pyidaungsu" w:hAnsi="Pyidaungsu" w:cs="Pyidaungsu"/>
          <w:color w:val="auto"/>
          <w:sz w:val="28"/>
          <w:szCs w:val="28"/>
          <w:cs/>
          <w:lang w:bidi="my-MM"/>
        </w:rPr>
        <w:tab/>
      </w:r>
      <w:r w:rsidRPr="000720EA">
        <w:rPr>
          <w:rFonts w:ascii="Pyidaungsu" w:hAnsi="Pyidaungsu" w:cs="Pyidaungsu"/>
          <w:color w:val="auto"/>
          <w:sz w:val="28"/>
          <w:szCs w:val="28"/>
        </w:rPr>
        <w:t>Simple Linear Regression</w:t>
      </w:r>
      <w:r w:rsidRPr="000720EA">
        <w:rPr>
          <w:rFonts w:ascii="Pyidaungsu" w:hAnsi="Pyidaungsu" w:cs="Pyidaungsu"/>
          <w:color w:val="auto"/>
          <w:sz w:val="28"/>
          <w:szCs w:val="28"/>
          <w:cs/>
          <w:lang w:bidi="my-MM"/>
        </w:rPr>
        <w:t xml:space="preserve"> ကဲ့သို့ပင် </w:t>
      </w:r>
      <w:r w:rsidRPr="000720EA">
        <w:rPr>
          <w:rFonts w:ascii="Pyidaungsu" w:hAnsi="Pyidaungsu" w:cs="Pyidaungsu"/>
          <w:color w:val="auto"/>
          <w:sz w:val="28"/>
          <w:szCs w:val="28"/>
        </w:rPr>
        <w:t xml:space="preserve">Multiple Linear Regression </w:t>
      </w:r>
      <w:r w:rsidRPr="000720EA">
        <w:rPr>
          <w:rFonts w:ascii="Pyidaungsu" w:hAnsi="Pyidaungsu" w:cs="Pyidaungsu"/>
          <w:color w:val="auto"/>
          <w:sz w:val="28"/>
          <w:szCs w:val="28"/>
          <w:cs/>
          <w:lang w:bidi="my-MM"/>
        </w:rPr>
        <w:t xml:space="preserve">၏ ရည်ရွယ်ချက်မှာ </w:t>
      </w:r>
      <w:r w:rsidRPr="000720EA">
        <w:rPr>
          <w:rFonts w:ascii="Pyidaungsu" w:hAnsi="Pyidaungsu" w:cs="Pyidaungsu"/>
          <w:b/>
          <w:bCs/>
          <w:color w:val="auto"/>
          <w:sz w:val="28"/>
          <w:szCs w:val="28"/>
          <w:cs/>
          <w:lang w:bidi="my-MM"/>
        </w:rPr>
        <w:t>ခန့်မှန်းသည့် အဖြေနှင့်</w:t>
      </w:r>
      <w:r w:rsidR="00247F53">
        <w:rPr>
          <w:rFonts w:ascii="Pyidaungsu" w:hAnsi="Pyidaungsu" w:cs="Pyidaungsu" w:hint="cs"/>
          <w:b/>
          <w:bCs/>
          <w:color w:val="auto"/>
          <w:sz w:val="28"/>
          <w:szCs w:val="28"/>
          <w:cs/>
          <w:lang w:bidi="my-MM"/>
        </w:rPr>
        <w:t xml:space="preserve"> </w:t>
      </w:r>
      <w:r w:rsidRPr="000720EA">
        <w:rPr>
          <w:rFonts w:ascii="Pyidaungsu" w:hAnsi="Pyidaungsu" w:cs="Pyidaungsu"/>
          <w:b/>
          <w:bCs/>
          <w:color w:val="auto"/>
          <w:sz w:val="28"/>
          <w:szCs w:val="28"/>
          <w:cs/>
          <w:lang w:bidi="my-MM"/>
        </w:rPr>
        <w:t xml:space="preserve">ရလဒ်အမှန်တို့ အကြား ကွာဟမှု </w:t>
      </w:r>
      <w:r w:rsidRPr="000720EA">
        <w:rPr>
          <w:rFonts w:ascii="Pyidaungsu" w:hAnsi="Pyidaungsu" w:cs="Pyidaungsu"/>
          <w:color w:val="auto"/>
          <w:sz w:val="28"/>
          <w:szCs w:val="28"/>
          <w:cs/>
          <w:lang w:bidi="my-MM"/>
        </w:rPr>
        <w:t xml:space="preserve">အနည်းဆုံး ဖြစ်စေသည့် </w:t>
      </w:r>
      <w:r w:rsidR="009D34DE">
        <w:rPr>
          <w:rFonts w:ascii="Pyidaungsu" w:hAnsi="Pyidaungsu" w:cs="Pyidaungsu"/>
          <w:color w:val="auto"/>
          <w:sz w:val="28"/>
          <w:szCs w:val="28"/>
          <w:lang w:bidi="my-MM"/>
        </w:rPr>
        <w:t>Parameter</w:t>
      </w:r>
      <w:r w:rsidRPr="000720EA">
        <w:rPr>
          <w:rFonts w:ascii="Pyidaungsu" w:hAnsi="Pyidaungsu" w:cs="Pyidaungsu"/>
          <w:color w:val="auto"/>
          <w:sz w:val="28"/>
          <w:szCs w:val="28"/>
          <w:cs/>
          <w:lang w:bidi="my-MM"/>
        </w:rPr>
        <w:t xml:space="preserve"> (ကိန်းသေ) များကို ရှာဖွေရန် ဖြစ်သည်။ </w:t>
      </w:r>
    </w:p>
    <w:p w14:paraId="36B7AB89" w14:textId="77777777" w:rsidR="003B27DF" w:rsidRDefault="003B27DF" w:rsidP="003B27DF">
      <w:pPr>
        <w:pStyle w:val="TipText"/>
        <w:spacing w:line="276" w:lineRule="auto"/>
        <w:ind w:firstLine="0"/>
        <w:jc w:val="both"/>
        <w:rPr>
          <w:rFonts w:ascii="Pyidaungsu" w:hAnsi="Pyidaungsu" w:cs="Pyidaungsu"/>
          <w:color w:val="auto"/>
          <w:sz w:val="28"/>
          <w:szCs w:val="28"/>
          <w:lang w:bidi="my-MM"/>
        </w:rPr>
      </w:pPr>
    </w:p>
    <w:p w14:paraId="7763F39F" w14:textId="775274F6" w:rsidR="000720EA" w:rsidRDefault="000720EA" w:rsidP="000720EA">
      <w:pPr>
        <w:pStyle w:val="TipText"/>
        <w:spacing w:line="276" w:lineRule="auto"/>
        <w:ind w:firstLine="0"/>
        <w:jc w:val="both"/>
        <w:rPr>
          <w:rFonts w:ascii="Pyidaungsu" w:hAnsi="Pyidaungsu" w:cs="Pyidaungsu"/>
          <w:i/>
          <w:color w:val="auto"/>
          <w:sz w:val="28"/>
          <w:szCs w:val="28"/>
          <w:lang w:bidi="my-MM"/>
        </w:rPr>
      </w:pPr>
      <w:r w:rsidRPr="000720EA">
        <w:rPr>
          <w:rFonts w:ascii="Pyidaungsu" w:hAnsi="Pyidaungsu" w:cs="Pyidaungsu"/>
          <w:color w:val="auto"/>
          <w:sz w:val="28"/>
          <w:szCs w:val="28"/>
          <w:cs/>
          <w:lang w:bidi="my-MM"/>
        </w:rPr>
        <w:t xml:space="preserve"> </w:t>
      </w:r>
    </w:p>
    <w:p w14:paraId="1BF6FB2A" w14:textId="77777777" w:rsidR="000720EA" w:rsidRPr="000720EA" w:rsidRDefault="000720EA" w:rsidP="000720EA">
      <w:pPr>
        <w:pStyle w:val="TipText"/>
        <w:spacing w:line="276" w:lineRule="auto"/>
        <w:ind w:firstLine="0"/>
        <w:jc w:val="both"/>
        <w:rPr>
          <w:rFonts w:ascii="Pyidaungsu" w:hAnsi="Pyidaungsu" w:cs="Pyidaungsu"/>
          <w:i/>
          <w:color w:val="auto"/>
          <w:sz w:val="28"/>
          <w:szCs w:val="28"/>
          <w:cs/>
          <w:lang w:bidi="my-MM"/>
        </w:rPr>
      </w:pPr>
    </w:p>
    <w:p w14:paraId="607F1975" w14:textId="77777777" w:rsidR="000720EA" w:rsidRDefault="000720EA">
      <w:pPr>
        <w:spacing w:after="0" w:line="240" w:lineRule="auto"/>
        <w:ind w:firstLine="0"/>
        <w:rPr>
          <w:rFonts w:ascii="Pyidaungsu" w:hAnsi="Pyidaungsu" w:cs="Pyidaungsu"/>
          <w:b/>
          <w:bCs/>
          <w:sz w:val="32"/>
          <w:szCs w:val="32"/>
          <w:lang w:bidi="my-MM"/>
        </w:rPr>
      </w:pPr>
      <w:r>
        <w:rPr>
          <w:rFonts w:ascii="Pyidaungsu" w:hAnsi="Pyidaungsu" w:cs="Pyidaungsu"/>
          <w:b/>
          <w:bCs/>
          <w:sz w:val="32"/>
          <w:szCs w:val="32"/>
          <w:lang w:bidi="my-MM"/>
        </w:rPr>
        <w:br w:type="page"/>
      </w:r>
    </w:p>
    <w:p w14:paraId="1AFB2EFA" w14:textId="2851ADA3" w:rsidR="00B01DA1" w:rsidRPr="00D0440B" w:rsidRDefault="00B01DA1" w:rsidP="00D0440B">
      <w:pPr>
        <w:ind w:firstLine="0"/>
        <w:rPr>
          <w:rFonts w:ascii="Pyidaungsu" w:hAnsi="Pyidaungsu" w:cs="Pyidaungsu"/>
          <w:b/>
          <w:bCs/>
          <w:sz w:val="28"/>
          <w:szCs w:val="28"/>
          <w:lang w:bidi="my-MM"/>
        </w:rPr>
      </w:pPr>
      <w:r w:rsidRPr="00D0440B">
        <w:rPr>
          <w:rFonts w:ascii="Pyidaungsu" w:hAnsi="Pyidaungsu" w:cs="Pyidaungsu"/>
          <w:b/>
          <w:bCs/>
          <w:sz w:val="28"/>
          <w:szCs w:val="28"/>
          <w:lang w:bidi="my-MM"/>
        </w:rPr>
        <w:lastRenderedPageBreak/>
        <w:t>Cost Function</w:t>
      </w:r>
    </w:p>
    <w:bookmarkEnd w:id="11"/>
    <w:p w14:paraId="5AECAB1D" w14:textId="17DB2947" w:rsidR="005D215B" w:rsidRPr="006144EB" w:rsidRDefault="00247F53" w:rsidP="006144EB">
      <w:pPr>
        <w:pStyle w:val="TipText"/>
        <w:spacing w:line="276" w:lineRule="auto"/>
        <w:ind w:firstLine="0"/>
        <w:jc w:val="both"/>
        <w:rPr>
          <w:rFonts w:ascii="Pyidaungsu" w:hAnsi="Pyidaungsu" w:cs="Pyidaungsu"/>
          <w:b/>
          <w:bCs/>
          <w:color w:val="auto"/>
          <w:sz w:val="28"/>
          <w:szCs w:val="28"/>
          <w:cs/>
          <w:lang w:bidi="my-MM"/>
        </w:rPr>
      </w:pPr>
      <w:r w:rsidRPr="006144EB">
        <w:rPr>
          <w:rFonts w:ascii="Pyidaungsu" w:hAnsi="Pyidaungsu" w:cs="Pyidaungsu"/>
          <w:color w:val="auto"/>
          <w:sz w:val="28"/>
          <w:szCs w:val="28"/>
          <w:cs/>
          <w:lang w:bidi="my-MM"/>
        </w:rPr>
        <w:t>၁၂</w:t>
      </w:r>
      <w:r w:rsidR="00B01DA1" w:rsidRPr="006144EB">
        <w:rPr>
          <w:rFonts w:ascii="Pyidaungsu" w:hAnsi="Pyidaungsu" w:cs="Pyidaungsu"/>
          <w:color w:val="auto"/>
          <w:sz w:val="28"/>
          <w:szCs w:val="28"/>
          <w:cs/>
          <w:lang w:bidi="my-MM"/>
        </w:rPr>
        <w:t>။</w:t>
      </w:r>
      <w:r w:rsidR="00B01DA1" w:rsidRPr="006144EB">
        <w:rPr>
          <w:rFonts w:ascii="Pyidaungsu" w:hAnsi="Pyidaungsu" w:cs="Pyidaungsu"/>
          <w:color w:val="auto"/>
          <w:sz w:val="28"/>
          <w:szCs w:val="28"/>
          <w:cs/>
          <w:lang w:bidi="my-MM"/>
        </w:rPr>
        <w:tab/>
      </w:r>
      <w:r w:rsidRPr="006144EB">
        <w:rPr>
          <w:rFonts w:ascii="Pyidaungsu" w:hAnsi="Pyidaungsu" w:cs="Pyidaungsu"/>
          <w:color w:val="auto"/>
          <w:sz w:val="28"/>
          <w:szCs w:val="28"/>
          <w:lang w:bidi="my-MM"/>
        </w:rPr>
        <w:t>Cost Function</w:t>
      </w:r>
      <w:r w:rsidRPr="006144EB">
        <w:rPr>
          <w:rFonts w:ascii="Pyidaungsu" w:hAnsi="Pyidaungsu" w:cs="Pyidaungsu"/>
          <w:color w:val="auto"/>
          <w:sz w:val="28"/>
          <w:szCs w:val="28"/>
          <w:cs/>
          <w:lang w:bidi="my-MM"/>
        </w:rPr>
        <w:t xml:space="preserve"> ဆိုသည်မှာ</w:t>
      </w:r>
      <w:r w:rsidRPr="006144EB">
        <w:rPr>
          <w:rFonts w:ascii="Pyidaungsu" w:hAnsi="Pyidaungsu" w:cs="Pyidaungsu"/>
          <w:b/>
          <w:bCs/>
          <w:color w:val="auto"/>
          <w:sz w:val="28"/>
          <w:szCs w:val="28"/>
          <w:cs/>
          <w:lang w:bidi="my-MM"/>
        </w:rPr>
        <w:t xml:space="preserve"> </w:t>
      </w:r>
      <w:r w:rsidR="00325ECD">
        <w:rPr>
          <w:rFonts w:ascii="Pyidaungsu" w:hAnsi="Pyidaungsu" w:cs="Pyidaungsu"/>
          <w:color w:val="auto"/>
          <w:sz w:val="28"/>
          <w:szCs w:val="28"/>
        </w:rPr>
        <w:t xml:space="preserve">Regression </w:t>
      </w:r>
      <w:r w:rsidR="00883C12">
        <w:rPr>
          <w:rFonts w:ascii="Pyidaungsu" w:hAnsi="Pyidaungsu" w:cs="Pyidaungsu"/>
          <w:color w:val="auto"/>
          <w:sz w:val="28"/>
          <w:szCs w:val="28"/>
        </w:rPr>
        <w:t>Model</w:t>
      </w:r>
      <w:r w:rsidR="00325ECD">
        <w:rPr>
          <w:rFonts w:ascii="Pyidaungsu" w:hAnsi="Pyidaungsu" w:cs="Pyidaungsu"/>
          <w:color w:val="auto"/>
          <w:sz w:val="28"/>
          <w:szCs w:val="28"/>
        </w:rPr>
        <w:t xml:space="preserve"> </w:t>
      </w:r>
      <w:r w:rsidR="00B01DA1" w:rsidRPr="006144EB">
        <w:rPr>
          <w:rFonts w:ascii="Pyidaungsu" w:hAnsi="Pyidaungsu" w:cs="Pyidaungsu"/>
          <w:color w:val="auto"/>
          <w:sz w:val="28"/>
          <w:szCs w:val="28"/>
          <w:cs/>
          <w:lang w:bidi="my-MM"/>
        </w:rPr>
        <w:t>တ</w:t>
      </w:r>
      <w:r w:rsidR="000720EA" w:rsidRPr="006144EB">
        <w:rPr>
          <w:rFonts w:ascii="Pyidaungsu" w:hAnsi="Pyidaungsu" w:cs="Pyidaungsu"/>
          <w:color w:val="auto"/>
          <w:sz w:val="28"/>
          <w:szCs w:val="28"/>
          <w:cs/>
          <w:lang w:bidi="my-MM"/>
        </w:rPr>
        <w:t>စ်</w:t>
      </w:r>
      <w:r w:rsidR="00B01DA1" w:rsidRPr="006144EB">
        <w:rPr>
          <w:rFonts w:ascii="Pyidaungsu" w:hAnsi="Pyidaungsu" w:cs="Pyidaungsu"/>
          <w:color w:val="auto"/>
          <w:sz w:val="28"/>
          <w:szCs w:val="28"/>
          <w:cs/>
          <w:lang w:bidi="my-MM"/>
        </w:rPr>
        <w:t>ခု၏ ခန့်မှန်း</w:t>
      </w:r>
      <w:r w:rsidRPr="006144EB">
        <w:rPr>
          <w:rFonts w:ascii="Pyidaungsu" w:hAnsi="Pyidaungsu" w:cs="Pyidaungsu"/>
          <w:color w:val="auto"/>
          <w:sz w:val="28"/>
          <w:szCs w:val="28"/>
          <w:cs/>
          <w:lang w:bidi="my-MM"/>
        </w:rPr>
        <w:t xml:space="preserve">ရလဒ် </w:t>
      </w:r>
      <m:oMath>
        <m:acc>
          <m:accPr>
            <m:chr m:val="̃"/>
            <m:ctrlPr>
              <w:rPr>
                <w:rFonts w:ascii="Cambria Math" w:hAnsi="Cambria Math" w:cs="Pyidaungsu"/>
                <w:i/>
                <w:color w:val="auto"/>
                <w:sz w:val="28"/>
                <w:szCs w:val="28"/>
                <w:lang w:bidi="my-MM"/>
              </w:rPr>
            </m:ctrlPr>
          </m:accPr>
          <m:e>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acc>
        <m:r>
          <w:rPr>
            <w:rFonts w:ascii="Cambria Math" w:hAnsi="Cambria Math" w:cs="Pyidaungsu"/>
            <w:color w:val="auto"/>
            <w:sz w:val="28"/>
            <w:szCs w:val="28"/>
            <w:lang w:bidi="my-MM"/>
          </w:rPr>
          <m:t xml:space="preserve">) </m:t>
        </m:r>
      </m:oMath>
      <w:r w:rsidR="00B01DA1" w:rsidRPr="006144EB">
        <w:rPr>
          <w:rFonts w:ascii="Pyidaungsu" w:hAnsi="Pyidaungsu" w:cs="Pyidaungsu"/>
          <w:color w:val="auto"/>
          <w:sz w:val="28"/>
          <w:szCs w:val="28"/>
          <w:cs/>
          <w:lang w:bidi="my-MM"/>
        </w:rPr>
        <w:t>နှင့်</w:t>
      </w:r>
      <w:r w:rsidRPr="006144EB">
        <w:rPr>
          <w:rFonts w:ascii="Pyidaungsu" w:hAnsi="Pyidaungsu" w:cs="Pyidaungsu"/>
          <w:color w:val="auto"/>
          <w:sz w:val="28"/>
          <w:szCs w:val="28"/>
          <w:cs/>
          <w:lang w:bidi="my-MM"/>
        </w:rPr>
        <w:t xml:space="preserve"> </w:t>
      </w:r>
      <w:r w:rsidRPr="006144EB">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Pr="006144EB">
        <w:rPr>
          <w:rFonts w:ascii="Pyidaungsu" w:hAnsi="Pyidaungsu" w:cs="Pyidaungsu"/>
          <w:color w:val="auto"/>
          <w:sz w:val="28"/>
          <w:szCs w:val="28"/>
          <w:lang w:bidi="my-MM"/>
        </w:rPr>
        <w:t xml:space="preserve"> </w:t>
      </w:r>
      <w:r w:rsidRPr="006144EB">
        <w:rPr>
          <w:rFonts w:ascii="Pyidaungsu" w:hAnsi="Pyidaungsu" w:cs="Pyidaungsu"/>
          <w:color w:val="auto"/>
          <w:sz w:val="28"/>
          <w:szCs w:val="28"/>
          <w:cs/>
          <w:lang w:bidi="my-MM"/>
        </w:rPr>
        <w:t xml:space="preserve">တွင် ပေးထားသည့် </w:t>
      </w:r>
      <w:r w:rsidR="00B01DA1" w:rsidRPr="006144EB">
        <w:rPr>
          <w:rFonts w:ascii="Pyidaungsu" w:hAnsi="Pyidaungsu" w:cs="Pyidaungsu"/>
          <w:color w:val="auto"/>
          <w:sz w:val="28"/>
          <w:szCs w:val="28"/>
          <w:cs/>
          <w:lang w:bidi="my-MM"/>
        </w:rPr>
        <w:t xml:space="preserve">ရလဒ်အမှန် </w:t>
      </w:r>
      <m:oMath>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r>
          <w:rPr>
            <w:rFonts w:ascii="Cambria Math" w:hAnsi="Cambria Math" w:cs="Pyidaungsu"/>
            <w:color w:val="auto"/>
            <w:sz w:val="28"/>
            <w:szCs w:val="28"/>
            <w:lang w:bidi="my-MM"/>
          </w:rPr>
          <m:t xml:space="preserve">) </m:t>
        </m:r>
      </m:oMath>
      <w:r w:rsidR="00B01DA1" w:rsidRPr="006144EB">
        <w:rPr>
          <w:rFonts w:ascii="Pyidaungsu" w:hAnsi="Pyidaungsu" w:cs="Pyidaungsu"/>
          <w:color w:val="auto"/>
          <w:sz w:val="28"/>
          <w:szCs w:val="28"/>
          <w:cs/>
          <w:lang w:bidi="my-MM"/>
        </w:rPr>
        <w:t>တို့</w:t>
      </w:r>
      <w:r w:rsidR="00B01DA1" w:rsidRPr="006144EB">
        <w:rPr>
          <w:rFonts w:ascii="Pyidaungsu" w:hAnsi="Pyidaungsu" w:cs="Pyidaungsu"/>
          <w:color w:val="auto"/>
          <w:sz w:val="28"/>
          <w:szCs w:val="28"/>
          <w:lang w:bidi="my-MM"/>
        </w:rPr>
        <w:t xml:space="preserve"> </w:t>
      </w:r>
      <w:r w:rsidR="00B01DA1" w:rsidRPr="006144EB">
        <w:rPr>
          <w:rFonts w:ascii="Pyidaungsu" w:hAnsi="Pyidaungsu" w:cs="Pyidaungsu"/>
          <w:color w:val="auto"/>
          <w:sz w:val="28"/>
          <w:szCs w:val="28"/>
          <w:cs/>
          <w:lang w:bidi="my-MM"/>
        </w:rPr>
        <w:t xml:space="preserve">အကြား </w:t>
      </w:r>
      <w:r w:rsidR="009C0E0A">
        <w:rPr>
          <w:rFonts w:ascii="Pyidaungsu" w:hAnsi="Pyidaungsu" w:cs="Pyidaungsu"/>
          <w:color w:val="auto"/>
          <w:sz w:val="28"/>
          <w:szCs w:val="28"/>
          <w:cs/>
          <w:lang w:bidi="my-MM"/>
        </w:rPr>
        <w:t>ပျမ်းမျှ</w:t>
      </w:r>
      <w:r w:rsidR="00B01DA1" w:rsidRPr="006144EB">
        <w:rPr>
          <w:rFonts w:ascii="Pyidaungsu" w:hAnsi="Pyidaungsu" w:cs="Pyidaungsu"/>
          <w:color w:val="auto"/>
          <w:sz w:val="28"/>
          <w:szCs w:val="28"/>
          <w:cs/>
          <w:lang w:bidi="my-MM"/>
        </w:rPr>
        <w:t xml:space="preserve">  ကွာဟမှုကို </w:t>
      </w:r>
      <w:r w:rsidRPr="006144EB">
        <w:rPr>
          <w:rFonts w:ascii="Pyidaungsu" w:hAnsi="Pyidaungsu" w:cs="Pyidaungsu"/>
          <w:color w:val="auto"/>
          <w:sz w:val="28"/>
          <w:szCs w:val="28"/>
          <w:cs/>
          <w:lang w:bidi="my-MM"/>
        </w:rPr>
        <w:t xml:space="preserve">ခေါ်ဆိုခြင်းဖြစ်သည်။ </w:t>
      </w:r>
      <w:r w:rsidRPr="006144EB">
        <w:rPr>
          <w:rFonts w:ascii="Pyidaungsu" w:hAnsi="Pyidaungsu" w:cs="Pyidaungsu"/>
          <w:color w:val="auto"/>
          <w:sz w:val="28"/>
          <w:szCs w:val="28"/>
          <w:lang w:bidi="my-MM"/>
        </w:rPr>
        <w:t>Cost Function</w:t>
      </w:r>
      <w:r w:rsidRPr="006144EB">
        <w:rPr>
          <w:rFonts w:ascii="Pyidaungsu" w:hAnsi="Pyidaungsu" w:cs="Pyidaungsu"/>
          <w:color w:val="auto"/>
          <w:sz w:val="28"/>
          <w:szCs w:val="28"/>
          <w:cs/>
          <w:lang w:bidi="my-MM"/>
        </w:rPr>
        <w:t xml:space="preserve"> ကို </w:t>
      </w:r>
      <w:r w:rsidR="00B01DA1" w:rsidRPr="006144EB">
        <w:rPr>
          <w:rFonts w:ascii="Pyidaungsu" w:hAnsi="Pyidaungsu" w:cs="Pyidaungsu"/>
          <w:color w:val="auto"/>
          <w:sz w:val="28"/>
          <w:szCs w:val="28"/>
          <w:cs/>
          <w:lang w:bidi="my-MM"/>
        </w:rPr>
        <w:t xml:space="preserve">အောက်ပါ သင်္ချာ </w:t>
      </w:r>
      <w:r w:rsidR="008D5447" w:rsidRPr="006144EB">
        <w:rPr>
          <w:rFonts w:ascii="Pyidaungsu" w:hAnsi="Pyidaungsu" w:cs="Pyidaungsu"/>
          <w:color w:val="auto"/>
          <w:sz w:val="28"/>
          <w:szCs w:val="28"/>
          <w:cs/>
          <w:lang w:bidi="my-MM"/>
        </w:rPr>
        <w:t>ညီမျှခြင်း</w:t>
      </w:r>
      <w:r w:rsidR="00B01DA1" w:rsidRPr="006144EB">
        <w:rPr>
          <w:rFonts w:ascii="Pyidaungsu" w:hAnsi="Pyidaungsu" w:cs="Pyidaungsu"/>
          <w:color w:val="auto"/>
          <w:sz w:val="28"/>
          <w:szCs w:val="28"/>
          <w:cs/>
          <w:lang w:bidi="my-MM"/>
        </w:rPr>
        <w:t>သုံး၍ ဖော်ပြနိုင်</w:t>
      </w:r>
      <w:r w:rsidRPr="006144EB">
        <w:rPr>
          <w:rFonts w:ascii="Pyidaungsu" w:hAnsi="Pyidaungsu" w:cs="Pyidaungsu"/>
          <w:color w:val="auto"/>
          <w:sz w:val="28"/>
          <w:szCs w:val="28"/>
          <w:cs/>
          <w:lang w:bidi="my-MM"/>
        </w:rPr>
        <w:t xml:space="preserve"> </w:t>
      </w:r>
      <w:r w:rsidR="00B01DA1" w:rsidRPr="006144EB">
        <w:rPr>
          <w:rFonts w:ascii="Pyidaungsu" w:hAnsi="Pyidaungsu" w:cs="Pyidaungsu"/>
          <w:color w:val="auto"/>
          <w:sz w:val="28"/>
          <w:szCs w:val="28"/>
          <w:cs/>
          <w:lang w:bidi="my-MM"/>
        </w:rPr>
        <w:t xml:space="preserve">ပါသည်။ </w:t>
      </w:r>
    </w:p>
    <w:p w14:paraId="39A96720" w14:textId="3FD36968" w:rsidR="004D25B2" w:rsidRPr="006144EB" w:rsidRDefault="004D25B2" w:rsidP="006144EB">
      <w:pPr>
        <w:pStyle w:val="TipText"/>
        <w:spacing w:line="276" w:lineRule="auto"/>
        <w:ind w:firstLine="0"/>
        <w:jc w:val="center"/>
        <w:rPr>
          <w:rFonts w:ascii="Pyidaungsu" w:hAnsi="Pyidaungsu" w:cs="Pyidaungsu"/>
          <w:i/>
          <w:color w:val="auto"/>
          <w:sz w:val="28"/>
          <w:szCs w:val="28"/>
          <w:lang w:bidi="my-MM"/>
        </w:rPr>
      </w:pPr>
      <m:oMath>
        <m:r>
          <w:rPr>
            <w:rFonts w:ascii="Cambria Math" w:hAnsi="Cambria Math" w:cs="Pyidaungsu"/>
            <w:color w:val="auto"/>
            <w:sz w:val="28"/>
            <w:szCs w:val="28"/>
            <w:lang w:bidi="my-MM"/>
          </w:rPr>
          <m:t xml:space="preserve">∈ = </m:t>
        </m:r>
        <m:f>
          <m:fPr>
            <m:ctrlPr>
              <w:rPr>
                <w:rFonts w:ascii="Cambria Math" w:hAnsi="Cambria Math" w:cs="Pyidaungsu"/>
                <w:i/>
                <w:color w:val="auto"/>
                <w:sz w:val="28"/>
                <w:szCs w:val="28"/>
                <w:lang w:bidi="my-MM"/>
              </w:rPr>
            </m:ctrlPr>
          </m:fPr>
          <m:num>
            <m:r>
              <w:rPr>
                <w:rFonts w:ascii="Cambria Math" w:hAnsi="Cambria Math" w:cs="Pyidaungsu"/>
                <w:color w:val="auto"/>
                <w:sz w:val="28"/>
                <w:szCs w:val="28"/>
                <w:lang w:bidi="my-MM"/>
              </w:rPr>
              <m:t>1</m:t>
            </m:r>
          </m:num>
          <m:den>
            <m:r>
              <w:rPr>
                <w:rFonts w:ascii="Cambria Math" w:hAnsi="Cambria Math" w:cs="Pyidaungsu"/>
                <w:color w:val="auto"/>
                <w:sz w:val="28"/>
                <w:szCs w:val="28"/>
                <w:lang w:bidi="my-MM"/>
              </w:rPr>
              <m:t>N</m:t>
            </m:r>
          </m:den>
        </m:f>
        <m:nary>
          <m:naryPr>
            <m:chr m:val="∑"/>
            <m:limLoc m:val="undOvr"/>
            <m:ctrlPr>
              <w:rPr>
                <w:rFonts w:ascii="Cambria Math" w:hAnsi="Cambria Math" w:cs="Pyidaungsu"/>
                <w:i/>
                <w:color w:val="auto"/>
                <w:sz w:val="28"/>
                <w:szCs w:val="28"/>
                <w:lang w:bidi="my-MM"/>
              </w:rPr>
            </m:ctrlPr>
          </m:naryPr>
          <m:sub>
            <m:r>
              <w:rPr>
                <w:rFonts w:ascii="Cambria Math" w:hAnsi="Cambria Math" w:cs="Pyidaungsu"/>
                <w:color w:val="auto"/>
                <w:sz w:val="28"/>
                <w:szCs w:val="28"/>
                <w:lang w:bidi="my-MM"/>
              </w:rPr>
              <m:t>i=1</m:t>
            </m:r>
          </m:sub>
          <m:sup>
            <m:r>
              <w:rPr>
                <w:rFonts w:ascii="Cambria Math" w:hAnsi="Cambria Math" w:cs="Pyidaungsu"/>
                <w:color w:val="auto"/>
                <w:sz w:val="28"/>
                <w:szCs w:val="28"/>
                <w:lang w:bidi="my-MM"/>
              </w:rPr>
              <m:t>N</m:t>
            </m:r>
          </m:sup>
          <m:e>
            <m:d>
              <m:dPr>
                <m:ctrlPr>
                  <w:rPr>
                    <w:rFonts w:ascii="Cambria Math" w:hAnsi="Cambria Math" w:cs="Pyidaungsu"/>
                    <w:i/>
                    <w:color w:val="auto"/>
                    <w:sz w:val="28"/>
                    <w:szCs w:val="28"/>
                    <w:lang w:bidi="my-MM"/>
                  </w:rPr>
                </m:ctrlPr>
              </m:dPr>
              <m:e>
                <m:sSub>
                  <m:sSubPr>
                    <m:ctrlPr>
                      <w:rPr>
                        <w:rFonts w:ascii="Cambria Math" w:hAnsi="Cambria Math" w:cs="Pyidaungsu"/>
                        <w:i/>
                        <w:color w:val="auto"/>
                        <w:sz w:val="28"/>
                        <w:szCs w:val="28"/>
                        <w:lang w:bidi="my-MM"/>
                      </w:rPr>
                    </m:ctrlPr>
                  </m:sSubPr>
                  <m:e>
                    <m:acc>
                      <m:accPr>
                        <m:chr m:val="̃"/>
                        <m:ctrlPr>
                          <w:rPr>
                            <w:rFonts w:ascii="Cambria Math" w:hAnsi="Cambria Math" w:cs="Pyidaungsu"/>
                            <w:i/>
                            <w:color w:val="auto"/>
                            <w:sz w:val="28"/>
                            <w:szCs w:val="28"/>
                            <w:lang w:bidi="my-MM"/>
                          </w:rPr>
                        </m:ctrlPr>
                      </m:accPr>
                      <m:e>
                        <m:r>
                          <w:rPr>
                            <w:rFonts w:ascii="Cambria Math" w:hAnsi="Cambria Math" w:cs="Pyidaungsu"/>
                            <w:color w:val="auto"/>
                            <w:sz w:val="28"/>
                            <w:szCs w:val="28"/>
                            <w:lang w:bidi="my-MM"/>
                          </w:rPr>
                          <m:t>y</m:t>
                        </m:r>
                      </m:e>
                    </m:acc>
                  </m:e>
                  <m:sub>
                    <m:r>
                      <w:rPr>
                        <w:rFonts w:ascii="Cambria Math" w:hAnsi="Cambria Math" w:cs="Pyidaungsu"/>
                        <w:color w:val="auto"/>
                        <w:sz w:val="28"/>
                        <w:szCs w:val="28"/>
                        <w:lang w:bidi="my-MM"/>
                      </w:rPr>
                      <m:t>i</m:t>
                    </m:r>
                  </m:sub>
                </m:sSub>
                <m:r>
                  <w:rPr>
                    <w:rFonts w:ascii="Cambria Math" w:hAnsi="Cambria Math" w:cs="Pyidaungsu"/>
                    <w:color w:val="auto"/>
                    <w:sz w:val="28"/>
                    <w:szCs w:val="28"/>
                    <w:lang w:bidi="my-MM"/>
                  </w:rPr>
                  <m:t>-</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d>
          </m:e>
        </m:nary>
      </m:oMath>
      <w:r w:rsidRPr="006144EB">
        <w:rPr>
          <w:rFonts w:ascii="Pyidaungsu" w:hAnsi="Pyidaungsu" w:cs="Pyidaungsu"/>
          <w:i/>
          <w:color w:val="auto"/>
          <w:sz w:val="28"/>
          <w:szCs w:val="28"/>
          <w:cs/>
          <w:lang w:bidi="my-MM"/>
        </w:rPr>
        <w:t xml:space="preserve"> </w:t>
      </w:r>
      <w:r w:rsidR="00E3533C" w:rsidRPr="006144EB">
        <w:rPr>
          <w:rFonts w:ascii="Pyidaungsu" w:hAnsi="Pyidaungsu" w:cs="Pyidaungsu"/>
          <w:i/>
          <w:color w:val="auto"/>
          <w:sz w:val="28"/>
          <w:szCs w:val="28"/>
          <w:cs/>
          <w:lang w:bidi="my-MM"/>
        </w:rPr>
        <w:tab/>
      </w:r>
      <w:r w:rsidR="00E3533C" w:rsidRPr="006144EB">
        <w:rPr>
          <w:rFonts w:ascii="Pyidaungsu" w:hAnsi="Pyidaungsu" w:cs="Pyidaungsu"/>
          <w:i/>
          <w:color w:val="auto"/>
          <w:sz w:val="28"/>
          <w:szCs w:val="28"/>
          <w:cs/>
          <w:lang w:bidi="my-MM"/>
        </w:rPr>
        <w:tab/>
      </w:r>
      <w:r w:rsidRPr="006144EB">
        <w:rPr>
          <w:rFonts w:ascii="Pyidaungsu" w:hAnsi="Pyidaungsu" w:cs="Pyidaungsu"/>
          <w:i/>
          <w:color w:val="auto"/>
          <w:sz w:val="28"/>
          <w:szCs w:val="28"/>
          <w:lang w:bidi="my-MM"/>
        </w:rPr>
        <w:t xml:space="preserve"> </w:t>
      </w:r>
      <w:r w:rsidRPr="006144EB">
        <w:rPr>
          <w:rFonts w:ascii="Pyidaungsu" w:hAnsi="Pyidaungsu" w:cs="Pyidaungsu"/>
          <w:i/>
          <w:color w:val="auto"/>
          <w:sz w:val="28"/>
          <w:szCs w:val="28"/>
          <w:cs/>
          <w:lang w:bidi="my-MM"/>
        </w:rPr>
        <w:t>(၂.</w:t>
      </w:r>
      <w:r w:rsidR="00247F53" w:rsidRPr="006144EB">
        <w:rPr>
          <w:rFonts w:ascii="Pyidaungsu" w:hAnsi="Pyidaungsu" w:cs="Pyidaungsu"/>
          <w:i/>
          <w:color w:val="auto"/>
          <w:sz w:val="28"/>
          <w:szCs w:val="28"/>
          <w:cs/>
          <w:lang w:bidi="my-MM"/>
        </w:rPr>
        <w:t>၃</w:t>
      </w:r>
      <w:r w:rsidRPr="006144EB">
        <w:rPr>
          <w:rFonts w:ascii="Pyidaungsu" w:hAnsi="Pyidaungsu" w:cs="Pyidaungsu"/>
          <w:i/>
          <w:color w:val="auto"/>
          <w:sz w:val="28"/>
          <w:szCs w:val="28"/>
          <w:cs/>
          <w:lang w:bidi="my-MM"/>
        </w:rPr>
        <w:t>)</w:t>
      </w:r>
    </w:p>
    <w:p w14:paraId="62A33F4B" w14:textId="22B9C64A" w:rsidR="00B01DA1" w:rsidRPr="006144EB" w:rsidRDefault="00247F53" w:rsidP="006144EB">
      <w:pPr>
        <w:pStyle w:val="TipText"/>
        <w:spacing w:line="276" w:lineRule="auto"/>
        <w:ind w:firstLine="0"/>
        <w:jc w:val="both"/>
        <w:rPr>
          <w:rFonts w:ascii="Pyidaungsu" w:hAnsi="Pyidaungsu" w:cs="Pyidaungsu"/>
          <w:i/>
          <w:color w:val="auto"/>
          <w:sz w:val="28"/>
          <w:szCs w:val="28"/>
          <w:cs/>
          <w:lang w:bidi="my-MM"/>
        </w:rPr>
      </w:pPr>
      <w:r w:rsidRPr="006144EB">
        <w:rPr>
          <w:rFonts w:ascii="Pyidaungsu" w:hAnsi="Pyidaungsu" w:cs="Pyidaungsu"/>
          <w:i/>
          <w:color w:val="auto"/>
          <w:sz w:val="28"/>
          <w:szCs w:val="28"/>
          <w:cs/>
          <w:lang w:bidi="my-MM"/>
        </w:rPr>
        <w:t>၁၃။</w:t>
      </w:r>
      <w:r w:rsidRPr="006144EB">
        <w:rPr>
          <w:rFonts w:ascii="Pyidaungsu" w:hAnsi="Pyidaungsu" w:cs="Pyidaungsu"/>
          <w:i/>
          <w:color w:val="auto"/>
          <w:sz w:val="28"/>
          <w:szCs w:val="28"/>
          <w:cs/>
          <w:lang w:bidi="my-MM"/>
        </w:rPr>
        <w:tab/>
      </w:r>
      <w:r w:rsidRPr="006144EB">
        <w:rPr>
          <w:rFonts w:ascii="Pyidaungsu" w:hAnsi="Pyidaungsu" w:cs="Pyidaungsu"/>
          <w:color w:val="auto"/>
          <w:sz w:val="28"/>
          <w:szCs w:val="28"/>
        </w:rPr>
        <w:t>Simple Linear Regression</w:t>
      </w:r>
      <w:r w:rsidRPr="006144EB">
        <w:rPr>
          <w:rFonts w:ascii="Pyidaungsu" w:hAnsi="Pyidaungsu" w:cs="Pyidaungsu"/>
          <w:color w:val="auto"/>
          <w:sz w:val="28"/>
          <w:szCs w:val="28"/>
          <w:cs/>
          <w:lang w:bidi="my-MM"/>
        </w:rPr>
        <w:t xml:space="preserve"> အတွက် ခန့်မှန်းရလဒ် </w:t>
      </w:r>
      <m:oMath>
        <m:acc>
          <m:accPr>
            <m:chr m:val="̃"/>
            <m:ctrlPr>
              <w:rPr>
                <w:rFonts w:ascii="Cambria Math" w:hAnsi="Cambria Math" w:cs="Pyidaungsu"/>
                <w:i/>
                <w:color w:val="auto"/>
                <w:sz w:val="28"/>
                <w:szCs w:val="28"/>
                <w:lang w:bidi="my-MM"/>
              </w:rPr>
            </m:ctrlPr>
          </m:accPr>
          <m:e>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acc>
        <m:r>
          <w:rPr>
            <w:rFonts w:ascii="Cambria Math" w:hAnsi="Cambria Math" w:cs="Pyidaungsu"/>
            <w:color w:val="auto"/>
            <w:sz w:val="28"/>
            <w:szCs w:val="28"/>
            <w:lang w:bidi="my-MM"/>
          </w:rPr>
          <m:t xml:space="preserve">)  </m:t>
        </m:r>
      </m:oMath>
      <w:r w:rsidRPr="006144EB">
        <w:rPr>
          <w:rFonts w:ascii="Pyidaungsu" w:hAnsi="Pyidaungsu" w:cs="Pyidaungsu"/>
          <w:color w:val="auto"/>
          <w:sz w:val="28"/>
          <w:szCs w:val="28"/>
          <w:cs/>
          <w:lang w:bidi="my-MM"/>
        </w:rPr>
        <w:t xml:space="preserve">ကို ညီမျှခြင်း ၂.၁ ကို အသုံးပြု၍ တွက်ချက်နိုင်ပြီး </w:t>
      </w:r>
      <w:r w:rsidRPr="006144EB">
        <w:rPr>
          <w:rFonts w:ascii="Pyidaungsu" w:hAnsi="Pyidaungsu" w:cs="Pyidaungsu"/>
          <w:color w:val="auto"/>
          <w:sz w:val="28"/>
          <w:szCs w:val="28"/>
        </w:rPr>
        <w:t>Multiple Linear Regression</w:t>
      </w:r>
      <w:r w:rsidRPr="006144EB">
        <w:rPr>
          <w:rFonts w:ascii="Pyidaungsu" w:hAnsi="Pyidaungsu" w:cs="Pyidaungsu"/>
          <w:color w:val="auto"/>
          <w:sz w:val="28"/>
          <w:szCs w:val="28"/>
          <w:cs/>
          <w:lang w:bidi="my-MM"/>
        </w:rPr>
        <w:t xml:space="preserve"> အတွက် ခန့်မှန်းရလဒ် </w:t>
      </w:r>
      <m:oMath>
        <m:acc>
          <m:accPr>
            <m:chr m:val="̃"/>
            <m:ctrlPr>
              <w:rPr>
                <w:rFonts w:ascii="Cambria Math" w:hAnsi="Cambria Math" w:cs="Pyidaungsu"/>
                <w:i/>
                <w:color w:val="auto"/>
                <w:sz w:val="28"/>
                <w:szCs w:val="28"/>
                <w:lang w:bidi="my-MM"/>
              </w:rPr>
            </m:ctrlPr>
          </m:accPr>
          <m:e>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acc>
        <m:r>
          <w:rPr>
            <w:rFonts w:ascii="Cambria Math" w:hAnsi="Cambria Math" w:cs="Pyidaungsu"/>
            <w:color w:val="auto"/>
            <w:sz w:val="28"/>
            <w:szCs w:val="28"/>
            <w:lang w:bidi="my-MM"/>
          </w:rPr>
          <m:t xml:space="preserve">)  </m:t>
        </m:r>
      </m:oMath>
      <w:r w:rsidRPr="006144EB">
        <w:rPr>
          <w:rFonts w:ascii="Pyidaungsu" w:hAnsi="Pyidaungsu" w:cs="Pyidaungsu"/>
          <w:color w:val="auto"/>
          <w:sz w:val="28"/>
          <w:szCs w:val="28"/>
          <w:cs/>
          <w:lang w:bidi="my-MM"/>
        </w:rPr>
        <w:t xml:space="preserve">ကို ညီမျှခြင်း ၂.၂ သုံး၍ တွက်ချက်နိုင်သည်။ </w:t>
      </w:r>
    </w:p>
    <w:p w14:paraId="62DA250A" w14:textId="32CD8FE4" w:rsidR="005D215B" w:rsidRPr="006144EB" w:rsidRDefault="00247F53" w:rsidP="006144EB">
      <w:pPr>
        <w:pStyle w:val="TipText"/>
        <w:spacing w:line="276" w:lineRule="auto"/>
        <w:ind w:firstLine="0"/>
        <w:jc w:val="both"/>
        <w:rPr>
          <w:rFonts w:ascii="Pyidaungsu" w:hAnsi="Pyidaungsu" w:cs="Pyidaungsu"/>
          <w:color w:val="auto"/>
          <w:sz w:val="28"/>
          <w:szCs w:val="28"/>
          <w:lang w:bidi="my-MM"/>
        </w:rPr>
      </w:pPr>
      <w:r w:rsidRPr="006144EB">
        <w:rPr>
          <w:rFonts w:ascii="Pyidaungsu" w:hAnsi="Pyidaungsu" w:cs="Pyidaungsu"/>
          <w:color w:val="auto"/>
          <w:sz w:val="28"/>
          <w:szCs w:val="28"/>
          <w:cs/>
          <w:lang w:bidi="my-MM"/>
        </w:rPr>
        <w:t>၁</w:t>
      </w:r>
      <w:r w:rsidR="000840D3">
        <w:rPr>
          <w:rFonts w:ascii="Pyidaungsu" w:hAnsi="Pyidaungsu" w:cs="Pyidaungsu" w:hint="cs"/>
          <w:color w:val="auto"/>
          <w:sz w:val="28"/>
          <w:szCs w:val="28"/>
          <w:cs/>
          <w:lang w:bidi="my-MM"/>
        </w:rPr>
        <w:t>၄</w:t>
      </w:r>
      <w:r w:rsidR="00B01DA1" w:rsidRPr="006144EB">
        <w:rPr>
          <w:rFonts w:ascii="Pyidaungsu" w:hAnsi="Pyidaungsu" w:cs="Pyidaungsu"/>
          <w:color w:val="auto"/>
          <w:sz w:val="28"/>
          <w:szCs w:val="28"/>
          <w:cs/>
          <w:lang w:bidi="my-MM"/>
        </w:rPr>
        <w:t>။</w:t>
      </w:r>
      <w:r w:rsidR="00B01DA1" w:rsidRPr="006144EB">
        <w:rPr>
          <w:rFonts w:ascii="Pyidaungsu" w:hAnsi="Pyidaungsu" w:cs="Pyidaungsu"/>
          <w:color w:val="auto"/>
          <w:sz w:val="28"/>
          <w:szCs w:val="28"/>
          <w:cs/>
          <w:lang w:bidi="my-MM"/>
        </w:rPr>
        <w:tab/>
      </w:r>
      <w:r w:rsidRPr="006144EB">
        <w:rPr>
          <w:rFonts w:ascii="Pyidaungsu" w:hAnsi="Pyidaungsu" w:cs="Pyidaungsu"/>
          <w:color w:val="auto"/>
          <w:sz w:val="28"/>
          <w:szCs w:val="28"/>
          <w:cs/>
          <w:lang w:bidi="my-MM"/>
        </w:rPr>
        <w:t>ညီမျှခြင်း ၂.၃ တွင် ဖော်ပြထားသည့်</w:t>
      </w:r>
      <w:r w:rsidR="005D215B" w:rsidRPr="006144EB">
        <w:rPr>
          <w:rFonts w:ascii="Pyidaungsu" w:hAnsi="Pyidaungsu" w:cs="Pyidaungsu"/>
          <w:color w:val="auto"/>
          <w:sz w:val="28"/>
          <w:szCs w:val="28"/>
          <w:cs/>
          <w:lang w:bidi="my-MM"/>
        </w:rPr>
        <w:t xml:space="preserve"> </w:t>
      </w:r>
      <w:r w:rsidR="00B01DA1" w:rsidRPr="006144EB">
        <w:rPr>
          <w:rFonts w:ascii="Pyidaungsu" w:hAnsi="Pyidaungsu" w:cs="Pyidaungsu"/>
          <w:color w:val="auto"/>
          <w:sz w:val="28"/>
          <w:szCs w:val="28"/>
          <w:cs/>
          <w:lang w:bidi="my-MM"/>
        </w:rPr>
        <w:t xml:space="preserve"> </w:t>
      </w:r>
      <w:r w:rsidR="005D215B" w:rsidRPr="006144EB">
        <w:rPr>
          <w:rFonts w:ascii="Pyidaungsu" w:hAnsi="Pyidaungsu" w:cs="Pyidaungsu"/>
          <w:color w:val="auto"/>
          <w:sz w:val="28"/>
          <w:szCs w:val="28"/>
          <w:lang w:bidi="my-MM"/>
        </w:rPr>
        <w:t>Cost Function</w:t>
      </w:r>
      <w:r w:rsidR="005D215B" w:rsidRPr="006144EB">
        <w:rPr>
          <w:rFonts w:ascii="Pyidaungsu" w:hAnsi="Pyidaungsu" w:cs="Pyidaungsu"/>
          <w:b/>
          <w:bCs/>
          <w:color w:val="auto"/>
          <w:sz w:val="28"/>
          <w:szCs w:val="28"/>
          <w:cs/>
          <w:lang w:bidi="my-MM"/>
        </w:rPr>
        <w:t xml:space="preserve"> </w:t>
      </w:r>
      <w:r w:rsidR="005D215B" w:rsidRPr="006144EB">
        <w:rPr>
          <w:rFonts w:ascii="Pyidaungsu" w:hAnsi="Pyidaungsu" w:cs="Pyidaungsu"/>
          <w:color w:val="auto"/>
          <w:sz w:val="28"/>
          <w:szCs w:val="28"/>
          <w:cs/>
          <w:lang w:bidi="my-MM"/>
        </w:rPr>
        <w:t>၏ အနည်းဆုံးတန်ဖိုး</w:t>
      </w:r>
      <w:r w:rsidR="006144EB" w:rsidRPr="006144EB">
        <w:rPr>
          <w:rFonts w:ascii="Pyidaungsu" w:hAnsi="Pyidaungsu" w:cs="Pyidaungsu"/>
          <w:color w:val="auto"/>
          <w:sz w:val="28"/>
          <w:szCs w:val="28"/>
          <w:cs/>
          <w:lang w:bidi="my-MM"/>
        </w:rPr>
        <w:t xml:space="preserve"> </w:t>
      </w:r>
      <w:r w:rsidR="005D215B" w:rsidRPr="006144EB">
        <w:rPr>
          <w:rFonts w:ascii="Pyidaungsu" w:hAnsi="Pyidaungsu" w:cs="Pyidaungsu"/>
          <w:color w:val="auto"/>
          <w:sz w:val="28"/>
          <w:szCs w:val="28"/>
          <w:cs/>
          <w:lang w:bidi="my-MM"/>
        </w:rPr>
        <w:t>ဖြစ်စေ</w:t>
      </w:r>
      <w:r w:rsidR="001E3577">
        <w:rPr>
          <w:rFonts w:ascii="Pyidaungsu" w:hAnsi="Pyidaungsu" w:cs="Pyidaungsu" w:hint="cs"/>
          <w:color w:val="auto"/>
          <w:sz w:val="28"/>
          <w:szCs w:val="28"/>
          <w:cs/>
          <w:lang w:bidi="my-MM"/>
        </w:rPr>
        <w:t xml:space="preserve"> မ</w:t>
      </w:r>
      <w:r w:rsidR="005D215B" w:rsidRPr="006144EB">
        <w:rPr>
          <w:rFonts w:ascii="Pyidaungsu" w:hAnsi="Pyidaungsu" w:cs="Pyidaungsu"/>
          <w:color w:val="auto"/>
          <w:sz w:val="28"/>
          <w:szCs w:val="28"/>
          <w:cs/>
          <w:lang w:bidi="my-MM"/>
        </w:rPr>
        <w:t xml:space="preserve">ည့် </w:t>
      </w:r>
      <w:r w:rsidR="009D34DE">
        <w:rPr>
          <w:rFonts w:ascii="Pyidaungsu" w:hAnsi="Pyidaungsu" w:cs="Pyidaungsu"/>
          <w:color w:val="auto"/>
          <w:sz w:val="28"/>
          <w:szCs w:val="28"/>
          <w:lang w:bidi="my-MM"/>
        </w:rPr>
        <w:t>Parameter</w:t>
      </w:r>
      <w:r w:rsidR="001E3577">
        <w:rPr>
          <w:rFonts w:ascii="Pyidaungsu" w:hAnsi="Pyidaungsu" w:cs="Pyidaungsu" w:hint="cs"/>
          <w:color w:val="auto"/>
          <w:sz w:val="28"/>
          <w:szCs w:val="28"/>
          <w:cs/>
          <w:lang w:bidi="my-MM"/>
        </w:rPr>
        <w:t xml:space="preserve"> များဖြစ်သည့်</w:t>
      </w:r>
      <w:r w:rsidR="005D215B" w:rsidRPr="006144EB">
        <w:rPr>
          <w:rFonts w:ascii="Pyidaungsu" w:hAnsi="Pyidaungsu" w:cs="Pyidaungsu"/>
          <w:color w:val="auto"/>
          <w:sz w:val="28"/>
          <w:szCs w:val="28"/>
          <w:cs/>
          <w:lang w:bidi="my-MM"/>
        </w:rPr>
        <w:t xml:space="preserve"> </w:t>
      </w:r>
      <m:oMath>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i</m:t>
            </m:r>
          </m:sub>
        </m:sSub>
        <m:r>
          <w:rPr>
            <w:rFonts w:ascii="Cambria Math" w:hAnsi="Cambria Math" w:cs="Pyidaungsu"/>
            <w:color w:val="auto"/>
            <w:sz w:val="28"/>
            <w:szCs w:val="28"/>
            <w:lang w:bidi="my-MM"/>
          </w:rPr>
          <m:t xml:space="preserve"> </m:t>
        </m:r>
        <m:r>
          <w:rPr>
            <w:rFonts w:ascii="Cambria Math" w:hAnsi="Cambria Math" w:cs="Pyidaungsu"/>
            <w:color w:val="auto"/>
            <w:sz w:val="28"/>
            <w:szCs w:val="28"/>
            <w:cs/>
            <w:lang w:bidi="my-MM"/>
          </w:rPr>
          <m:t>နှင့်</m:t>
        </m:r>
        <m:r>
          <w:rPr>
            <w:rFonts w:ascii="Cambria Math" w:hAnsi="Cambria Math" w:cs="Pyidaungsu"/>
            <w:color w:val="auto"/>
            <w:sz w:val="28"/>
            <w:szCs w:val="28"/>
            <w:lang w:bidi="my-MM"/>
          </w:rPr>
          <m:t xml:space="preserve"> b</m:t>
        </m:r>
      </m:oMath>
      <w:r w:rsidR="005D215B" w:rsidRPr="006144EB">
        <w:rPr>
          <w:rFonts w:ascii="Pyidaungsu" w:hAnsi="Pyidaungsu" w:cs="Pyidaungsu"/>
          <w:i/>
          <w:color w:val="auto"/>
          <w:sz w:val="28"/>
          <w:szCs w:val="28"/>
          <w:lang w:bidi="my-MM"/>
        </w:rPr>
        <w:t xml:space="preserve"> </w:t>
      </w:r>
      <w:r w:rsidR="005D215B" w:rsidRPr="006144EB">
        <w:rPr>
          <w:rFonts w:ascii="Pyidaungsu" w:hAnsi="Pyidaungsu" w:cs="Pyidaungsu"/>
          <w:i/>
          <w:color w:val="auto"/>
          <w:sz w:val="28"/>
          <w:szCs w:val="28"/>
          <w:cs/>
          <w:lang w:bidi="my-MM"/>
        </w:rPr>
        <w:t xml:space="preserve"> </w:t>
      </w:r>
      <w:r w:rsidR="005D215B" w:rsidRPr="006144EB">
        <w:rPr>
          <w:rFonts w:ascii="Pyidaungsu" w:hAnsi="Pyidaungsu" w:cs="Pyidaungsu"/>
          <w:color w:val="auto"/>
          <w:sz w:val="28"/>
          <w:szCs w:val="28"/>
          <w:cs/>
          <w:lang w:bidi="my-MM"/>
        </w:rPr>
        <w:t xml:space="preserve">ကို ရှာဖွေရန်အတွက် </w:t>
      </w:r>
      <w:r w:rsidR="005D215B" w:rsidRPr="006144EB">
        <w:rPr>
          <w:rFonts w:ascii="Pyidaungsu" w:hAnsi="Pyidaungsu" w:cs="Pyidaungsu"/>
          <w:color w:val="auto"/>
          <w:sz w:val="28"/>
          <w:szCs w:val="28"/>
          <w:lang w:bidi="my-MM"/>
        </w:rPr>
        <w:t xml:space="preserve">Gradient Descent </w:t>
      </w:r>
      <w:r w:rsidR="009732EB" w:rsidRPr="006144EB">
        <w:rPr>
          <w:rFonts w:ascii="Pyidaungsu" w:hAnsi="Pyidaungsu" w:cs="Pyidaungsu"/>
          <w:color w:val="auto"/>
          <w:sz w:val="28"/>
          <w:szCs w:val="28"/>
          <w:lang w:bidi="my-MM"/>
        </w:rPr>
        <w:t>Method</w:t>
      </w:r>
      <w:r w:rsidR="005D215B" w:rsidRPr="006144EB">
        <w:rPr>
          <w:rFonts w:ascii="Pyidaungsu" w:hAnsi="Pyidaungsu" w:cs="Pyidaungsu"/>
          <w:color w:val="auto"/>
          <w:sz w:val="28"/>
          <w:szCs w:val="28"/>
          <w:cs/>
          <w:lang w:bidi="my-MM"/>
        </w:rPr>
        <w:t xml:space="preserve"> ကို အသုံးပြုလေ့ ရှိသည်။  </w:t>
      </w:r>
    </w:p>
    <w:p w14:paraId="2BC015F6" w14:textId="65CBD88E" w:rsidR="00B01DA1" w:rsidRDefault="00B01DA1" w:rsidP="00B01DA1">
      <w:pPr>
        <w:pStyle w:val="TipText"/>
        <w:ind w:firstLine="0"/>
        <w:rPr>
          <w:rFonts w:ascii="Pyidaungsu" w:hAnsi="Pyidaungsu" w:cs="Pyidaungsu"/>
          <w:cs/>
          <w:lang w:bidi="my-MM"/>
        </w:rPr>
      </w:pPr>
    </w:p>
    <w:p w14:paraId="27A83752" w14:textId="77777777" w:rsidR="008F2D3A" w:rsidRDefault="008F2D3A">
      <w:pPr>
        <w:spacing w:after="0" w:line="240" w:lineRule="auto"/>
        <w:ind w:firstLine="0"/>
        <w:rPr>
          <w:rFonts w:ascii="Pyidaungsu" w:hAnsi="Pyidaungsu" w:cs="Pyidaungsu"/>
          <w:b/>
          <w:bCs/>
          <w:sz w:val="28"/>
          <w:szCs w:val="28"/>
        </w:rPr>
      </w:pPr>
      <w:r>
        <w:rPr>
          <w:rFonts w:ascii="Pyidaungsu" w:hAnsi="Pyidaungsu" w:cs="Pyidaungsu"/>
          <w:b/>
          <w:bCs/>
          <w:sz w:val="28"/>
          <w:szCs w:val="28"/>
        </w:rPr>
        <w:br w:type="page"/>
      </w:r>
    </w:p>
    <w:p w14:paraId="19910A89" w14:textId="5B05F886" w:rsidR="00B01DA1" w:rsidRPr="001E3577" w:rsidRDefault="00B01DA1" w:rsidP="00D0440B">
      <w:pPr>
        <w:pStyle w:val="Heading3"/>
      </w:pPr>
      <w:r w:rsidRPr="001E3577">
        <w:lastRenderedPageBreak/>
        <w:t>Feature Scaling</w:t>
      </w:r>
    </w:p>
    <w:p w14:paraId="6CB41760" w14:textId="4BEAF6E1" w:rsidR="003A504B" w:rsidRPr="001E3577" w:rsidRDefault="00B01DA1" w:rsidP="001E3577">
      <w:pPr>
        <w:pStyle w:val="TipText"/>
        <w:spacing w:line="276" w:lineRule="auto"/>
        <w:ind w:firstLine="0"/>
        <w:jc w:val="both"/>
        <w:rPr>
          <w:rFonts w:ascii="Pyidaungsu" w:hAnsi="Pyidaungsu" w:cs="Pyidaungsu"/>
          <w:color w:val="auto"/>
          <w:sz w:val="28"/>
          <w:szCs w:val="28"/>
          <w:lang w:bidi="my-MM"/>
        </w:rPr>
      </w:pPr>
      <w:r w:rsidRPr="001E3577">
        <w:rPr>
          <w:rFonts w:ascii="Pyidaungsu" w:hAnsi="Pyidaungsu" w:cs="Pyidaungsu" w:hint="cs"/>
          <w:color w:val="auto"/>
          <w:sz w:val="28"/>
          <w:szCs w:val="28"/>
          <w:cs/>
          <w:lang w:bidi="my-MM"/>
        </w:rPr>
        <w:t>၁</w:t>
      </w:r>
      <w:r w:rsidR="000840D3">
        <w:rPr>
          <w:rFonts w:ascii="Pyidaungsu" w:hAnsi="Pyidaungsu" w:cs="Pyidaungsu" w:hint="cs"/>
          <w:color w:val="auto"/>
          <w:sz w:val="28"/>
          <w:szCs w:val="28"/>
          <w:cs/>
          <w:lang w:val="en-GB" w:bidi="my-MM"/>
        </w:rPr>
        <w:t>၅</w:t>
      </w:r>
      <w:r w:rsidRPr="001E3577">
        <w:rPr>
          <w:rFonts w:ascii="Pyidaungsu" w:hAnsi="Pyidaungsu" w:cs="Pyidaungsu" w:hint="cs"/>
          <w:color w:val="auto"/>
          <w:sz w:val="28"/>
          <w:szCs w:val="28"/>
          <w:cs/>
          <w:lang w:bidi="my-MM"/>
        </w:rPr>
        <w:t xml:space="preserve">။ </w:t>
      </w:r>
      <w:r w:rsidRPr="001E3577">
        <w:rPr>
          <w:rFonts w:ascii="Pyidaungsu" w:hAnsi="Pyidaungsu" w:cs="Pyidaungsu"/>
          <w:color w:val="auto"/>
          <w:sz w:val="28"/>
          <w:szCs w:val="28"/>
          <w:cs/>
          <w:lang w:bidi="my-MM"/>
        </w:rPr>
        <w:tab/>
      </w:r>
      <w:r w:rsidRPr="001E3577">
        <w:rPr>
          <w:rFonts w:ascii="Pyidaungsu" w:hAnsi="Pyidaungsu" w:cs="Pyidaungsu"/>
          <w:color w:val="auto"/>
          <w:sz w:val="28"/>
          <w:szCs w:val="28"/>
        </w:rPr>
        <w:t xml:space="preserve">Simple Linear </w:t>
      </w:r>
      <w:r w:rsidR="005A3114" w:rsidRPr="001E3577">
        <w:rPr>
          <w:rFonts w:ascii="Pyidaungsu" w:hAnsi="Pyidaungsu" w:cs="Pyidaungsu"/>
          <w:color w:val="auto"/>
          <w:sz w:val="28"/>
          <w:szCs w:val="28"/>
        </w:rPr>
        <w:t>Regression</w:t>
      </w:r>
      <w:r w:rsidRPr="001E3577">
        <w:rPr>
          <w:rFonts w:ascii="Pyidaungsu" w:hAnsi="Pyidaungsu" w:cs="Pyidaungsu"/>
          <w:color w:val="auto"/>
          <w:sz w:val="28"/>
          <w:szCs w:val="28"/>
        </w:rPr>
        <w:t xml:space="preserve"> </w:t>
      </w:r>
      <w:r w:rsidRPr="001E3577">
        <w:rPr>
          <w:rFonts w:ascii="Pyidaungsu" w:hAnsi="Pyidaungsu" w:cs="Pyidaungsu" w:hint="cs"/>
          <w:color w:val="auto"/>
          <w:sz w:val="28"/>
          <w:szCs w:val="28"/>
          <w:cs/>
          <w:lang w:bidi="my-MM"/>
        </w:rPr>
        <w:t xml:space="preserve">နှင့် </w:t>
      </w:r>
      <w:r w:rsidRPr="001E3577">
        <w:rPr>
          <w:rFonts w:ascii="Pyidaungsu" w:hAnsi="Pyidaungsu" w:cs="Pyidaungsu"/>
          <w:color w:val="auto"/>
          <w:sz w:val="28"/>
          <w:szCs w:val="28"/>
        </w:rPr>
        <w:t xml:space="preserve">Multiple Linear </w:t>
      </w:r>
      <w:r w:rsidR="005A3114" w:rsidRPr="001E3577">
        <w:rPr>
          <w:rFonts w:ascii="Pyidaungsu" w:hAnsi="Pyidaungsu" w:cs="Pyidaungsu"/>
          <w:color w:val="auto"/>
          <w:sz w:val="28"/>
          <w:szCs w:val="28"/>
        </w:rPr>
        <w:t>Regression</w:t>
      </w:r>
      <w:r w:rsidRPr="001E3577">
        <w:rPr>
          <w:rFonts w:ascii="Pyidaungsu" w:hAnsi="Pyidaungsu" w:cs="Pyidaungsu" w:hint="cs"/>
          <w:color w:val="auto"/>
          <w:sz w:val="28"/>
          <w:szCs w:val="28"/>
          <w:cs/>
          <w:lang w:bidi="my-MM"/>
        </w:rPr>
        <w:t xml:space="preserve"> တို့၏ အဓိက ကွာခြားချက်မှာ </w:t>
      </w:r>
      <w:r w:rsidR="001E3577">
        <w:rPr>
          <w:rFonts w:ascii="Pyidaungsu" w:hAnsi="Pyidaungsu" w:cs="Pyidaungsu" w:hint="cs"/>
          <w:color w:val="auto"/>
          <w:sz w:val="28"/>
          <w:szCs w:val="28"/>
          <w:cs/>
          <w:lang w:bidi="my-MM"/>
        </w:rPr>
        <w:t xml:space="preserve">ရလဒ်ကို ခန့်မှန်းရာတွင် </w:t>
      </w:r>
      <w:r w:rsidR="004A0CBA">
        <w:rPr>
          <w:rFonts w:ascii="Pyidaungsu" w:hAnsi="Pyidaungsu" w:cs="Pyidaungsu"/>
          <w:color w:val="auto"/>
          <w:sz w:val="28"/>
          <w:szCs w:val="28"/>
          <w:lang w:bidi="my-MM"/>
        </w:rPr>
        <w:t>Independent Variable</w:t>
      </w:r>
      <w:r w:rsidR="001E3577" w:rsidRPr="000720EA">
        <w:rPr>
          <w:rFonts w:ascii="Pyidaungsu" w:hAnsi="Pyidaungsu" w:cs="Pyidaungsu"/>
          <w:color w:val="auto"/>
          <w:sz w:val="28"/>
          <w:szCs w:val="28"/>
          <w:cs/>
          <w:lang w:bidi="my-MM"/>
        </w:rPr>
        <w:t xml:space="preserve"> </w:t>
      </w:r>
      <w:r w:rsidR="001E3577">
        <w:rPr>
          <w:rFonts w:ascii="Pyidaungsu" w:hAnsi="Pyidaungsu" w:cs="Pyidaungsu" w:hint="cs"/>
          <w:color w:val="auto"/>
          <w:sz w:val="28"/>
          <w:szCs w:val="28"/>
          <w:cs/>
          <w:lang w:bidi="my-MM"/>
        </w:rPr>
        <w:t>တစ်ခု</w:t>
      </w:r>
      <w:r w:rsidRPr="001E3577">
        <w:rPr>
          <w:rFonts w:ascii="Pyidaungsu" w:hAnsi="Pyidaungsu" w:cs="Pyidaungsu" w:hint="cs"/>
          <w:color w:val="auto"/>
          <w:sz w:val="28"/>
          <w:szCs w:val="28"/>
          <w:cs/>
          <w:lang w:bidi="my-MM"/>
        </w:rPr>
        <w:t xml:space="preserve">ထဲကို အသုံးပြုခြင်းနှင့် </w:t>
      </w:r>
      <w:r w:rsidR="004A0CBA">
        <w:rPr>
          <w:rFonts w:ascii="Pyidaungsu" w:hAnsi="Pyidaungsu" w:cs="Pyidaungsu"/>
          <w:color w:val="auto"/>
          <w:sz w:val="28"/>
          <w:szCs w:val="28"/>
          <w:lang w:bidi="my-MM"/>
        </w:rPr>
        <w:t>Independent Variable</w:t>
      </w:r>
      <w:r w:rsidR="001E3577">
        <w:rPr>
          <w:rFonts w:ascii="Pyidaungsu" w:hAnsi="Pyidaungsu" w:cs="Pyidaungsu" w:hint="cs"/>
          <w:color w:val="auto"/>
          <w:sz w:val="28"/>
          <w:szCs w:val="28"/>
          <w:cs/>
          <w:lang w:bidi="my-MM"/>
        </w:rPr>
        <w:t xml:space="preserve"> အ</w:t>
      </w:r>
      <w:r w:rsidRPr="001E3577">
        <w:rPr>
          <w:rFonts w:ascii="Pyidaungsu" w:hAnsi="Pyidaungsu" w:cs="Pyidaungsu" w:hint="cs"/>
          <w:color w:val="auto"/>
          <w:sz w:val="28"/>
          <w:szCs w:val="28"/>
          <w:cs/>
          <w:lang w:bidi="my-MM"/>
        </w:rPr>
        <w:t>များ</w:t>
      </w:r>
      <w:r w:rsidR="001E3577">
        <w:rPr>
          <w:rFonts w:ascii="Pyidaungsu" w:hAnsi="Pyidaungsu" w:cs="Pyidaungsu" w:hint="cs"/>
          <w:color w:val="auto"/>
          <w:sz w:val="28"/>
          <w:szCs w:val="28"/>
          <w:cs/>
          <w:lang w:bidi="my-MM"/>
        </w:rPr>
        <w:t>အပြား</w:t>
      </w:r>
      <w:r w:rsidRPr="001E3577">
        <w:rPr>
          <w:rFonts w:ascii="Pyidaungsu" w:hAnsi="Pyidaungsu" w:cs="Pyidaungsu" w:hint="cs"/>
          <w:color w:val="auto"/>
          <w:sz w:val="28"/>
          <w:szCs w:val="28"/>
          <w:cs/>
          <w:lang w:bidi="my-MM"/>
        </w:rPr>
        <w:t xml:space="preserve">ကို အသုံးပြုခြင်း ဖြစ်သည်။ </w:t>
      </w:r>
      <w:r w:rsidR="001E3577">
        <w:rPr>
          <w:rFonts w:ascii="Pyidaungsu" w:hAnsi="Pyidaungsu" w:cs="Pyidaungsu" w:hint="cs"/>
          <w:color w:val="auto"/>
          <w:sz w:val="28"/>
          <w:szCs w:val="28"/>
          <w:cs/>
          <w:lang w:bidi="my-MM"/>
        </w:rPr>
        <w:t>တစ်</w:t>
      </w:r>
      <w:r w:rsidRPr="001E3577">
        <w:rPr>
          <w:rFonts w:ascii="Pyidaungsu" w:hAnsi="Pyidaungsu" w:cs="Pyidaungsu" w:hint="cs"/>
          <w:color w:val="auto"/>
          <w:sz w:val="28"/>
          <w:szCs w:val="28"/>
          <w:cs/>
          <w:lang w:bidi="my-MM"/>
        </w:rPr>
        <w:t xml:space="preserve">ခု ထက် ပိုသော </w:t>
      </w:r>
      <w:r w:rsidR="004A0CBA">
        <w:rPr>
          <w:rFonts w:ascii="Pyidaungsu" w:hAnsi="Pyidaungsu" w:cs="Pyidaungsu"/>
          <w:color w:val="auto"/>
          <w:sz w:val="28"/>
          <w:szCs w:val="28"/>
          <w:lang w:bidi="my-MM"/>
        </w:rPr>
        <w:t>Independent Variable</w:t>
      </w:r>
      <w:r w:rsidR="001E3577" w:rsidRPr="000720EA">
        <w:rPr>
          <w:rFonts w:ascii="Pyidaungsu" w:hAnsi="Pyidaungsu" w:cs="Pyidaungsu"/>
          <w:color w:val="auto"/>
          <w:sz w:val="28"/>
          <w:szCs w:val="28"/>
          <w:cs/>
          <w:lang w:bidi="my-MM"/>
        </w:rPr>
        <w:t xml:space="preserve"> </w:t>
      </w:r>
      <w:r w:rsidRPr="001E3577">
        <w:rPr>
          <w:rFonts w:ascii="Pyidaungsu" w:hAnsi="Pyidaungsu" w:cs="Pyidaungsu" w:hint="cs"/>
          <w:color w:val="auto"/>
          <w:sz w:val="28"/>
          <w:szCs w:val="28"/>
          <w:cs/>
          <w:lang w:bidi="my-MM"/>
        </w:rPr>
        <w:t xml:space="preserve">များကို အသုံးပြုရာတွင် သတိပြုရမည့် အချက်မှာ </w:t>
      </w:r>
      <w:r w:rsidR="004A0CBA">
        <w:rPr>
          <w:rFonts w:ascii="Pyidaungsu" w:hAnsi="Pyidaungsu" w:cs="Pyidaungsu"/>
          <w:color w:val="auto"/>
          <w:sz w:val="28"/>
          <w:szCs w:val="28"/>
          <w:lang w:bidi="my-MM"/>
        </w:rPr>
        <w:t>Independent Variable</w:t>
      </w:r>
      <w:r w:rsidR="001E3577" w:rsidRPr="000720EA">
        <w:rPr>
          <w:rFonts w:ascii="Pyidaungsu" w:hAnsi="Pyidaungsu" w:cs="Pyidaungsu"/>
          <w:color w:val="auto"/>
          <w:sz w:val="28"/>
          <w:szCs w:val="28"/>
          <w:cs/>
          <w:lang w:bidi="my-MM"/>
        </w:rPr>
        <w:t xml:space="preserve"> </w:t>
      </w:r>
      <w:r w:rsidRPr="001E3577">
        <w:rPr>
          <w:rFonts w:ascii="Pyidaungsu" w:hAnsi="Pyidaungsu" w:cs="Pyidaungsu" w:hint="cs"/>
          <w:color w:val="auto"/>
          <w:sz w:val="28"/>
          <w:szCs w:val="28"/>
          <w:cs/>
          <w:lang w:bidi="my-MM"/>
        </w:rPr>
        <w:t>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ခု နှင့် 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 xml:space="preserve">ခုကြား ပမာဏ မတူညီခြင်း ဖြစ်သည်။ </w:t>
      </w:r>
    </w:p>
    <w:p w14:paraId="061F598E" w14:textId="03C93A21" w:rsidR="001E3577" w:rsidRDefault="003A504B" w:rsidP="001E3577">
      <w:pPr>
        <w:pStyle w:val="TipText"/>
        <w:spacing w:line="276" w:lineRule="auto"/>
        <w:ind w:firstLine="0"/>
        <w:jc w:val="both"/>
        <w:rPr>
          <w:rFonts w:ascii="Pyidaungsu" w:hAnsi="Pyidaungsu" w:cs="Pyidaungsu"/>
          <w:color w:val="auto"/>
          <w:sz w:val="28"/>
          <w:szCs w:val="28"/>
          <w:lang w:bidi="my-MM"/>
        </w:rPr>
      </w:pPr>
      <w:r w:rsidRPr="001E3577">
        <w:rPr>
          <w:rFonts w:ascii="Pyidaungsu" w:hAnsi="Pyidaungsu" w:cs="Pyidaungsu" w:hint="cs"/>
          <w:color w:val="auto"/>
          <w:sz w:val="28"/>
          <w:szCs w:val="28"/>
          <w:cs/>
          <w:lang w:bidi="my-MM"/>
        </w:rPr>
        <w:t>၁</w:t>
      </w:r>
      <w:r w:rsidR="000840D3">
        <w:rPr>
          <w:rFonts w:ascii="Pyidaungsu" w:hAnsi="Pyidaungsu" w:cs="Pyidaungsu" w:hint="cs"/>
          <w:color w:val="auto"/>
          <w:sz w:val="28"/>
          <w:szCs w:val="28"/>
          <w:cs/>
          <w:lang w:bidi="my-MM"/>
        </w:rPr>
        <w:t>၆</w:t>
      </w:r>
      <w:r w:rsidRPr="001E3577">
        <w:rPr>
          <w:rFonts w:ascii="Pyidaungsu" w:hAnsi="Pyidaungsu" w:cs="Pyidaungsu" w:hint="cs"/>
          <w:color w:val="auto"/>
          <w:sz w:val="28"/>
          <w:szCs w:val="28"/>
          <w:cs/>
          <w:lang w:bidi="my-MM"/>
        </w:rPr>
        <w:t>။</w:t>
      </w:r>
      <w:r w:rsidRPr="001E3577">
        <w:rPr>
          <w:rFonts w:ascii="Pyidaungsu" w:hAnsi="Pyidaungsu" w:cs="Pyidaungsu"/>
          <w:color w:val="auto"/>
          <w:sz w:val="28"/>
          <w:szCs w:val="28"/>
          <w:cs/>
          <w:lang w:bidi="my-MM"/>
        </w:rPr>
        <w:tab/>
      </w:r>
      <w:r w:rsidR="00B01DA1" w:rsidRPr="001E3577">
        <w:rPr>
          <w:rFonts w:ascii="Pyidaungsu" w:hAnsi="Pyidaungsu" w:cs="Pyidaungsu" w:hint="cs"/>
          <w:color w:val="auto"/>
          <w:sz w:val="28"/>
          <w:szCs w:val="28"/>
          <w:cs/>
          <w:lang w:bidi="my-MM"/>
        </w:rPr>
        <w:t xml:space="preserve">ဥပမာ </w:t>
      </w:r>
      <w:r w:rsidRPr="001E3577">
        <w:rPr>
          <w:rFonts w:ascii="Pyidaungsu" w:hAnsi="Pyidaungsu" w:cs="Pyidaungsu" w:hint="cs"/>
          <w:color w:val="auto"/>
          <w:sz w:val="28"/>
          <w:szCs w:val="28"/>
          <w:cs/>
          <w:lang w:bidi="my-MM"/>
        </w:rPr>
        <w:t>တိုက်ခန်းတ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ခန်း၏</w:t>
      </w:r>
      <w:r w:rsidR="00B01DA1" w:rsidRPr="001E3577">
        <w:rPr>
          <w:rFonts w:ascii="Pyidaungsu" w:hAnsi="Pyidaungsu" w:cs="Pyidaungsu" w:hint="cs"/>
          <w:color w:val="auto"/>
          <w:sz w:val="28"/>
          <w:szCs w:val="28"/>
          <w:cs/>
          <w:lang w:bidi="my-MM"/>
        </w:rPr>
        <w:t xml:space="preserve"> စျေးနှုန်းသည် အကျယ်အ၀န်းနှင့် အိပ်ခန်း အရေအတွက်ပေါ် မူတည်သည်ဟူသောအချက်ကို </w:t>
      </w:r>
      <w:r w:rsidRPr="001E3577">
        <w:rPr>
          <w:rFonts w:ascii="Pyidaungsu" w:hAnsi="Pyidaungsu" w:cs="Pyidaungsu" w:hint="cs"/>
          <w:color w:val="auto"/>
          <w:sz w:val="28"/>
          <w:szCs w:val="28"/>
          <w:cs/>
          <w:lang w:bidi="my-MM"/>
        </w:rPr>
        <w:t xml:space="preserve">အခြေခံ၍ </w:t>
      </w:r>
      <w:r w:rsidR="008D5447" w:rsidRPr="001E3577">
        <w:rPr>
          <w:rFonts w:ascii="Pyidaungsu" w:hAnsi="Pyidaungsu" w:cs="Pyidaungsu" w:hint="cs"/>
          <w:color w:val="auto"/>
          <w:sz w:val="28"/>
          <w:szCs w:val="28"/>
          <w:cs/>
          <w:lang w:bidi="my-MM"/>
        </w:rPr>
        <w:t>ယေဘုယျ</w:t>
      </w:r>
      <w:r w:rsidRPr="001E3577">
        <w:rPr>
          <w:rFonts w:ascii="Pyidaungsu" w:hAnsi="Pyidaungsu" w:cs="Pyidaungsu" w:hint="cs"/>
          <w:color w:val="auto"/>
          <w:sz w:val="28"/>
          <w:szCs w:val="28"/>
          <w:cs/>
          <w:lang w:bidi="my-MM"/>
        </w:rPr>
        <w:t xml:space="preserve"> ဆက်သွယ်ချက်</w:t>
      </w:r>
      <w:r w:rsidR="001E3577">
        <w:rPr>
          <w:rFonts w:ascii="Pyidaungsu" w:hAnsi="Pyidaungsu" w:cs="Pyidaungsu" w:hint="cs"/>
          <w:color w:val="auto"/>
          <w:sz w:val="28"/>
          <w:szCs w:val="28"/>
          <w:cs/>
          <w:lang w:bidi="my-MM"/>
        </w:rPr>
        <w:t xml:space="preserve"> </w:t>
      </w:r>
      <w:r w:rsidRPr="001E3577">
        <w:rPr>
          <w:rFonts w:ascii="Pyidaungsu" w:hAnsi="Pyidaungsu" w:cs="Pyidaungsu" w:hint="cs"/>
          <w:color w:val="auto"/>
          <w:sz w:val="28"/>
          <w:szCs w:val="28"/>
          <w:cs/>
          <w:lang w:bidi="my-MM"/>
        </w:rPr>
        <w:t xml:space="preserve">ရှာဖွေကြမည် ဆိုပါစို့။ </w:t>
      </w:r>
      <w:r w:rsidR="001E3577">
        <w:rPr>
          <w:rFonts w:ascii="Pyidaungsu" w:hAnsi="Pyidaungsu" w:cs="Pyidaungsu" w:hint="cs"/>
          <w:color w:val="auto"/>
          <w:sz w:val="28"/>
          <w:szCs w:val="28"/>
          <w:cs/>
          <w:lang w:bidi="my-MM"/>
        </w:rPr>
        <w:t>တိုက်ခန်း</w:t>
      </w:r>
      <w:r w:rsidRPr="001E3577">
        <w:rPr>
          <w:rFonts w:ascii="Pyidaungsu" w:hAnsi="Pyidaungsu" w:cs="Pyidaungsu" w:hint="cs"/>
          <w:color w:val="auto"/>
          <w:sz w:val="28"/>
          <w:szCs w:val="28"/>
          <w:cs/>
          <w:lang w:bidi="my-MM"/>
        </w:rPr>
        <w:t>တ</w:t>
      </w:r>
      <w:r w:rsidR="001E3577">
        <w:rPr>
          <w:rFonts w:ascii="Pyidaungsu" w:hAnsi="Pyidaungsu" w:cs="Pyidaungsu" w:hint="cs"/>
          <w:color w:val="auto"/>
          <w:sz w:val="28"/>
          <w:szCs w:val="28"/>
          <w:cs/>
          <w:lang w:bidi="my-MM"/>
        </w:rPr>
        <w:t>စ်ခန်း</w:t>
      </w:r>
      <w:r w:rsidRPr="001E3577">
        <w:rPr>
          <w:rFonts w:ascii="Pyidaungsu" w:hAnsi="Pyidaungsu" w:cs="Pyidaungsu" w:hint="cs"/>
          <w:color w:val="auto"/>
          <w:sz w:val="28"/>
          <w:szCs w:val="28"/>
          <w:cs/>
          <w:lang w:bidi="my-MM"/>
        </w:rPr>
        <w:t xml:space="preserve">၏ အကျယ်အ၀န်းမှာ ပေ ၅၀၀ မှ ပေ ၁၀၀၀ ကျော် ပတ်လည်ထိ ရှိနိုင်သော်လည်း အိပ်ခန်း အရေအတွက်မှာမူ ၁၀ ခန်းထက် မကျော်နိုင်ပါ။ မတူညီသည့် တန်ဖိုး ၂ ခုကို သင်္ချာ </w:t>
      </w:r>
      <w:r w:rsidR="008D5447" w:rsidRPr="001E3577">
        <w:rPr>
          <w:rFonts w:ascii="Pyidaungsu" w:hAnsi="Pyidaungsu" w:cs="Pyidaungsu" w:hint="cs"/>
          <w:color w:val="auto"/>
          <w:sz w:val="28"/>
          <w:szCs w:val="28"/>
          <w:cs/>
          <w:lang w:bidi="my-MM"/>
        </w:rPr>
        <w:t>ညီမျှခြင်း</w:t>
      </w:r>
      <w:r w:rsidRPr="001E3577">
        <w:rPr>
          <w:rFonts w:ascii="Pyidaungsu" w:hAnsi="Pyidaungsu" w:cs="Pyidaungsu" w:hint="cs"/>
          <w:color w:val="auto"/>
          <w:sz w:val="28"/>
          <w:szCs w:val="28"/>
          <w:cs/>
          <w:lang w:bidi="my-MM"/>
        </w:rPr>
        <w:t>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 xml:space="preserve">ကြောင်းထဲကို အသုံးပြု ၍ ဖြေရှင်းမည်ဆိုပါက တိကျ မှန်ကန်နိုင်ခြင်း မရှိပါ။ </w:t>
      </w:r>
    </w:p>
    <w:p w14:paraId="5AADBD24" w14:textId="5CA56F9C" w:rsidR="00873465" w:rsidRDefault="001E3577" w:rsidP="00B373C1">
      <w:pPr>
        <w:pStyle w:val="TipText"/>
        <w:spacing w:line="276" w:lineRule="auto"/>
        <w:ind w:firstLine="0"/>
        <w:jc w:val="both"/>
        <w:rPr>
          <w:rFonts w:ascii="Pyidaungsu" w:hAnsi="Pyidaungsu" w:cs="Pyidaungsu"/>
          <w:b/>
          <w:bCs/>
          <w:color w:val="auto"/>
          <w:lang w:bidi="my-MM"/>
        </w:rPr>
      </w:pPr>
      <w:r>
        <w:rPr>
          <w:rFonts w:ascii="Pyidaungsu" w:hAnsi="Pyidaungsu" w:cs="Pyidaungsu" w:hint="cs"/>
          <w:color w:val="auto"/>
          <w:sz w:val="28"/>
          <w:szCs w:val="28"/>
          <w:cs/>
          <w:lang w:bidi="my-MM"/>
        </w:rPr>
        <w:t>၁</w:t>
      </w:r>
      <w:r w:rsidR="000840D3">
        <w:rPr>
          <w:rFonts w:ascii="Pyidaungsu" w:hAnsi="Pyidaungsu" w:cs="Pyidaungsu" w:hint="cs"/>
          <w:color w:val="auto"/>
          <w:sz w:val="28"/>
          <w:szCs w:val="28"/>
          <w:cs/>
          <w:lang w:bidi="my-MM"/>
        </w:rPr>
        <w:t>၇</w:t>
      </w:r>
      <w:r>
        <w:rPr>
          <w:rFonts w:ascii="Pyidaungsu" w:hAnsi="Pyidaungsu" w:cs="Pyidaungsu" w:hint="cs"/>
          <w:color w:val="auto"/>
          <w:sz w:val="28"/>
          <w:szCs w:val="28"/>
          <w:cs/>
          <w:lang w:bidi="my-MM"/>
        </w:rPr>
        <w:t>။</w:t>
      </w:r>
      <w:r>
        <w:rPr>
          <w:rFonts w:ascii="Pyidaungsu" w:hAnsi="Pyidaungsu" w:cs="Pyidaungsu"/>
          <w:color w:val="auto"/>
          <w:sz w:val="28"/>
          <w:szCs w:val="28"/>
          <w:cs/>
          <w:lang w:bidi="my-MM"/>
        </w:rPr>
        <w:tab/>
      </w:r>
      <w:r w:rsidR="003A504B" w:rsidRPr="001E3577">
        <w:rPr>
          <w:rFonts w:ascii="Pyidaungsu" w:hAnsi="Pyidaungsu" w:cs="Pyidaungsu" w:hint="cs"/>
          <w:color w:val="auto"/>
          <w:sz w:val="28"/>
          <w:szCs w:val="28"/>
          <w:cs/>
          <w:lang w:bidi="my-MM"/>
        </w:rPr>
        <w:t xml:space="preserve">သို့ဖြစ်ရာ </w:t>
      </w:r>
      <w:r w:rsidR="003A504B" w:rsidRPr="001E3577">
        <w:rPr>
          <w:rFonts w:ascii="Pyidaungsu" w:hAnsi="Pyidaungsu" w:cs="Pyidaungsu"/>
          <w:color w:val="auto"/>
          <w:sz w:val="28"/>
          <w:szCs w:val="28"/>
        </w:rPr>
        <w:t xml:space="preserve">Multiple Linear </w:t>
      </w:r>
      <w:r w:rsidR="005A3114" w:rsidRPr="001E3577">
        <w:rPr>
          <w:rFonts w:ascii="Pyidaungsu" w:hAnsi="Pyidaungsu" w:cs="Pyidaungsu"/>
          <w:color w:val="auto"/>
          <w:sz w:val="28"/>
          <w:szCs w:val="28"/>
        </w:rPr>
        <w:t>Regression</w:t>
      </w:r>
      <w:r w:rsidR="003A504B" w:rsidRPr="001E3577">
        <w:rPr>
          <w:rFonts w:ascii="Pyidaungsu" w:hAnsi="Pyidaungsu" w:cs="Pyidaungsu" w:hint="cs"/>
          <w:color w:val="auto"/>
          <w:sz w:val="28"/>
          <w:szCs w:val="28"/>
          <w:cs/>
          <w:lang w:bidi="my-MM"/>
        </w:rPr>
        <w:t xml:space="preserve"> ကို အသုံးပြု မည်ဆိုပါက အချက်အလက်</w:t>
      </w:r>
      <w:r>
        <w:rPr>
          <w:rFonts w:ascii="Pyidaungsu" w:hAnsi="Pyidaungsu" w:cs="Pyidaungsu" w:hint="cs"/>
          <w:color w:val="auto"/>
          <w:sz w:val="28"/>
          <w:szCs w:val="28"/>
          <w:cs/>
          <w:lang w:bidi="my-MM"/>
        </w:rPr>
        <w:t xml:space="preserve"> (</w:t>
      </w:r>
      <w:r w:rsidR="004A0CBA">
        <w:rPr>
          <w:rFonts w:ascii="Pyidaungsu" w:hAnsi="Pyidaungsu" w:cs="Pyidaungsu"/>
          <w:color w:val="auto"/>
          <w:sz w:val="28"/>
          <w:szCs w:val="28"/>
          <w:lang w:bidi="my-MM"/>
        </w:rPr>
        <w:t>Independent Variable</w:t>
      </w:r>
      <w:r>
        <w:rPr>
          <w:rFonts w:ascii="Pyidaungsu" w:hAnsi="Pyidaungsu" w:cs="Pyidaungsu" w:hint="cs"/>
          <w:color w:val="auto"/>
          <w:sz w:val="28"/>
          <w:szCs w:val="28"/>
          <w:cs/>
          <w:lang w:bidi="my-MM"/>
        </w:rPr>
        <w:t xml:space="preserve">) </w:t>
      </w:r>
      <w:r w:rsidR="003A504B" w:rsidRPr="001E3577">
        <w:rPr>
          <w:rFonts w:ascii="Pyidaungsu" w:hAnsi="Pyidaungsu" w:cs="Pyidaungsu" w:hint="cs"/>
          <w:color w:val="auto"/>
          <w:sz w:val="28"/>
          <w:szCs w:val="28"/>
          <w:cs/>
          <w:lang w:bidi="my-MM"/>
        </w:rPr>
        <w:t xml:space="preserve">များကို တူညီသည့် တန်ဖိုး </w:t>
      </w:r>
      <w:r w:rsidR="00FC642E">
        <w:rPr>
          <w:rFonts w:ascii="Pyidaungsu" w:hAnsi="Pyidaungsu" w:cs="Pyidaungsu" w:hint="cs"/>
          <w:color w:val="auto"/>
          <w:sz w:val="28"/>
          <w:szCs w:val="28"/>
          <w:cs/>
          <w:lang w:bidi="my-MM"/>
        </w:rPr>
        <w:t>တစ်ခု</w:t>
      </w:r>
      <w:r w:rsidR="003A504B" w:rsidRPr="001E3577">
        <w:rPr>
          <w:rFonts w:ascii="Pyidaungsu" w:hAnsi="Pyidaungsu" w:cs="Pyidaungsu" w:hint="cs"/>
          <w:color w:val="auto"/>
          <w:sz w:val="28"/>
          <w:szCs w:val="28"/>
          <w:cs/>
          <w:lang w:bidi="my-MM"/>
        </w:rPr>
        <w:t xml:space="preserve">ထဲတွင် ရှိစေရန် ညှိပေးရမည် ဖြစ်သည်။ ထိုသို့ ပြုလုပ်ခြင်းကို </w:t>
      </w:r>
      <w:r w:rsidR="003A504B" w:rsidRPr="001E3577">
        <w:rPr>
          <w:rFonts w:ascii="Pyidaungsu" w:hAnsi="Pyidaungsu" w:cs="Pyidaungsu"/>
          <w:color w:val="auto"/>
          <w:sz w:val="28"/>
          <w:szCs w:val="28"/>
        </w:rPr>
        <w:t>Feature Scaling</w:t>
      </w:r>
      <w:r w:rsidR="003A504B" w:rsidRPr="001E3577">
        <w:rPr>
          <w:rFonts w:ascii="Pyidaungsu" w:hAnsi="Pyidaungsu" w:cs="Pyidaungsu" w:hint="cs"/>
          <w:color w:val="auto"/>
          <w:sz w:val="28"/>
          <w:szCs w:val="28"/>
          <w:cs/>
          <w:lang w:bidi="my-MM"/>
        </w:rPr>
        <w:t xml:space="preserve"> ဟု ခေါ်ဆိုပါသည်။ ဤစာအုပ်တွင် အသုံးများသည့် </w:t>
      </w:r>
      <w:r w:rsidR="003A504B" w:rsidRPr="001E3577">
        <w:rPr>
          <w:rFonts w:ascii="Pyidaungsu" w:hAnsi="Pyidaungsu" w:cs="Pyidaungsu"/>
          <w:color w:val="auto"/>
          <w:sz w:val="28"/>
          <w:szCs w:val="28"/>
        </w:rPr>
        <w:t>Feature Scaling</w:t>
      </w:r>
      <w:r w:rsidR="003A504B" w:rsidRPr="001E3577">
        <w:rPr>
          <w:rFonts w:ascii="Pyidaungsu" w:hAnsi="Pyidaungsu" w:cs="Pyidaungsu" w:hint="cs"/>
          <w:color w:val="auto"/>
          <w:sz w:val="28"/>
          <w:szCs w:val="28"/>
          <w:cs/>
          <w:lang w:bidi="my-MM"/>
        </w:rPr>
        <w:t xml:space="preserve"> နည်းလမ်း ၂ သွယ်ကို ဖော်ပြသွား</w:t>
      </w:r>
      <w:r>
        <w:rPr>
          <w:rFonts w:ascii="Pyidaungsu" w:hAnsi="Pyidaungsu" w:cs="Pyidaungsu" w:hint="cs"/>
          <w:color w:val="auto"/>
          <w:sz w:val="28"/>
          <w:szCs w:val="28"/>
          <w:cs/>
          <w:lang w:bidi="my-MM"/>
        </w:rPr>
        <w:t xml:space="preserve"> </w:t>
      </w:r>
      <w:r w:rsidR="003A504B" w:rsidRPr="001E3577">
        <w:rPr>
          <w:rFonts w:ascii="Pyidaungsu" w:hAnsi="Pyidaungsu" w:cs="Pyidaungsu" w:hint="cs"/>
          <w:color w:val="auto"/>
          <w:sz w:val="28"/>
          <w:szCs w:val="28"/>
          <w:cs/>
          <w:lang w:bidi="my-MM"/>
        </w:rPr>
        <w:t>ပါမည်။</w:t>
      </w:r>
      <w:r w:rsidR="003A504B" w:rsidRPr="001E3577">
        <w:rPr>
          <w:rFonts w:ascii="Pyidaungsu" w:hAnsi="Pyidaungsu" w:cs="Pyidaungsu" w:hint="cs"/>
          <w:b/>
          <w:bCs/>
          <w:color w:val="auto"/>
          <w:sz w:val="28"/>
          <w:szCs w:val="28"/>
          <w:cs/>
          <w:lang w:bidi="my-MM"/>
        </w:rPr>
        <w:t xml:space="preserve"> </w:t>
      </w:r>
    </w:p>
    <w:p w14:paraId="4A3551F9" w14:textId="587CC08F" w:rsidR="003A504B" w:rsidRPr="00873465" w:rsidRDefault="003A504B" w:rsidP="00873465">
      <w:pPr>
        <w:pStyle w:val="TipText"/>
        <w:spacing w:line="276" w:lineRule="auto"/>
        <w:ind w:firstLine="0"/>
        <w:jc w:val="both"/>
        <w:rPr>
          <w:rFonts w:ascii="Pyidaungsu" w:hAnsi="Pyidaungsu" w:cs="Pyidaungsu"/>
          <w:b/>
          <w:bCs/>
          <w:color w:val="auto"/>
          <w:sz w:val="28"/>
          <w:szCs w:val="28"/>
          <w:lang w:bidi="my-MM"/>
        </w:rPr>
      </w:pPr>
      <w:r w:rsidRPr="00873465">
        <w:rPr>
          <w:rFonts w:ascii="Pyidaungsu" w:hAnsi="Pyidaungsu" w:cs="Pyidaungsu"/>
          <w:b/>
          <w:bCs/>
          <w:color w:val="auto"/>
          <w:sz w:val="28"/>
          <w:szCs w:val="28"/>
          <w:lang w:bidi="my-MM"/>
        </w:rPr>
        <w:t>Min-Max Scaling</w:t>
      </w:r>
    </w:p>
    <w:p w14:paraId="67170A8C" w14:textId="0BE4936F" w:rsidR="0041337F" w:rsidRDefault="003A504B" w:rsidP="00873465">
      <w:pPr>
        <w:pStyle w:val="TipText"/>
        <w:spacing w:line="276" w:lineRule="auto"/>
        <w:ind w:firstLine="0"/>
        <w:jc w:val="both"/>
        <w:rPr>
          <w:rFonts w:ascii="Pyidaungsu" w:hAnsi="Pyidaungsu" w:cs="Pyidaungsu"/>
          <w:color w:val="auto"/>
          <w:sz w:val="28"/>
          <w:szCs w:val="28"/>
          <w:lang w:bidi="my-MM"/>
        </w:rPr>
      </w:pPr>
      <w:r w:rsidRPr="00873465">
        <w:rPr>
          <w:rFonts w:ascii="Pyidaungsu" w:hAnsi="Pyidaungsu" w:cs="Pyidaungsu"/>
          <w:color w:val="auto"/>
          <w:sz w:val="28"/>
          <w:szCs w:val="28"/>
          <w:cs/>
          <w:lang w:bidi="my-MM"/>
        </w:rPr>
        <w:t>၁</w:t>
      </w:r>
      <w:r w:rsidR="000840D3">
        <w:rPr>
          <w:rFonts w:ascii="Pyidaungsu" w:hAnsi="Pyidaungsu" w:cs="Pyidaungsu" w:hint="cs"/>
          <w:color w:val="auto"/>
          <w:sz w:val="28"/>
          <w:szCs w:val="28"/>
          <w:cs/>
          <w:lang w:bidi="my-MM"/>
        </w:rPr>
        <w:t>၈</w:t>
      </w:r>
      <w:r w:rsidRPr="00873465">
        <w:rPr>
          <w:rFonts w:ascii="Pyidaungsu" w:hAnsi="Pyidaungsu" w:cs="Pyidaungsu"/>
          <w:color w:val="auto"/>
          <w:sz w:val="28"/>
          <w:szCs w:val="28"/>
          <w:cs/>
          <w:lang w:bidi="my-MM"/>
        </w:rPr>
        <w:t xml:space="preserve">။ </w:t>
      </w:r>
      <w:r w:rsidRPr="00873465">
        <w:rPr>
          <w:rFonts w:ascii="Pyidaungsu" w:hAnsi="Pyidaungsu" w:cs="Pyidaungsu"/>
          <w:color w:val="auto"/>
          <w:sz w:val="28"/>
          <w:szCs w:val="28"/>
          <w:cs/>
          <w:lang w:bidi="my-MM"/>
        </w:rPr>
        <w:tab/>
      </w:r>
      <w:r w:rsidRPr="00873465">
        <w:rPr>
          <w:rFonts w:ascii="Pyidaungsu" w:hAnsi="Pyidaungsu" w:cs="Pyidaungsu"/>
          <w:color w:val="auto"/>
          <w:sz w:val="28"/>
          <w:szCs w:val="28"/>
          <w:lang w:bidi="my-MM"/>
        </w:rPr>
        <w:t>Min-Max Scaling</w:t>
      </w:r>
      <w:r w:rsidRPr="00873465">
        <w:rPr>
          <w:rFonts w:ascii="Pyidaungsu" w:hAnsi="Pyidaungsu" w:cs="Pyidaungsu"/>
          <w:color w:val="auto"/>
          <w:sz w:val="28"/>
          <w:szCs w:val="28"/>
          <w:cs/>
          <w:lang w:bidi="my-MM"/>
        </w:rPr>
        <w:t xml:space="preserve"> ဆိုသည်မှာ </w:t>
      </w:r>
      <w:r w:rsidR="004A0CBA">
        <w:rPr>
          <w:rFonts w:ascii="Pyidaungsu" w:hAnsi="Pyidaungsu" w:cs="Pyidaungsu"/>
          <w:color w:val="auto"/>
          <w:sz w:val="28"/>
          <w:szCs w:val="28"/>
          <w:lang w:bidi="my-MM"/>
        </w:rPr>
        <w:t>Independent Variable</w:t>
      </w:r>
      <w:r w:rsidR="004F5A64" w:rsidRPr="00873465">
        <w:rPr>
          <w:rFonts w:ascii="Pyidaungsu" w:hAnsi="Pyidaungsu" w:cs="Pyidaungsu"/>
          <w:color w:val="auto"/>
          <w:sz w:val="28"/>
          <w:szCs w:val="28"/>
          <w:cs/>
          <w:lang w:bidi="my-MM"/>
        </w:rPr>
        <w:t xml:space="preserve"> </w:t>
      </w:r>
      <w:r w:rsidRPr="00873465">
        <w:rPr>
          <w:rFonts w:ascii="Pyidaungsu" w:hAnsi="Pyidaungsu" w:cs="Pyidaungsu"/>
          <w:color w:val="auto"/>
          <w:sz w:val="28"/>
          <w:szCs w:val="28"/>
          <w:cs/>
          <w:lang w:bidi="my-MM"/>
        </w:rPr>
        <w:t>တ</w:t>
      </w:r>
      <w:r w:rsidR="00873465">
        <w:rPr>
          <w:rFonts w:ascii="Pyidaungsu" w:hAnsi="Pyidaungsu" w:cs="Pyidaungsu" w:hint="cs"/>
          <w:color w:val="auto"/>
          <w:sz w:val="28"/>
          <w:szCs w:val="28"/>
          <w:cs/>
          <w:lang w:bidi="my-MM"/>
        </w:rPr>
        <w:t>စ်</w:t>
      </w:r>
      <w:r w:rsidRPr="00873465">
        <w:rPr>
          <w:rFonts w:ascii="Pyidaungsu" w:hAnsi="Pyidaungsu" w:cs="Pyidaungsu"/>
          <w:color w:val="auto"/>
          <w:sz w:val="28"/>
          <w:szCs w:val="28"/>
          <w:cs/>
          <w:lang w:bidi="my-MM"/>
        </w:rPr>
        <w:t>ခုချင်းစီ၏ တန်ဖိုးကို သုညနှင့် တစ်</w:t>
      </w:r>
      <w:r w:rsidR="00873465">
        <w:rPr>
          <w:rFonts w:ascii="Pyidaungsu" w:hAnsi="Pyidaungsu" w:cs="Pyidaungsu" w:hint="cs"/>
          <w:color w:val="auto"/>
          <w:sz w:val="28"/>
          <w:szCs w:val="28"/>
          <w:cs/>
          <w:lang w:bidi="my-MM"/>
        </w:rPr>
        <w:t xml:space="preserve"> အ</w:t>
      </w:r>
      <w:r w:rsidRPr="00873465">
        <w:rPr>
          <w:rFonts w:ascii="Pyidaungsu" w:hAnsi="Pyidaungsu" w:cs="Pyidaungsu"/>
          <w:color w:val="auto"/>
          <w:sz w:val="28"/>
          <w:szCs w:val="28"/>
          <w:cs/>
          <w:lang w:bidi="my-MM"/>
        </w:rPr>
        <w:t xml:space="preserve">ကြား ရောက်အောင် ညှိယူခြင်း ဖြစ်သည်။ </w:t>
      </w:r>
      <w:r w:rsidR="004F5A64">
        <w:rPr>
          <w:rFonts w:ascii="Pyidaungsu" w:hAnsi="Pyidaungsu" w:cs="Pyidaungsu" w:hint="cs"/>
          <w:color w:val="auto"/>
          <w:sz w:val="28"/>
          <w:szCs w:val="28"/>
          <w:cs/>
          <w:lang w:bidi="my-MM"/>
        </w:rPr>
        <w:t>အထက်ပါ တိုက်ခန်း စျေးနှုန်း ဥပမာတွင် တိုက်ခန်း၏ အနည်းဆုံး အကျယ်အ၀န်းမှာ ပေ ၅၀၀ ပတ်လည်ဖြစ်ပြီး အကျယ်ဆုံးတိုက်ခန်းမှာ ပေ၁၅၀၀ ပတ်လည်ဟု ဆိုကြပါစို့။တိုက်ခန်းများ၏ အကျယ်</w:t>
      </w:r>
      <w:r w:rsidR="0041337F">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 xml:space="preserve">အ၀န်း ခြားနားချက်မှာ ပေ တစ်ထောင်ပတ်လည် (၁၅၀၀ - ၅၀၀ = ၁၀၀၀) ဖြစ်သည်ကို </w:t>
      </w:r>
      <w:r w:rsidR="004F5A64">
        <w:rPr>
          <w:rFonts w:ascii="Pyidaungsu" w:hAnsi="Pyidaungsu" w:cs="Pyidaungsu" w:hint="cs"/>
          <w:color w:val="auto"/>
          <w:sz w:val="28"/>
          <w:szCs w:val="28"/>
          <w:cs/>
          <w:lang w:bidi="my-MM"/>
        </w:rPr>
        <w:lastRenderedPageBreak/>
        <w:t xml:space="preserve">တွေ့ရမည်။ ထို့နောက် </w:t>
      </w:r>
      <w:r w:rsidR="004F5A64">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sidR="004F5A64">
        <w:rPr>
          <w:rFonts w:ascii="Pyidaungsu" w:hAnsi="Pyidaungsu" w:cs="Pyidaungsu" w:hint="cs"/>
          <w:color w:val="auto"/>
          <w:sz w:val="28"/>
          <w:szCs w:val="28"/>
          <w:cs/>
          <w:lang w:bidi="my-MM"/>
        </w:rPr>
        <w:t>ရှိ  တိုက်ခန်းတစ်ခန်းချင်းစီ၏ အကျယ်</w:t>
      </w:r>
      <w:r w:rsidR="0041337F">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အ၀န်းမှ အနည်းဆုံးတန်ဖိုး (၅၀၀) ကို နှုတ်၍ အကျယ်အ၀န်းခြားနားချက်</w:t>
      </w:r>
      <w:r w:rsidR="0041337F">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(၁၀၀</w:t>
      </w:r>
      <w:r w:rsidR="0041337F">
        <w:rPr>
          <w:rFonts w:ascii="Pyidaungsu" w:hAnsi="Pyidaungsu" w:cs="Pyidaungsu" w:hint="cs"/>
          <w:color w:val="auto"/>
          <w:sz w:val="28"/>
          <w:szCs w:val="28"/>
          <w:cs/>
          <w:lang w:bidi="my-MM"/>
        </w:rPr>
        <w:t>၀</w:t>
      </w:r>
      <w:r w:rsidR="004F5A64">
        <w:rPr>
          <w:rFonts w:ascii="Pyidaungsu" w:hAnsi="Pyidaungsu" w:cs="Pyidaungsu" w:hint="cs"/>
          <w:color w:val="auto"/>
          <w:sz w:val="28"/>
          <w:szCs w:val="28"/>
          <w:cs/>
          <w:lang w:bidi="my-MM"/>
        </w:rPr>
        <w:t>) ဖြင့် စားပေး</w:t>
      </w:r>
      <w:r w:rsidR="00534495">
        <w:rPr>
          <w:rFonts w:ascii="Pyidaungsu" w:hAnsi="Pyidaungsu" w:cs="Pyidaungsu" w:hint="cs"/>
          <w:color w:val="auto"/>
          <w:sz w:val="28"/>
          <w:szCs w:val="28"/>
          <w:cs/>
          <w:lang w:bidi="my-MM"/>
        </w:rPr>
        <w:t>ရမည်။</w:t>
      </w:r>
      <w:r w:rsidR="003A2A9E">
        <w:rPr>
          <w:rFonts w:ascii="Pyidaungsu" w:hAnsi="Pyidaungsu" w:cs="Pyidaungsu" w:hint="cs"/>
          <w:color w:val="auto"/>
          <w:sz w:val="28"/>
          <w:szCs w:val="28"/>
          <w:cs/>
          <w:lang w:bidi="my-MM"/>
        </w:rPr>
        <w:t xml:space="preserve"> </w:t>
      </w:r>
    </w:p>
    <w:p w14:paraId="1AB85E74" w14:textId="15867E18" w:rsidR="004F5A64" w:rsidRDefault="0041337F"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၁</w:t>
      </w:r>
      <w:r w:rsidR="000840D3">
        <w:rPr>
          <w:rFonts w:ascii="Pyidaungsu" w:hAnsi="Pyidaungsu" w:cs="Pyidaungsu" w:hint="cs"/>
          <w:color w:val="auto"/>
          <w:sz w:val="28"/>
          <w:szCs w:val="28"/>
          <w:cs/>
          <w:lang w:bidi="my-MM"/>
        </w:rPr>
        <w:t>၉</w:t>
      </w:r>
      <w:r>
        <w:rPr>
          <w:rFonts w:ascii="Pyidaungsu" w:hAnsi="Pyidaungsu" w:cs="Pyidaungsu" w:hint="cs"/>
          <w:color w:val="auto"/>
          <w:sz w:val="28"/>
          <w:szCs w:val="28"/>
          <w:cs/>
          <w:lang w:bidi="my-MM"/>
        </w:rPr>
        <w:t xml:space="preserve">။ </w:t>
      </w:r>
      <w:r w:rsidRPr="00873465">
        <w:rPr>
          <w:rFonts w:ascii="Pyidaungsu" w:hAnsi="Pyidaungsu" w:cs="Pyidaungsu"/>
          <w:color w:val="auto"/>
          <w:sz w:val="28"/>
          <w:szCs w:val="28"/>
          <w:lang w:bidi="my-MM"/>
        </w:rPr>
        <w:t>Min-Max Scaling</w:t>
      </w:r>
      <w:r w:rsidRPr="00873465">
        <w:rPr>
          <w:rFonts w:ascii="Pyidaungsu" w:hAnsi="Pyidaungsu" w:cs="Pyidaungsu"/>
          <w:color w:val="auto"/>
          <w:sz w:val="28"/>
          <w:szCs w:val="28"/>
          <w:cs/>
          <w:lang w:bidi="my-MM"/>
        </w:rPr>
        <w:t xml:space="preserve"> </w:t>
      </w:r>
      <w:r>
        <w:rPr>
          <w:rFonts w:ascii="Pyidaungsu" w:hAnsi="Pyidaungsu" w:cs="Pyidaungsu" w:hint="cs"/>
          <w:color w:val="auto"/>
          <w:sz w:val="28"/>
          <w:szCs w:val="28"/>
          <w:cs/>
          <w:lang w:bidi="my-MM"/>
        </w:rPr>
        <w:t xml:space="preserve">ကို အသုံးပြု၍ </w:t>
      </w:r>
      <w:r w:rsidR="00534495">
        <w:rPr>
          <w:rFonts w:ascii="Pyidaungsu" w:hAnsi="Pyidaungsu" w:cs="Pyidaungsu"/>
          <w:color w:val="auto"/>
          <w:sz w:val="28"/>
          <w:szCs w:val="28"/>
          <w:lang w:bidi="my-MM"/>
        </w:rPr>
        <w:t xml:space="preserve">Scaled </w:t>
      </w:r>
      <w:r w:rsidR="00534495">
        <w:rPr>
          <w:rFonts w:ascii="Pyidaungsu" w:hAnsi="Pyidaungsu" w:cs="Pyidaungsu" w:hint="cs"/>
          <w:color w:val="auto"/>
          <w:sz w:val="28"/>
          <w:szCs w:val="28"/>
          <w:cs/>
          <w:lang w:bidi="my-MM"/>
        </w:rPr>
        <w:t xml:space="preserve">ပြုလုပ်ထားသည့် </w:t>
      </w:r>
      <w:r w:rsidR="004F5A64">
        <w:rPr>
          <w:rFonts w:ascii="Pyidaungsu" w:hAnsi="Pyidaungsu" w:cs="Pyidaungsu" w:hint="cs"/>
          <w:color w:val="auto"/>
          <w:sz w:val="28"/>
          <w:szCs w:val="28"/>
          <w:cs/>
          <w:lang w:bidi="my-MM"/>
        </w:rPr>
        <w:t xml:space="preserve">တိုက်ခန်းများ၏ အကျယ်အ၀န်းမှာ </w:t>
      </w:r>
      <w:r w:rsidR="00534495">
        <w:rPr>
          <w:rFonts w:ascii="Pyidaungsu" w:hAnsi="Pyidaungsu" w:cs="Pyidaungsu" w:hint="cs"/>
          <w:color w:val="auto"/>
          <w:sz w:val="28"/>
          <w:szCs w:val="28"/>
          <w:cs/>
          <w:lang w:bidi="my-MM"/>
        </w:rPr>
        <w:t xml:space="preserve">အကျဥ်းဆုံး တိုက်ခန်း အတွက် </w:t>
      </w:r>
      <w:r w:rsidR="004F5A64">
        <w:rPr>
          <w:rFonts w:ascii="Pyidaungsu" w:hAnsi="Pyidaungsu" w:cs="Pyidaungsu" w:hint="cs"/>
          <w:color w:val="auto"/>
          <w:sz w:val="28"/>
          <w:szCs w:val="28"/>
          <w:cs/>
          <w:lang w:bidi="my-MM"/>
        </w:rPr>
        <w:t>အနိမ့်ဆုံး</w:t>
      </w:r>
      <w:r w:rsidR="00534495">
        <w:rPr>
          <w:rFonts w:ascii="Pyidaungsu" w:hAnsi="Pyidaungsu" w:cs="Pyidaungsu"/>
          <w:color w:val="auto"/>
          <w:sz w:val="28"/>
          <w:szCs w:val="28"/>
          <w:lang w:bidi="my-MM"/>
        </w:rPr>
        <w:t xml:space="preserve"> </w:t>
      </w:r>
      <w:r w:rsidR="00534495">
        <w:rPr>
          <w:rFonts w:ascii="Pyidaungsu" w:hAnsi="Pyidaungsu" w:cs="Pyidaungsu" w:hint="cs"/>
          <w:color w:val="auto"/>
          <w:sz w:val="28"/>
          <w:szCs w:val="28"/>
          <w:cs/>
          <w:lang w:bidi="my-MM"/>
        </w:rPr>
        <w:t>တန်ဖိုး</w:t>
      </w:r>
      <w:r w:rsidR="004F5A64">
        <w:rPr>
          <w:rFonts w:ascii="Pyidaungsu" w:hAnsi="Pyidaungsu" w:cs="Pyidaungsu" w:hint="cs"/>
          <w:color w:val="auto"/>
          <w:sz w:val="28"/>
          <w:szCs w:val="28"/>
          <w:cs/>
          <w:lang w:bidi="my-MM"/>
        </w:rPr>
        <w:t xml:space="preserve"> သုည </w:t>
      </w:r>
      <w:r w:rsidR="00534495">
        <w:rPr>
          <w:rFonts w:ascii="Pyidaungsu" w:hAnsi="Pyidaungsu" w:cs="Pyidaungsu" w:hint="cs"/>
          <w:color w:val="auto"/>
          <w:sz w:val="28"/>
          <w:szCs w:val="28"/>
          <w:cs/>
          <w:lang w:bidi="my-MM"/>
        </w:rPr>
        <w:t xml:space="preserve">(၀) </w:t>
      </w:r>
      <w:r w:rsidR="004F5A64">
        <w:rPr>
          <w:rFonts w:ascii="Pyidaungsu" w:hAnsi="Pyidaungsu" w:cs="Pyidaungsu" w:hint="cs"/>
          <w:color w:val="auto"/>
          <w:sz w:val="28"/>
          <w:szCs w:val="28"/>
          <w:cs/>
          <w:lang w:bidi="my-MM"/>
        </w:rPr>
        <w:t>နှင့် အကျယ်ဆုံး တိုက်ခန်း</w:t>
      </w:r>
      <w:r w:rsidR="00534495">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အတွက်</w:t>
      </w:r>
      <w:r w:rsidR="00534495">
        <w:rPr>
          <w:rFonts w:ascii="Pyidaungsu" w:hAnsi="Pyidaungsu" w:cs="Pyidaungsu" w:hint="cs"/>
          <w:color w:val="auto"/>
          <w:sz w:val="28"/>
          <w:szCs w:val="28"/>
          <w:cs/>
          <w:lang w:bidi="my-MM"/>
        </w:rPr>
        <w:t xml:space="preserve"> အမြင့်ဆုံး တန်ဖိုး တစ် (၁)</w:t>
      </w:r>
      <w:r w:rsidR="004F5A64">
        <w:rPr>
          <w:rFonts w:ascii="Pyidaungsu" w:hAnsi="Pyidaungsu" w:cs="Pyidaungsu" w:hint="cs"/>
          <w:color w:val="auto"/>
          <w:sz w:val="28"/>
          <w:szCs w:val="28"/>
          <w:cs/>
          <w:lang w:bidi="my-MM"/>
        </w:rPr>
        <w:t xml:space="preserve"> ရသည်ကို တွေ့ရ</w:t>
      </w:r>
      <w:r w:rsidR="00E400F3">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 xml:space="preserve">မည်။ </w:t>
      </w:r>
    </w:p>
    <w:p w14:paraId="28B2ACF3" w14:textId="3AEBE763" w:rsidR="003A504B" w:rsidRPr="00873465" w:rsidRDefault="000840D3"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၂၀</w:t>
      </w:r>
      <w:r w:rsidR="004F5A64">
        <w:rPr>
          <w:rFonts w:ascii="Pyidaungsu" w:hAnsi="Pyidaungsu" w:cs="Pyidaungsu" w:hint="cs"/>
          <w:color w:val="auto"/>
          <w:sz w:val="28"/>
          <w:szCs w:val="28"/>
          <w:cs/>
          <w:lang w:bidi="my-MM"/>
        </w:rPr>
        <w:t xml:space="preserve">။ </w:t>
      </w:r>
      <w:r w:rsidR="004F5A64">
        <w:rPr>
          <w:rFonts w:ascii="Pyidaungsu" w:hAnsi="Pyidaungsu" w:cs="Pyidaungsu"/>
          <w:color w:val="auto"/>
          <w:sz w:val="28"/>
          <w:szCs w:val="28"/>
          <w:cs/>
          <w:lang w:bidi="my-MM"/>
        </w:rPr>
        <w:tab/>
      </w:r>
      <w:r w:rsidR="004F5A64" w:rsidRPr="00873465">
        <w:rPr>
          <w:rFonts w:ascii="Pyidaungsu" w:hAnsi="Pyidaungsu" w:cs="Pyidaungsu"/>
          <w:color w:val="auto"/>
          <w:sz w:val="28"/>
          <w:szCs w:val="28"/>
          <w:lang w:bidi="my-MM"/>
        </w:rPr>
        <w:t>Min-Max Scaling</w:t>
      </w:r>
      <w:r w:rsidR="004F5A64">
        <w:rPr>
          <w:rFonts w:ascii="Pyidaungsu" w:hAnsi="Pyidaungsu" w:cs="Pyidaungsu" w:hint="cs"/>
          <w:color w:val="auto"/>
          <w:sz w:val="28"/>
          <w:szCs w:val="28"/>
          <w:cs/>
          <w:lang w:bidi="my-MM"/>
        </w:rPr>
        <w:t xml:space="preserve"> ကို </w:t>
      </w:r>
      <w:r w:rsidR="003A504B" w:rsidRPr="00873465">
        <w:rPr>
          <w:rFonts w:ascii="Pyidaungsu" w:hAnsi="Pyidaungsu" w:cs="Pyidaungsu"/>
          <w:color w:val="auto"/>
          <w:sz w:val="28"/>
          <w:szCs w:val="28"/>
          <w:cs/>
          <w:lang w:bidi="my-MM"/>
        </w:rPr>
        <w:t>သင်္ချာ</w:t>
      </w:r>
      <w:r w:rsidR="00873465">
        <w:rPr>
          <w:rFonts w:ascii="Pyidaungsu" w:hAnsi="Pyidaungsu" w:cs="Pyidaungsu" w:hint="cs"/>
          <w:color w:val="auto"/>
          <w:sz w:val="28"/>
          <w:szCs w:val="28"/>
          <w:cs/>
          <w:lang w:bidi="my-MM"/>
        </w:rPr>
        <w:t>ညီမျှခြင်း အသုံးပြု၍</w:t>
      </w:r>
      <w:r w:rsidR="003A504B" w:rsidRPr="00873465">
        <w:rPr>
          <w:rFonts w:ascii="Pyidaungsu" w:hAnsi="Pyidaungsu" w:cs="Pyidaungsu"/>
          <w:color w:val="auto"/>
          <w:sz w:val="28"/>
          <w:szCs w:val="28"/>
          <w:cs/>
          <w:lang w:bidi="my-MM"/>
        </w:rPr>
        <w:t xml:space="preserve"> အောက်ပါ အတိုင်း ဖော်ပြနိုင်</w:t>
      </w:r>
      <w:r w:rsidR="004F5A64">
        <w:rPr>
          <w:rFonts w:ascii="Pyidaungsu" w:hAnsi="Pyidaungsu" w:cs="Pyidaungsu" w:hint="cs"/>
          <w:color w:val="auto"/>
          <w:sz w:val="28"/>
          <w:szCs w:val="28"/>
          <w:cs/>
          <w:lang w:bidi="my-MM"/>
        </w:rPr>
        <w:t xml:space="preserve"> </w:t>
      </w:r>
      <w:r w:rsidR="003A504B" w:rsidRPr="00873465">
        <w:rPr>
          <w:rFonts w:ascii="Pyidaungsu" w:hAnsi="Pyidaungsu" w:cs="Pyidaungsu"/>
          <w:color w:val="auto"/>
          <w:sz w:val="28"/>
          <w:szCs w:val="28"/>
          <w:cs/>
          <w:lang w:bidi="my-MM"/>
        </w:rPr>
        <w:t xml:space="preserve">သည်။ </w:t>
      </w:r>
    </w:p>
    <w:p w14:paraId="102341CD" w14:textId="79149E01" w:rsidR="003A2A9E" w:rsidRDefault="00000000" w:rsidP="003A2A9E">
      <w:pPr>
        <w:pStyle w:val="TipText"/>
        <w:spacing w:line="276" w:lineRule="auto"/>
        <w:ind w:left="720"/>
        <w:jc w:val="center"/>
        <w:rPr>
          <w:rFonts w:ascii="Pyidaungsu" w:hAnsi="Pyidaungsu" w:cs="Pyidaungsu"/>
          <w:color w:val="auto"/>
          <w:sz w:val="28"/>
          <w:szCs w:val="28"/>
          <w:lang w:bidi="my-MM"/>
        </w:rPr>
      </w:pPr>
      <m:oMath>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x</m:t>
            </m:r>
          </m:e>
          <m:sub>
            <m:r>
              <w:rPr>
                <w:rFonts w:ascii="Cambria Math" w:hAnsi="Cambria Math" w:cs="Pyidaungsu"/>
                <w:color w:val="auto"/>
                <w:sz w:val="32"/>
                <w:szCs w:val="32"/>
                <w:lang w:bidi="my-MM"/>
              </w:rPr>
              <m:t>scale</m:t>
            </m:r>
          </m:sub>
        </m:sSub>
        <m:r>
          <w:rPr>
            <w:rFonts w:ascii="Cambria Math" w:hAnsi="Cambria Math" w:cs="Pyidaungsu"/>
            <w:color w:val="auto"/>
            <w:sz w:val="32"/>
            <w:szCs w:val="32"/>
            <w:lang w:bidi="my-MM"/>
          </w:rPr>
          <m:t xml:space="preserve">= </m:t>
        </m:r>
        <m:f>
          <m:fPr>
            <m:ctrlPr>
              <w:rPr>
                <w:rFonts w:ascii="Cambria Math" w:hAnsi="Cambria Math" w:cs="Pyidaungsu"/>
                <w:i/>
                <w:color w:val="auto"/>
                <w:sz w:val="32"/>
                <w:szCs w:val="32"/>
                <w:lang w:bidi="my-MM"/>
              </w:rPr>
            </m:ctrlPr>
          </m:fPr>
          <m:num>
            <m:r>
              <w:rPr>
                <w:rFonts w:ascii="Cambria Math" w:hAnsi="Cambria Math" w:cs="Pyidaungsu"/>
                <w:color w:val="auto"/>
                <w:sz w:val="32"/>
                <w:szCs w:val="32"/>
                <w:lang w:bidi="my-MM"/>
              </w:rPr>
              <m:t xml:space="preserve">x-x_min </m:t>
            </m:r>
          </m:num>
          <m:den>
            <m:r>
              <w:rPr>
                <w:rFonts w:ascii="Cambria Math" w:hAnsi="Cambria Math" w:cs="Pyidaungsu"/>
                <w:color w:val="auto"/>
                <w:sz w:val="32"/>
                <w:szCs w:val="32"/>
                <w:lang w:bidi="my-MM"/>
              </w:rPr>
              <m:t>x_</m:t>
            </m:r>
            <m:func>
              <m:funcPr>
                <m:ctrlPr>
                  <w:rPr>
                    <w:rFonts w:ascii="Cambria Math" w:hAnsi="Cambria Math" w:cs="Pyidaungsu"/>
                    <w:i/>
                    <w:color w:val="auto"/>
                    <w:sz w:val="32"/>
                    <w:szCs w:val="32"/>
                    <w:lang w:bidi="my-MM"/>
                  </w:rPr>
                </m:ctrlPr>
              </m:funcPr>
              <m:fName>
                <m:r>
                  <m:rPr>
                    <m:sty m:val="p"/>
                  </m:rPr>
                  <w:rPr>
                    <w:rFonts w:ascii="Cambria Math" w:hAnsi="Cambria Math" w:cs="Pyidaungsu"/>
                    <w:color w:val="auto"/>
                    <w:sz w:val="32"/>
                    <w:szCs w:val="32"/>
                    <w:lang w:bidi="my-MM"/>
                  </w:rPr>
                  <m:t>max</m:t>
                </m:r>
              </m:fName>
              <m:e>
                <m:r>
                  <w:rPr>
                    <w:rFonts w:ascii="Cambria Math" w:hAnsi="Cambria Math" w:cs="Pyidaungsu"/>
                    <w:color w:val="auto"/>
                    <w:sz w:val="32"/>
                    <w:szCs w:val="32"/>
                    <w:lang w:bidi="my-MM"/>
                  </w:rPr>
                  <m:t xml:space="preserve">- x_min </m:t>
                </m:r>
              </m:e>
            </m:func>
          </m:den>
        </m:f>
      </m:oMath>
      <w:r w:rsidR="003A504B" w:rsidRPr="00873465">
        <w:rPr>
          <w:rFonts w:ascii="Pyidaungsu" w:hAnsi="Pyidaungsu" w:cs="Pyidaungsu"/>
          <w:color w:val="auto"/>
          <w:sz w:val="28"/>
          <w:szCs w:val="28"/>
          <w:lang w:bidi="my-MM"/>
        </w:rPr>
        <w:t xml:space="preserve"> </w:t>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r>
      <w:r w:rsidR="003A504B" w:rsidRPr="00873465">
        <w:rPr>
          <w:rFonts w:ascii="Pyidaungsu" w:hAnsi="Pyidaungsu" w:cs="Pyidaungsu"/>
          <w:color w:val="auto"/>
          <w:sz w:val="28"/>
          <w:szCs w:val="28"/>
          <w:lang w:bidi="my-MM"/>
        </w:rPr>
        <w:t>(</w:t>
      </w:r>
      <w:r w:rsidR="003A504B" w:rsidRPr="00873465">
        <w:rPr>
          <w:rFonts w:ascii="Pyidaungsu" w:hAnsi="Pyidaungsu" w:cs="Pyidaungsu"/>
          <w:color w:val="auto"/>
          <w:sz w:val="28"/>
          <w:szCs w:val="28"/>
          <w:cs/>
          <w:lang w:bidi="my-MM"/>
        </w:rPr>
        <w:t>၂.</w:t>
      </w:r>
      <w:r w:rsidR="004D25B2" w:rsidRPr="00873465">
        <w:rPr>
          <w:rFonts w:ascii="Pyidaungsu" w:hAnsi="Pyidaungsu" w:cs="Pyidaungsu"/>
          <w:color w:val="auto"/>
          <w:sz w:val="28"/>
          <w:szCs w:val="28"/>
          <w:cs/>
          <w:lang w:bidi="my-MM"/>
        </w:rPr>
        <w:t>၄</w:t>
      </w:r>
      <w:r w:rsidR="003A504B" w:rsidRPr="00873465">
        <w:rPr>
          <w:rFonts w:ascii="Pyidaungsu" w:hAnsi="Pyidaungsu" w:cs="Pyidaungsu"/>
          <w:color w:val="auto"/>
          <w:sz w:val="28"/>
          <w:szCs w:val="28"/>
          <w:cs/>
          <w:lang w:bidi="my-MM"/>
        </w:rPr>
        <w:t xml:space="preserve">) </w:t>
      </w:r>
    </w:p>
    <w:p w14:paraId="17812EA4" w14:textId="577EA7EC" w:rsidR="00E400F3" w:rsidRPr="00873465" w:rsidRDefault="00C45E57" w:rsidP="003A2A9E">
      <w:pPr>
        <w:pStyle w:val="TipText"/>
        <w:spacing w:before="240"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၁</w:t>
      </w:r>
      <w:r w:rsidR="00E400F3">
        <w:rPr>
          <w:rFonts w:ascii="Pyidaungsu" w:hAnsi="Pyidaungsu" w:cs="Pyidaungsu" w:hint="cs"/>
          <w:color w:val="auto"/>
          <w:sz w:val="28"/>
          <w:szCs w:val="28"/>
          <w:cs/>
          <w:lang w:bidi="my-MM"/>
        </w:rPr>
        <w:t xml:space="preserve">။ </w:t>
      </w:r>
      <w:r w:rsidR="00E400F3">
        <w:rPr>
          <w:rFonts w:ascii="Pyidaungsu" w:hAnsi="Pyidaungsu" w:cs="Pyidaungsu"/>
          <w:color w:val="auto"/>
          <w:sz w:val="28"/>
          <w:szCs w:val="28"/>
          <w:cs/>
          <w:lang w:bidi="my-MM"/>
        </w:rPr>
        <w:tab/>
      </w:r>
      <w:r w:rsidR="00E400F3" w:rsidRPr="00873465">
        <w:rPr>
          <w:rFonts w:ascii="Pyidaungsu" w:hAnsi="Pyidaungsu" w:cs="Pyidaungsu"/>
          <w:color w:val="auto"/>
          <w:sz w:val="28"/>
          <w:szCs w:val="28"/>
          <w:lang w:bidi="my-MM"/>
        </w:rPr>
        <w:t>Min-Max Scaling</w:t>
      </w:r>
      <w:r w:rsidR="00E400F3">
        <w:rPr>
          <w:rFonts w:ascii="Pyidaungsu" w:hAnsi="Pyidaungsu" w:cs="Pyidaungsu" w:hint="cs"/>
          <w:color w:val="auto"/>
          <w:sz w:val="28"/>
          <w:szCs w:val="28"/>
          <w:cs/>
          <w:lang w:bidi="my-MM"/>
        </w:rPr>
        <w:t xml:space="preserve"> ကို </w:t>
      </w:r>
      <w:r w:rsidR="00E400F3">
        <w:rPr>
          <w:rFonts w:ascii="Pyidaungsu" w:hAnsi="Pyidaungsu" w:cs="Pyidaungsu"/>
          <w:color w:val="auto"/>
          <w:sz w:val="28"/>
          <w:szCs w:val="28"/>
          <w:lang w:bidi="my-MM"/>
        </w:rPr>
        <w:t xml:space="preserve">Neural Network, Deep Learning Method </w:t>
      </w:r>
      <w:r w:rsidR="00E400F3">
        <w:rPr>
          <w:rFonts w:ascii="Pyidaungsu" w:hAnsi="Pyidaungsu" w:cs="Pyidaungsu" w:hint="cs"/>
          <w:color w:val="auto"/>
          <w:sz w:val="28"/>
          <w:szCs w:val="28"/>
          <w:cs/>
          <w:lang w:bidi="my-MM"/>
        </w:rPr>
        <w:t xml:space="preserve">များတွင် အများဆုံး အသုံးပြုသည်ကို တွေ့ရသည်။ </w:t>
      </w:r>
    </w:p>
    <w:p w14:paraId="19F3C187" w14:textId="77777777" w:rsidR="004F5A64" w:rsidRDefault="004F5A64" w:rsidP="00873465">
      <w:pPr>
        <w:pStyle w:val="TipText"/>
        <w:spacing w:line="276" w:lineRule="auto"/>
        <w:ind w:firstLine="0"/>
        <w:jc w:val="both"/>
        <w:rPr>
          <w:rFonts w:ascii="Pyidaungsu" w:hAnsi="Pyidaungsu" w:cs="Pyidaungsu"/>
          <w:b/>
          <w:bCs/>
          <w:color w:val="auto"/>
          <w:sz w:val="28"/>
          <w:szCs w:val="28"/>
          <w:lang w:bidi="my-MM"/>
        </w:rPr>
      </w:pPr>
    </w:p>
    <w:p w14:paraId="719B1626" w14:textId="7416637E" w:rsidR="003A504B" w:rsidRPr="00873465" w:rsidRDefault="003A504B" w:rsidP="00873465">
      <w:pPr>
        <w:pStyle w:val="TipText"/>
        <w:spacing w:line="276" w:lineRule="auto"/>
        <w:ind w:firstLine="0"/>
        <w:jc w:val="both"/>
        <w:rPr>
          <w:rFonts w:ascii="Pyidaungsu" w:hAnsi="Pyidaungsu" w:cs="Pyidaungsu"/>
          <w:b/>
          <w:bCs/>
          <w:color w:val="auto"/>
          <w:sz w:val="28"/>
          <w:szCs w:val="28"/>
          <w:lang w:bidi="my-MM"/>
        </w:rPr>
      </w:pPr>
      <w:r w:rsidRPr="00873465">
        <w:rPr>
          <w:rFonts w:ascii="Pyidaungsu" w:hAnsi="Pyidaungsu" w:cs="Pyidaungsu"/>
          <w:b/>
          <w:bCs/>
          <w:color w:val="auto"/>
          <w:sz w:val="28"/>
          <w:szCs w:val="28"/>
          <w:lang w:bidi="my-MM"/>
        </w:rPr>
        <w:t>Z-score Standardization</w:t>
      </w:r>
    </w:p>
    <w:p w14:paraId="50DF1C30" w14:textId="715EC9A1" w:rsidR="003A2A9E"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၂</w:t>
      </w:r>
      <w:r w:rsidR="003A504B" w:rsidRPr="00873465">
        <w:rPr>
          <w:rFonts w:ascii="Pyidaungsu" w:hAnsi="Pyidaungsu" w:cs="Pyidaungsu"/>
          <w:color w:val="auto"/>
          <w:sz w:val="28"/>
          <w:szCs w:val="28"/>
          <w:cs/>
          <w:lang w:bidi="my-MM"/>
        </w:rPr>
        <w:t xml:space="preserve">။ </w:t>
      </w:r>
      <w:r w:rsidR="003A504B" w:rsidRPr="00873465">
        <w:rPr>
          <w:rFonts w:ascii="Pyidaungsu" w:hAnsi="Pyidaungsu" w:cs="Pyidaungsu"/>
          <w:color w:val="auto"/>
          <w:sz w:val="28"/>
          <w:szCs w:val="28"/>
          <w:lang w:bidi="my-MM"/>
        </w:rPr>
        <w:tab/>
        <w:t xml:space="preserve">Z-score Standardization </w:t>
      </w:r>
      <w:r w:rsidR="003A504B" w:rsidRPr="00873465">
        <w:rPr>
          <w:rFonts w:ascii="Pyidaungsu" w:hAnsi="Pyidaungsu" w:cs="Pyidaungsu"/>
          <w:color w:val="auto"/>
          <w:sz w:val="28"/>
          <w:szCs w:val="28"/>
          <w:cs/>
          <w:lang w:bidi="my-MM"/>
        </w:rPr>
        <w:t xml:space="preserve">ဆိုသည်မှာ </w:t>
      </w:r>
      <w:r w:rsidR="004A0CBA">
        <w:rPr>
          <w:rFonts w:ascii="Pyidaungsu" w:hAnsi="Pyidaungsu" w:cs="Pyidaungsu"/>
          <w:color w:val="auto"/>
          <w:sz w:val="28"/>
          <w:szCs w:val="28"/>
          <w:lang w:bidi="my-MM"/>
        </w:rPr>
        <w:t>Independent Variable</w:t>
      </w:r>
      <w:r w:rsidR="004F5A64" w:rsidRPr="00873465">
        <w:rPr>
          <w:rFonts w:ascii="Pyidaungsu" w:hAnsi="Pyidaungsu" w:cs="Pyidaungsu"/>
          <w:color w:val="auto"/>
          <w:sz w:val="28"/>
          <w:szCs w:val="28"/>
          <w:cs/>
          <w:lang w:bidi="my-MM"/>
        </w:rPr>
        <w:t xml:space="preserve"> </w:t>
      </w:r>
      <w:r w:rsidR="004F5A64">
        <w:rPr>
          <w:rFonts w:ascii="Pyidaungsu" w:hAnsi="Pyidaungsu" w:cs="Pyidaungsu" w:hint="cs"/>
          <w:color w:val="auto"/>
          <w:sz w:val="28"/>
          <w:szCs w:val="28"/>
          <w:cs/>
          <w:lang w:bidi="my-MM"/>
        </w:rPr>
        <w:t>များ၏ တန်ဖိုး</w:t>
      </w:r>
      <w:r w:rsidR="00E400F3">
        <w:rPr>
          <w:rFonts w:ascii="Pyidaungsu" w:hAnsi="Pyidaungsu" w:cs="Pyidaungsu" w:hint="cs"/>
          <w:color w:val="auto"/>
          <w:sz w:val="28"/>
          <w:szCs w:val="28"/>
          <w:cs/>
          <w:lang w:bidi="my-MM"/>
        </w:rPr>
        <w:t xml:space="preserve">နှင့် ပျမ်းမျှ တန်ဖိုးအကြား ခြားနားချက်ကို မူတည်၍ </w:t>
      </w:r>
      <w:r w:rsidR="00E400F3">
        <w:rPr>
          <w:rFonts w:ascii="Pyidaungsu" w:hAnsi="Pyidaungsu" w:cs="Pyidaungsu"/>
          <w:color w:val="auto"/>
          <w:sz w:val="28"/>
          <w:szCs w:val="28"/>
          <w:lang w:bidi="my-MM"/>
        </w:rPr>
        <w:t xml:space="preserve">Scaling </w:t>
      </w:r>
      <w:r w:rsidR="00E400F3">
        <w:rPr>
          <w:rFonts w:ascii="Pyidaungsu" w:hAnsi="Pyidaungsu" w:cs="Pyidaungsu" w:hint="cs"/>
          <w:color w:val="auto"/>
          <w:sz w:val="28"/>
          <w:szCs w:val="28"/>
          <w:cs/>
          <w:lang w:bidi="my-MM"/>
        </w:rPr>
        <w:t xml:space="preserve">ပြုလုပ်ခြင်း ဖြစ်သည်။ </w:t>
      </w:r>
      <w:r w:rsidR="003A2A9E">
        <w:rPr>
          <w:rFonts w:ascii="Pyidaungsu" w:hAnsi="Pyidaungsu" w:cs="Pyidaungsu" w:hint="cs"/>
          <w:color w:val="auto"/>
          <w:sz w:val="28"/>
          <w:szCs w:val="28"/>
          <w:cs/>
          <w:lang w:bidi="my-MM"/>
        </w:rPr>
        <w:t xml:space="preserve">အထက်ပါ တိုက်ခန်းစျေးနှုန်း ခန့်မှန်းသည့် ဥပမာတွင် </w:t>
      </w:r>
      <w:r w:rsidR="003A2A9E">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sidR="003A2A9E">
        <w:rPr>
          <w:rFonts w:ascii="Pyidaungsu" w:hAnsi="Pyidaungsu" w:cs="Pyidaungsu" w:hint="cs"/>
          <w:color w:val="auto"/>
          <w:sz w:val="28"/>
          <w:szCs w:val="28"/>
          <w:cs/>
          <w:lang w:bidi="my-MM"/>
        </w:rPr>
        <w:t xml:space="preserve">ရှိ  တိုက်ခန်းအားလုံး၏ ပျမ်းမျှ အကျယ်အ၀န်းမှာ ပေ ၈၀၀ ပတ်လည်ဖြစ်ပြီး </w:t>
      </w:r>
      <w:r w:rsidR="003A2A9E">
        <w:rPr>
          <w:rFonts w:ascii="Pyidaungsu" w:hAnsi="Pyidaungsu" w:cs="Pyidaungsu"/>
          <w:color w:val="auto"/>
          <w:sz w:val="28"/>
          <w:szCs w:val="28"/>
          <w:lang w:bidi="my-MM"/>
        </w:rPr>
        <w:t xml:space="preserve">standard scalar </w:t>
      </w:r>
      <w:r w:rsidR="003A2A9E">
        <w:rPr>
          <w:rFonts w:ascii="Pyidaungsu" w:hAnsi="Pyidaungsu" w:cs="Pyidaungsu" w:hint="cs"/>
          <w:color w:val="auto"/>
          <w:sz w:val="28"/>
          <w:szCs w:val="28"/>
          <w:cs/>
          <w:lang w:bidi="my-MM"/>
        </w:rPr>
        <w:t xml:space="preserve">တန်ဖိုးမှာ </w:t>
      </w:r>
      <w:r w:rsidR="0041337F">
        <w:rPr>
          <w:rFonts w:ascii="Pyidaungsu" w:hAnsi="Pyidaungsu" w:cs="Pyidaungsu" w:hint="cs"/>
          <w:color w:val="auto"/>
          <w:sz w:val="28"/>
          <w:szCs w:val="28"/>
          <w:cs/>
          <w:lang w:bidi="my-MM"/>
        </w:rPr>
        <w:t xml:space="preserve">ပေ ၃၅၀ ပတ်လည် ဟု ယူဆကြပါစို့။ </w:t>
      </w:r>
      <w:r w:rsidR="003A2A9E" w:rsidRPr="00873465">
        <w:rPr>
          <w:rFonts w:ascii="Pyidaungsu" w:hAnsi="Pyidaungsu" w:cs="Pyidaungsu"/>
          <w:color w:val="auto"/>
          <w:sz w:val="28"/>
          <w:szCs w:val="28"/>
          <w:lang w:bidi="my-MM"/>
        </w:rPr>
        <w:t xml:space="preserve">Z-score Standardization </w:t>
      </w:r>
      <w:r w:rsidR="003A2A9E">
        <w:rPr>
          <w:rFonts w:ascii="Pyidaungsu" w:hAnsi="Pyidaungsu" w:cs="Pyidaungsu" w:hint="cs"/>
          <w:color w:val="auto"/>
          <w:sz w:val="28"/>
          <w:szCs w:val="28"/>
          <w:cs/>
          <w:lang w:bidi="my-MM"/>
        </w:rPr>
        <w:t>ကို အသုံးပြု</w:t>
      </w:r>
      <w:r w:rsidR="0041337F">
        <w:rPr>
          <w:rFonts w:ascii="Pyidaungsu" w:hAnsi="Pyidaungsu" w:cs="Pyidaungsu" w:hint="cs"/>
          <w:color w:val="auto"/>
          <w:sz w:val="28"/>
          <w:szCs w:val="28"/>
          <w:cs/>
          <w:lang w:bidi="my-MM"/>
        </w:rPr>
        <w:t xml:space="preserve">၍ </w:t>
      </w:r>
      <w:r w:rsidR="0041337F">
        <w:rPr>
          <w:rFonts w:ascii="Pyidaungsu" w:hAnsi="Pyidaungsu" w:cs="Pyidaungsu"/>
          <w:color w:val="auto"/>
          <w:sz w:val="28"/>
          <w:szCs w:val="28"/>
          <w:lang w:bidi="my-MM"/>
        </w:rPr>
        <w:t>Scaling</w:t>
      </w:r>
      <w:r w:rsidR="0041337F">
        <w:rPr>
          <w:rFonts w:ascii="Pyidaungsu" w:hAnsi="Pyidaungsu" w:cs="Pyidaungsu" w:hint="cs"/>
          <w:color w:val="auto"/>
          <w:sz w:val="28"/>
          <w:szCs w:val="28"/>
          <w:cs/>
          <w:lang w:bidi="my-MM"/>
        </w:rPr>
        <w:t xml:space="preserve"> ပြုလုပ်ရန် </w:t>
      </w:r>
      <w:r w:rsidR="003A2A9E">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sidR="003A2A9E">
        <w:rPr>
          <w:rFonts w:ascii="Pyidaungsu" w:hAnsi="Pyidaungsu" w:cs="Pyidaungsu" w:hint="cs"/>
          <w:color w:val="auto"/>
          <w:sz w:val="28"/>
          <w:szCs w:val="28"/>
          <w:cs/>
          <w:lang w:bidi="my-MM"/>
        </w:rPr>
        <w:t xml:space="preserve">ရှိ  တိုက်ခန်းတစ်ခန်းချင်းစီ ၏ အကျယ်အ၀န်းမှ ပျမ်းမျှတန်ဖိုးကို နှုတ်၍ </w:t>
      </w:r>
      <w:r w:rsidR="0041337F">
        <w:rPr>
          <w:rFonts w:ascii="Pyidaungsu" w:hAnsi="Pyidaungsu" w:cs="Pyidaungsu"/>
          <w:color w:val="auto"/>
          <w:sz w:val="28"/>
          <w:szCs w:val="28"/>
          <w:lang w:bidi="my-MM"/>
        </w:rPr>
        <w:t>standard scalar</w:t>
      </w:r>
      <w:r w:rsidR="0041337F">
        <w:rPr>
          <w:rFonts w:ascii="Pyidaungsu" w:hAnsi="Pyidaungsu" w:cs="Pyidaungsu" w:hint="cs"/>
          <w:color w:val="auto"/>
          <w:sz w:val="28"/>
          <w:szCs w:val="28"/>
          <w:cs/>
          <w:lang w:bidi="my-MM"/>
        </w:rPr>
        <w:t xml:space="preserve"> </w:t>
      </w:r>
      <w:r w:rsidR="003A2A9E">
        <w:rPr>
          <w:rFonts w:ascii="Pyidaungsu" w:hAnsi="Pyidaungsu" w:cs="Pyidaungsu" w:hint="cs"/>
          <w:color w:val="auto"/>
          <w:sz w:val="28"/>
          <w:szCs w:val="28"/>
          <w:cs/>
          <w:lang w:bidi="my-MM"/>
        </w:rPr>
        <w:t>ဖြင့် စားပေးရမည်။</w:t>
      </w:r>
    </w:p>
    <w:p w14:paraId="68D05CA4" w14:textId="700C5F6C" w:rsidR="00513F26"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lastRenderedPageBreak/>
        <w:t>၂</w:t>
      </w:r>
      <w:r w:rsidR="000840D3">
        <w:rPr>
          <w:rFonts w:ascii="Pyidaungsu" w:hAnsi="Pyidaungsu" w:cs="Pyidaungsu" w:hint="cs"/>
          <w:color w:val="auto"/>
          <w:sz w:val="28"/>
          <w:szCs w:val="28"/>
          <w:cs/>
          <w:lang w:bidi="my-MM"/>
        </w:rPr>
        <w:t>၃</w:t>
      </w:r>
      <w:r w:rsidR="0041337F">
        <w:rPr>
          <w:rFonts w:ascii="Pyidaungsu" w:hAnsi="Pyidaungsu" w:cs="Pyidaungsu" w:hint="cs"/>
          <w:color w:val="auto"/>
          <w:sz w:val="28"/>
          <w:szCs w:val="28"/>
          <w:cs/>
          <w:lang w:bidi="my-MM"/>
        </w:rPr>
        <w:t>။</w:t>
      </w:r>
      <w:r w:rsidR="0041337F">
        <w:rPr>
          <w:rFonts w:ascii="Pyidaungsu" w:hAnsi="Pyidaungsu" w:cs="Pyidaungsu"/>
          <w:color w:val="auto"/>
          <w:sz w:val="28"/>
          <w:szCs w:val="28"/>
          <w:cs/>
          <w:lang w:bidi="my-MM"/>
        </w:rPr>
        <w:tab/>
      </w:r>
      <w:r w:rsidR="0041337F" w:rsidRPr="00873465">
        <w:rPr>
          <w:rFonts w:ascii="Pyidaungsu" w:hAnsi="Pyidaungsu" w:cs="Pyidaungsu"/>
          <w:color w:val="auto"/>
          <w:sz w:val="28"/>
          <w:szCs w:val="28"/>
          <w:lang w:bidi="my-MM"/>
        </w:rPr>
        <w:t>Z-score Standardization</w:t>
      </w:r>
      <w:r w:rsidR="0041337F">
        <w:rPr>
          <w:rFonts w:ascii="Pyidaungsu" w:hAnsi="Pyidaungsu" w:cs="Pyidaungsu" w:hint="cs"/>
          <w:color w:val="auto"/>
          <w:sz w:val="28"/>
          <w:szCs w:val="28"/>
          <w:cs/>
          <w:lang w:bidi="my-MM"/>
        </w:rPr>
        <w:t xml:space="preserve"> ဖြင့် </w:t>
      </w:r>
      <w:r w:rsidR="0041337F">
        <w:rPr>
          <w:rFonts w:ascii="Pyidaungsu" w:hAnsi="Pyidaungsu" w:cs="Pyidaungsu"/>
          <w:color w:val="auto"/>
          <w:sz w:val="28"/>
          <w:szCs w:val="28"/>
          <w:lang w:bidi="my-MM"/>
        </w:rPr>
        <w:t xml:space="preserve">Scaled </w:t>
      </w:r>
      <w:r w:rsidR="0041337F">
        <w:rPr>
          <w:rFonts w:ascii="Pyidaungsu" w:hAnsi="Pyidaungsu" w:cs="Pyidaungsu" w:hint="cs"/>
          <w:color w:val="auto"/>
          <w:sz w:val="28"/>
          <w:szCs w:val="28"/>
          <w:cs/>
          <w:lang w:bidi="my-MM"/>
        </w:rPr>
        <w:t xml:space="preserve">ပြုလုပ်ထားသည့် တိုက်ခန်းများ၏ အကျယ်အ၀န်း တန်ဖိုးများ၏ ပျံ့နှံ့မှုမှာ </w:t>
      </w:r>
      <w:r w:rsidR="004F5A64">
        <w:rPr>
          <w:rFonts w:ascii="Pyidaungsu" w:hAnsi="Pyidaungsu" w:cs="Pyidaungsu"/>
          <w:color w:val="auto"/>
          <w:sz w:val="28"/>
          <w:szCs w:val="28"/>
          <w:lang w:bidi="my-MM"/>
        </w:rPr>
        <w:t xml:space="preserve">Gaussian distribution </w:t>
      </w:r>
      <w:r w:rsidR="004F5A64">
        <w:rPr>
          <w:rFonts w:ascii="Pyidaungsu" w:hAnsi="Pyidaungsu" w:cs="Pyidaungsu" w:hint="cs"/>
          <w:color w:val="auto"/>
          <w:sz w:val="28"/>
          <w:szCs w:val="28"/>
          <w:cs/>
          <w:lang w:bidi="my-MM"/>
        </w:rPr>
        <w:t>အတိုင်း</w:t>
      </w:r>
      <w:r w:rsidR="004F5A64">
        <w:rPr>
          <w:rFonts w:ascii="Pyidaungsu" w:hAnsi="Pyidaungsu" w:cs="Pyidaungsu"/>
          <w:color w:val="auto"/>
          <w:sz w:val="28"/>
          <w:szCs w:val="28"/>
          <w:lang w:bidi="my-MM"/>
        </w:rPr>
        <w:t xml:space="preserve"> </w:t>
      </w:r>
      <w:r w:rsidR="0041337F">
        <w:rPr>
          <w:rFonts w:ascii="Pyidaungsu" w:hAnsi="Pyidaungsu" w:cs="Pyidaungsu" w:hint="cs"/>
          <w:color w:val="auto"/>
          <w:sz w:val="28"/>
          <w:szCs w:val="28"/>
          <w:cs/>
          <w:lang w:bidi="my-MM"/>
        </w:rPr>
        <w:t>တည်ရှိနေမည်။ ပျမ်းမျှ</w:t>
      </w:r>
      <w:r w:rsidR="003A504B" w:rsidRPr="00873465">
        <w:rPr>
          <w:rFonts w:ascii="Pyidaungsu" w:hAnsi="Pyidaungsu" w:cs="Pyidaungsu"/>
          <w:color w:val="auto"/>
          <w:sz w:val="28"/>
          <w:szCs w:val="28"/>
          <w:cs/>
          <w:lang w:bidi="my-MM"/>
        </w:rPr>
        <w:t xml:space="preserve">တန်ဖိုး </w:t>
      </w:r>
      <w:r w:rsidR="00513F26" w:rsidRPr="00873465">
        <w:rPr>
          <w:rFonts w:ascii="Pyidaungsu" w:hAnsi="Pyidaungsu" w:cs="Pyidaungsu"/>
          <w:color w:val="auto"/>
          <w:sz w:val="28"/>
          <w:szCs w:val="28"/>
          <w:cs/>
          <w:lang w:bidi="my-MM"/>
        </w:rPr>
        <w:t xml:space="preserve">သုည </w:t>
      </w:r>
      <w:r w:rsidR="0041337F">
        <w:rPr>
          <w:rFonts w:ascii="Pyidaungsu" w:hAnsi="Pyidaungsu" w:cs="Pyidaungsu" w:hint="cs"/>
          <w:color w:val="auto"/>
          <w:sz w:val="28"/>
          <w:szCs w:val="28"/>
          <w:cs/>
          <w:lang w:bidi="my-MM"/>
        </w:rPr>
        <w:t xml:space="preserve"> (၀) နှင့် </w:t>
      </w:r>
      <w:r w:rsidR="0041337F">
        <w:rPr>
          <w:rFonts w:ascii="Pyidaungsu" w:hAnsi="Pyidaungsu" w:cs="Pyidaungsu"/>
          <w:color w:val="auto"/>
          <w:sz w:val="28"/>
          <w:szCs w:val="28"/>
          <w:lang w:bidi="my-MM"/>
        </w:rPr>
        <w:t xml:space="preserve">standard scalar </w:t>
      </w:r>
      <w:r w:rsidR="0041337F">
        <w:rPr>
          <w:rFonts w:ascii="Pyidaungsu" w:hAnsi="Pyidaungsu" w:cs="Pyidaungsu" w:hint="cs"/>
          <w:color w:val="auto"/>
          <w:sz w:val="28"/>
          <w:szCs w:val="28"/>
          <w:cs/>
          <w:lang w:bidi="my-MM"/>
        </w:rPr>
        <w:t xml:space="preserve">တန်ဖိုး တစ် (၁) ရသည်ကို တွေ့ရမည်။ </w:t>
      </w:r>
    </w:p>
    <w:p w14:paraId="2BB3C630" w14:textId="427D9332" w:rsidR="0041337F" w:rsidRPr="00873465"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၄</w:t>
      </w:r>
      <w:r w:rsidR="0041337F">
        <w:rPr>
          <w:rFonts w:ascii="Pyidaungsu" w:hAnsi="Pyidaungsu" w:cs="Pyidaungsu" w:hint="cs"/>
          <w:color w:val="auto"/>
          <w:sz w:val="28"/>
          <w:szCs w:val="28"/>
          <w:cs/>
          <w:lang w:bidi="my-MM"/>
        </w:rPr>
        <w:t>။</w:t>
      </w:r>
      <w:r w:rsidR="0041337F">
        <w:rPr>
          <w:rFonts w:ascii="Pyidaungsu" w:hAnsi="Pyidaungsu" w:cs="Pyidaungsu"/>
          <w:color w:val="auto"/>
          <w:sz w:val="28"/>
          <w:szCs w:val="28"/>
          <w:cs/>
          <w:lang w:bidi="my-MM"/>
        </w:rPr>
        <w:tab/>
      </w:r>
      <w:r w:rsidR="0041337F" w:rsidRPr="00873465">
        <w:rPr>
          <w:rFonts w:ascii="Pyidaungsu" w:hAnsi="Pyidaungsu" w:cs="Pyidaungsu"/>
          <w:color w:val="auto"/>
          <w:sz w:val="28"/>
          <w:szCs w:val="28"/>
          <w:lang w:bidi="my-MM"/>
        </w:rPr>
        <w:t>Z-score Standardization</w:t>
      </w:r>
      <w:r w:rsidR="0041337F">
        <w:rPr>
          <w:rFonts w:ascii="Pyidaungsu" w:hAnsi="Pyidaungsu" w:cs="Pyidaungsu" w:hint="cs"/>
          <w:color w:val="auto"/>
          <w:sz w:val="28"/>
          <w:szCs w:val="28"/>
          <w:cs/>
          <w:lang w:bidi="my-MM"/>
        </w:rPr>
        <w:t xml:space="preserve"> ကို </w:t>
      </w:r>
      <w:r w:rsidR="0041337F" w:rsidRPr="00873465">
        <w:rPr>
          <w:rFonts w:ascii="Pyidaungsu" w:hAnsi="Pyidaungsu" w:cs="Pyidaungsu"/>
          <w:color w:val="auto"/>
          <w:sz w:val="28"/>
          <w:szCs w:val="28"/>
          <w:cs/>
          <w:lang w:bidi="my-MM"/>
        </w:rPr>
        <w:t>သင်္ချာ</w:t>
      </w:r>
      <w:r w:rsidR="0041337F">
        <w:rPr>
          <w:rFonts w:ascii="Pyidaungsu" w:hAnsi="Pyidaungsu" w:cs="Pyidaungsu" w:hint="cs"/>
          <w:color w:val="auto"/>
          <w:sz w:val="28"/>
          <w:szCs w:val="28"/>
          <w:cs/>
          <w:lang w:bidi="my-MM"/>
        </w:rPr>
        <w:t xml:space="preserve">ညီမျှခြင်းဖြင့် </w:t>
      </w:r>
      <w:r w:rsidR="0041337F" w:rsidRPr="00873465">
        <w:rPr>
          <w:rFonts w:ascii="Pyidaungsu" w:hAnsi="Pyidaungsu" w:cs="Pyidaungsu"/>
          <w:color w:val="auto"/>
          <w:sz w:val="28"/>
          <w:szCs w:val="28"/>
          <w:cs/>
          <w:lang w:bidi="my-MM"/>
        </w:rPr>
        <w:t>အောက်ပါအတိုင်း</w:t>
      </w:r>
      <w:r w:rsidR="0041337F">
        <w:rPr>
          <w:rFonts w:ascii="Pyidaungsu" w:hAnsi="Pyidaungsu" w:cs="Pyidaungsu" w:hint="cs"/>
          <w:color w:val="auto"/>
          <w:sz w:val="28"/>
          <w:szCs w:val="28"/>
          <w:cs/>
          <w:lang w:bidi="my-MM"/>
        </w:rPr>
        <w:t xml:space="preserve"> </w:t>
      </w:r>
      <w:r w:rsidR="0041337F" w:rsidRPr="00873465">
        <w:rPr>
          <w:rFonts w:ascii="Pyidaungsu" w:hAnsi="Pyidaungsu" w:cs="Pyidaungsu"/>
          <w:color w:val="auto"/>
          <w:sz w:val="28"/>
          <w:szCs w:val="28"/>
          <w:cs/>
          <w:lang w:bidi="my-MM"/>
        </w:rPr>
        <w:t>ဖော်ပြနိုင်</w:t>
      </w:r>
      <w:r w:rsidR="0041337F">
        <w:rPr>
          <w:rFonts w:ascii="Pyidaungsu" w:hAnsi="Pyidaungsu" w:cs="Pyidaungsu" w:hint="cs"/>
          <w:color w:val="auto"/>
          <w:sz w:val="28"/>
          <w:szCs w:val="28"/>
          <w:cs/>
          <w:lang w:bidi="my-MM"/>
        </w:rPr>
        <w:t xml:space="preserve"> </w:t>
      </w:r>
      <w:r w:rsidR="0041337F" w:rsidRPr="00873465">
        <w:rPr>
          <w:rFonts w:ascii="Pyidaungsu" w:hAnsi="Pyidaungsu" w:cs="Pyidaungsu"/>
          <w:color w:val="auto"/>
          <w:sz w:val="28"/>
          <w:szCs w:val="28"/>
          <w:cs/>
          <w:lang w:bidi="my-MM"/>
        </w:rPr>
        <w:t xml:space="preserve">သည်။ </w:t>
      </w:r>
    </w:p>
    <w:p w14:paraId="00FDBA87" w14:textId="77777777" w:rsidR="00C45E57" w:rsidRDefault="00000000" w:rsidP="00C45E57">
      <w:pPr>
        <w:pStyle w:val="TipText"/>
        <w:spacing w:line="276" w:lineRule="auto"/>
        <w:ind w:left="720" w:firstLine="0"/>
        <w:jc w:val="center"/>
        <w:rPr>
          <w:rFonts w:ascii="Pyidaungsu" w:hAnsi="Pyidaungsu" w:cs="Pyidaungsu"/>
          <w:color w:val="auto"/>
          <w:sz w:val="28"/>
          <w:szCs w:val="28"/>
          <w:lang w:bidi="my-MM"/>
        </w:rPr>
      </w:pPr>
      <m:oMath>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x</m:t>
            </m:r>
          </m:e>
          <m:sub>
            <m:r>
              <w:rPr>
                <w:rFonts w:ascii="Cambria Math" w:hAnsi="Cambria Math" w:cs="Pyidaungsu"/>
                <w:color w:val="auto"/>
                <w:sz w:val="32"/>
                <w:szCs w:val="32"/>
                <w:lang w:bidi="my-MM"/>
              </w:rPr>
              <m:t>scale</m:t>
            </m:r>
          </m:sub>
        </m:sSub>
        <m:r>
          <w:rPr>
            <w:rFonts w:ascii="Cambria Math" w:hAnsi="Cambria Math" w:cs="Pyidaungsu"/>
            <w:color w:val="auto"/>
            <w:sz w:val="32"/>
            <w:szCs w:val="32"/>
            <w:lang w:bidi="my-MM"/>
          </w:rPr>
          <m:t xml:space="preserve">= </m:t>
        </m:r>
        <m:f>
          <m:fPr>
            <m:ctrlPr>
              <w:rPr>
                <w:rFonts w:ascii="Cambria Math" w:hAnsi="Cambria Math" w:cs="Pyidaungsu"/>
                <w:i/>
                <w:color w:val="auto"/>
                <w:sz w:val="32"/>
                <w:szCs w:val="32"/>
                <w:lang w:bidi="my-MM"/>
              </w:rPr>
            </m:ctrlPr>
          </m:fPr>
          <m:num>
            <m:r>
              <w:rPr>
                <w:rFonts w:ascii="Cambria Math" w:hAnsi="Cambria Math" w:cs="Pyidaungsu"/>
                <w:color w:val="auto"/>
                <w:sz w:val="32"/>
                <w:szCs w:val="32"/>
                <w:lang w:bidi="my-MM"/>
              </w:rPr>
              <m:t>x-μ</m:t>
            </m:r>
          </m:num>
          <m:den>
            <m:r>
              <w:rPr>
                <w:rFonts w:ascii="Cambria Math" w:hAnsi="Cambria Math" w:cs="Pyidaungsu"/>
                <w:color w:val="auto"/>
                <w:sz w:val="32"/>
                <w:szCs w:val="32"/>
                <w:lang w:bidi="my-MM"/>
              </w:rPr>
              <m:t>σ</m:t>
            </m:r>
          </m:den>
        </m:f>
      </m:oMath>
      <w:r w:rsidR="00513F26" w:rsidRPr="00873465">
        <w:rPr>
          <w:rFonts w:ascii="Pyidaungsu" w:hAnsi="Pyidaungsu" w:cs="Pyidaungsu"/>
          <w:color w:val="auto"/>
          <w:sz w:val="28"/>
          <w:szCs w:val="28"/>
          <w:lang w:bidi="my-MM"/>
        </w:rPr>
        <w:t xml:space="preserve"> </w:t>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t>(၂.၅)</w:t>
      </w:r>
      <w:r w:rsidR="00513F26" w:rsidRPr="00873465">
        <w:rPr>
          <w:rFonts w:ascii="Pyidaungsu" w:hAnsi="Pyidaungsu" w:cs="Pyidaungsu"/>
          <w:color w:val="auto"/>
          <w:sz w:val="28"/>
          <w:szCs w:val="28"/>
          <w:cs/>
          <w:lang w:bidi="my-MM"/>
        </w:rPr>
        <w:t xml:space="preserve"> </w:t>
      </w:r>
    </w:p>
    <w:p w14:paraId="3E900EBB" w14:textId="0E60F260" w:rsidR="00C45E57" w:rsidRDefault="00C45E57" w:rsidP="00B373C1">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၅</w:t>
      </w:r>
      <w:r>
        <w:rPr>
          <w:rFonts w:ascii="Pyidaungsu" w:hAnsi="Pyidaungsu" w:cs="Pyidaungsu" w:hint="cs"/>
          <w:color w:val="auto"/>
          <w:sz w:val="28"/>
          <w:szCs w:val="28"/>
          <w:cs/>
          <w:lang w:bidi="my-MM"/>
        </w:rPr>
        <w:t>။</w:t>
      </w:r>
      <w:r>
        <w:rPr>
          <w:rFonts w:ascii="Pyidaungsu" w:hAnsi="Pyidaungsu" w:cs="Pyidaungsu"/>
          <w:color w:val="auto"/>
          <w:sz w:val="28"/>
          <w:szCs w:val="28"/>
          <w:cs/>
          <w:lang w:bidi="my-MM"/>
        </w:rPr>
        <w:tab/>
      </w:r>
      <w:r w:rsidRPr="00873465">
        <w:rPr>
          <w:rFonts w:ascii="Pyidaungsu" w:hAnsi="Pyidaungsu" w:cs="Pyidaungsu"/>
          <w:color w:val="auto"/>
          <w:sz w:val="28"/>
          <w:szCs w:val="28"/>
          <w:lang w:bidi="my-MM"/>
        </w:rPr>
        <w:t>Z-score Standardization</w:t>
      </w:r>
      <w:r>
        <w:rPr>
          <w:rFonts w:ascii="Pyidaungsu" w:hAnsi="Pyidaungsu" w:cs="Pyidaungsu" w:hint="cs"/>
          <w:color w:val="auto"/>
          <w:sz w:val="28"/>
          <w:szCs w:val="28"/>
          <w:cs/>
          <w:lang w:bidi="my-MM"/>
        </w:rPr>
        <w:t xml:space="preserve"> ကို </w:t>
      </w:r>
      <w:r>
        <w:rPr>
          <w:rFonts w:ascii="Pyidaungsu" w:hAnsi="Pyidaungsu" w:cs="Pyidaungsu"/>
          <w:color w:val="auto"/>
          <w:sz w:val="28"/>
          <w:szCs w:val="28"/>
          <w:lang w:bidi="my-MM"/>
        </w:rPr>
        <w:t xml:space="preserve">Linear Regression, Logistic Regression </w:t>
      </w:r>
      <w:r>
        <w:rPr>
          <w:rFonts w:ascii="Pyidaungsu" w:hAnsi="Pyidaungsu" w:cs="Pyidaungsu" w:hint="cs"/>
          <w:color w:val="auto"/>
          <w:sz w:val="28"/>
          <w:szCs w:val="28"/>
          <w:cs/>
          <w:lang w:bidi="my-MM"/>
        </w:rPr>
        <w:t xml:space="preserve">စသည့် </w:t>
      </w:r>
      <w:r>
        <w:rPr>
          <w:rFonts w:ascii="Pyidaungsu" w:hAnsi="Pyidaungsu" w:cs="Pyidaungsu"/>
          <w:color w:val="auto"/>
          <w:sz w:val="28"/>
          <w:szCs w:val="28"/>
          <w:lang w:bidi="my-MM"/>
        </w:rPr>
        <w:t xml:space="preserve">Method </w:t>
      </w:r>
      <w:r>
        <w:rPr>
          <w:rFonts w:ascii="Pyidaungsu" w:hAnsi="Pyidaungsu" w:cs="Pyidaungsu" w:hint="cs"/>
          <w:color w:val="auto"/>
          <w:sz w:val="28"/>
          <w:szCs w:val="28"/>
          <w:cs/>
          <w:lang w:bidi="my-MM"/>
        </w:rPr>
        <w:t xml:space="preserve">များတွင် အများဆုံး အသုံးပြုသည်ကို တွေ့ရသည်။ </w:t>
      </w:r>
    </w:p>
    <w:p w14:paraId="743E2DBB" w14:textId="77777777" w:rsidR="00C45E57" w:rsidRDefault="00C45E57">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5D4AC7D9" w14:textId="3791ED02" w:rsidR="00B373C1" w:rsidRPr="001E3577" w:rsidRDefault="00B373C1" w:rsidP="00B373C1">
      <w:pPr>
        <w:pStyle w:val="TipText"/>
        <w:spacing w:line="276" w:lineRule="auto"/>
        <w:ind w:firstLine="0"/>
        <w:jc w:val="both"/>
        <w:rPr>
          <w:rFonts w:ascii="Pyidaungsu" w:hAnsi="Pyidaungsu" w:cs="Pyidaungsu"/>
          <w:b/>
          <w:bCs/>
          <w:color w:val="auto"/>
          <w:sz w:val="32"/>
          <w:szCs w:val="32"/>
          <w:lang w:bidi="my-MM"/>
        </w:rPr>
      </w:pPr>
      <w:r>
        <w:rPr>
          <w:rFonts w:ascii="Pyidaungsu" w:hAnsi="Pyidaungsu" w:cs="Pyidaungsu"/>
          <w:b/>
          <w:bCs/>
          <w:color w:val="auto"/>
          <w:sz w:val="32"/>
          <w:szCs w:val="32"/>
        </w:rPr>
        <w:lastRenderedPageBreak/>
        <w:t>Assumptions</w:t>
      </w:r>
      <w:r>
        <w:rPr>
          <w:rFonts w:ascii="Pyidaungsu" w:hAnsi="Pyidaungsu" w:cs="Pyidaungsu" w:hint="cs"/>
          <w:b/>
          <w:bCs/>
          <w:color w:val="auto"/>
          <w:sz w:val="32"/>
          <w:szCs w:val="32"/>
          <w:cs/>
          <w:lang w:bidi="my-MM"/>
        </w:rPr>
        <w:t xml:space="preserve"> </w:t>
      </w:r>
    </w:p>
    <w:p w14:paraId="7BCF1649" w14:textId="62C9BC34" w:rsidR="004F5A64"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၆</w:t>
      </w:r>
      <w:r w:rsidR="00513F26"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ab/>
      </w:r>
      <w:r w:rsidR="00513F26" w:rsidRPr="00873465">
        <w:rPr>
          <w:rFonts w:ascii="Pyidaungsu" w:hAnsi="Pyidaungsu" w:cs="Pyidaungsu"/>
          <w:color w:val="auto"/>
          <w:sz w:val="28"/>
          <w:szCs w:val="28"/>
        </w:rPr>
        <w:t xml:space="preserve">Linear </w:t>
      </w:r>
      <w:r w:rsidR="005A3114" w:rsidRPr="00873465">
        <w:rPr>
          <w:rFonts w:ascii="Pyidaungsu" w:hAnsi="Pyidaungsu" w:cs="Pyidaungsu"/>
          <w:color w:val="auto"/>
          <w:sz w:val="28"/>
          <w:szCs w:val="28"/>
        </w:rPr>
        <w:t>Regression</w:t>
      </w:r>
      <w:r w:rsidR="00513F26" w:rsidRPr="00873465">
        <w:rPr>
          <w:rFonts w:ascii="Pyidaungsu" w:hAnsi="Pyidaungsu" w:cs="Pyidaungsu"/>
          <w:color w:val="auto"/>
          <w:sz w:val="28"/>
          <w:szCs w:val="28"/>
          <w:cs/>
          <w:lang w:bidi="my-MM"/>
        </w:rPr>
        <w:t xml:space="preserve"> ကို အသုံးပြု</w:t>
      </w:r>
      <w:r w:rsidR="003F3415">
        <w:rPr>
          <w:rFonts w:ascii="Pyidaungsu" w:hAnsi="Pyidaungsu" w:cs="Pyidaungsu" w:hint="cs"/>
          <w:color w:val="auto"/>
          <w:sz w:val="28"/>
          <w:szCs w:val="28"/>
          <w:cs/>
          <w:lang w:bidi="my-MM"/>
        </w:rPr>
        <w:t xml:space="preserve">၍ </w:t>
      </w:r>
      <w:r w:rsidR="003F3415">
        <w:rPr>
          <w:rFonts w:ascii="Pyidaungsu" w:hAnsi="Pyidaungsu" w:cs="Pyidaungsu"/>
          <w:color w:val="auto"/>
          <w:sz w:val="28"/>
          <w:szCs w:val="28"/>
          <w:lang w:bidi="my-MM"/>
        </w:rPr>
        <w:t xml:space="preserve">Machine Learning </w:t>
      </w:r>
      <w:r w:rsidR="00883C12">
        <w:rPr>
          <w:rFonts w:ascii="Pyidaungsu" w:hAnsi="Pyidaungsu" w:cs="Pyidaungsu"/>
          <w:color w:val="auto"/>
          <w:sz w:val="28"/>
          <w:szCs w:val="28"/>
          <w:lang w:bidi="my-MM"/>
        </w:rPr>
        <w:t>Model</w:t>
      </w:r>
      <w:r w:rsidR="003F3415">
        <w:rPr>
          <w:rFonts w:ascii="Pyidaungsu" w:hAnsi="Pyidaungsu" w:cs="Pyidaungsu"/>
          <w:color w:val="auto"/>
          <w:sz w:val="28"/>
          <w:szCs w:val="28"/>
          <w:lang w:bidi="my-MM"/>
        </w:rPr>
        <w:t xml:space="preserve"> </w:t>
      </w:r>
      <w:r w:rsidR="003F3415">
        <w:rPr>
          <w:rFonts w:ascii="Pyidaungsu" w:hAnsi="Pyidaungsu" w:cs="Pyidaungsu" w:hint="cs"/>
          <w:color w:val="auto"/>
          <w:sz w:val="28"/>
          <w:szCs w:val="28"/>
          <w:cs/>
          <w:lang w:bidi="my-MM"/>
        </w:rPr>
        <w:t>တည်ဆောက်</w:t>
      </w:r>
      <w:r w:rsidR="00513F26" w:rsidRPr="00873465">
        <w:rPr>
          <w:rFonts w:ascii="Pyidaungsu" w:hAnsi="Pyidaungsu" w:cs="Pyidaungsu"/>
          <w:color w:val="auto"/>
          <w:sz w:val="28"/>
          <w:szCs w:val="28"/>
          <w:cs/>
          <w:lang w:bidi="my-MM"/>
        </w:rPr>
        <w:t>ရာ</w:t>
      </w:r>
      <w:r w:rsidR="003F3415">
        <w:rPr>
          <w:rFonts w:ascii="Pyidaungsu" w:hAnsi="Pyidaungsu" w:cs="Pyidaungsu" w:hint="cs"/>
          <w:color w:val="auto"/>
          <w:sz w:val="28"/>
          <w:szCs w:val="28"/>
          <w:cs/>
          <w:lang w:bidi="my-MM"/>
        </w:rPr>
        <w:t xml:space="preserve"> </w:t>
      </w:r>
      <w:r w:rsidR="00513F26" w:rsidRPr="00873465">
        <w:rPr>
          <w:rFonts w:ascii="Pyidaungsu" w:hAnsi="Pyidaungsu" w:cs="Pyidaungsu"/>
          <w:color w:val="auto"/>
          <w:sz w:val="28"/>
          <w:szCs w:val="28"/>
          <w:cs/>
          <w:lang w:bidi="my-MM"/>
        </w:rPr>
        <w:t xml:space="preserve">တွင် အထူးသတိပြုရမည့်အချက်မှာ </w:t>
      </w:r>
      <w:r w:rsidR="003F3415">
        <w:rPr>
          <w:rFonts w:ascii="Pyidaungsu" w:hAnsi="Pyidaungsu" w:cs="Pyidaungsu"/>
          <w:color w:val="auto"/>
          <w:sz w:val="28"/>
          <w:szCs w:val="28"/>
          <w:lang w:bidi="my-MM"/>
        </w:rPr>
        <w:t xml:space="preserve">Target- </w:t>
      </w:r>
      <w:r w:rsidR="00513F26" w:rsidRPr="00873465">
        <w:rPr>
          <w:rFonts w:ascii="Pyidaungsu" w:hAnsi="Pyidaungsu" w:cs="Pyidaungsu"/>
          <w:color w:val="auto"/>
          <w:sz w:val="28"/>
          <w:szCs w:val="28"/>
          <w:cs/>
          <w:lang w:bidi="my-MM"/>
        </w:rPr>
        <w:t xml:space="preserve">ရလဒ်နှင့် </w:t>
      </w:r>
      <w:r w:rsidR="004A0CBA">
        <w:rPr>
          <w:rFonts w:ascii="Pyidaungsu" w:hAnsi="Pyidaungsu" w:cs="Pyidaungsu"/>
          <w:color w:val="auto"/>
          <w:sz w:val="28"/>
          <w:szCs w:val="28"/>
          <w:lang w:bidi="my-MM"/>
        </w:rPr>
        <w:t>Independent Variable</w:t>
      </w:r>
      <w:r w:rsidR="00B373C1"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များ</w:t>
      </w:r>
      <w:r w:rsidR="003F3415">
        <w:rPr>
          <w:rFonts w:ascii="Pyidaungsu" w:hAnsi="Pyidaungsu" w:cs="Pyidaungsu"/>
          <w:color w:val="auto"/>
          <w:sz w:val="28"/>
          <w:szCs w:val="28"/>
          <w:lang w:bidi="my-MM"/>
        </w:rPr>
        <w:t xml:space="preserve"> </w:t>
      </w:r>
      <w:r w:rsidR="00513F26" w:rsidRPr="00873465">
        <w:rPr>
          <w:rFonts w:ascii="Pyidaungsu" w:hAnsi="Pyidaungsu" w:cs="Pyidaungsu"/>
          <w:color w:val="auto"/>
          <w:sz w:val="28"/>
          <w:szCs w:val="28"/>
          <w:cs/>
          <w:lang w:bidi="my-MM"/>
        </w:rPr>
        <w:t xml:space="preserve">အကြား ဆက်သွယ်ချက်မှာ </w:t>
      </w:r>
      <w:r w:rsidR="00513F26" w:rsidRPr="00873465">
        <w:rPr>
          <w:rFonts w:ascii="Pyidaungsu" w:hAnsi="Pyidaungsu" w:cs="Pyidaungsu"/>
          <w:color w:val="auto"/>
          <w:sz w:val="28"/>
          <w:szCs w:val="28"/>
          <w:lang w:bidi="my-MM"/>
        </w:rPr>
        <w:t xml:space="preserve">Linear </w:t>
      </w:r>
      <w:r w:rsidR="00513F26" w:rsidRPr="00873465">
        <w:rPr>
          <w:rFonts w:ascii="Pyidaungsu" w:hAnsi="Pyidaungsu" w:cs="Pyidaungsu"/>
          <w:color w:val="auto"/>
          <w:sz w:val="28"/>
          <w:szCs w:val="28"/>
          <w:cs/>
          <w:lang w:bidi="my-MM"/>
        </w:rPr>
        <w:t xml:space="preserve">ဖြစ်နေရမည် ဖြစ်သည်။ တနည်းအားဖြင့် ရလဒ်နှင့် </w:t>
      </w:r>
      <w:r w:rsidR="004A0CBA">
        <w:rPr>
          <w:rFonts w:ascii="Pyidaungsu" w:hAnsi="Pyidaungsu" w:cs="Pyidaungsu"/>
          <w:color w:val="auto"/>
          <w:sz w:val="28"/>
          <w:szCs w:val="28"/>
          <w:lang w:bidi="my-MM"/>
        </w:rPr>
        <w:t>Independent Variable</w:t>
      </w:r>
      <w:r w:rsidR="003F3415"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များ</w:t>
      </w:r>
      <w:r w:rsidR="00D33A81"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ဆက်သွယ်ချက်</w:t>
      </w:r>
      <w:r w:rsidR="00D33A81" w:rsidRPr="00873465">
        <w:rPr>
          <w:rFonts w:ascii="Pyidaungsu" w:hAnsi="Pyidaungsu" w:cs="Pyidaungsu"/>
          <w:color w:val="auto"/>
          <w:sz w:val="28"/>
          <w:szCs w:val="28"/>
          <w:cs/>
          <w:lang w:bidi="my-MM"/>
        </w:rPr>
        <w:t>ကို ပုံဖြင့် ဖော်ပြမည်</w:t>
      </w:r>
      <w:r w:rsidR="00B373C1">
        <w:rPr>
          <w:rFonts w:ascii="Pyidaungsu" w:hAnsi="Pyidaungsu" w:cs="Pyidaungsu"/>
          <w:color w:val="auto"/>
          <w:sz w:val="28"/>
          <w:szCs w:val="28"/>
          <w:lang w:bidi="my-MM"/>
        </w:rPr>
        <w:t xml:space="preserve"> </w:t>
      </w:r>
      <w:r w:rsidR="00D33A81" w:rsidRPr="00873465">
        <w:rPr>
          <w:rFonts w:ascii="Pyidaungsu" w:hAnsi="Pyidaungsu" w:cs="Pyidaungsu"/>
          <w:color w:val="auto"/>
          <w:sz w:val="28"/>
          <w:szCs w:val="28"/>
          <w:cs/>
          <w:lang w:bidi="my-MM"/>
        </w:rPr>
        <w:t>ဆိုပါက မျဥ်းဖြောင့်</w:t>
      </w:r>
      <w:r w:rsidR="003F3415">
        <w:rPr>
          <w:rFonts w:ascii="Pyidaungsu" w:hAnsi="Pyidaungsu" w:cs="Pyidaungsu"/>
          <w:color w:val="auto"/>
          <w:sz w:val="28"/>
          <w:szCs w:val="28"/>
          <w:lang w:bidi="my-MM"/>
        </w:rPr>
        <w:t xml:space="preserve"> </w:t>
      </w:r>
      <w:r w:rsidR="00D33A81" w:rsidRPr="00873465">
        <w:rPr>
          <w:rFonts w:ascii="Pyidaungsu" w:hAnsi="Pyidaungsu" w:cs="Pyidaungsu"/>
          <w:color w:val="auto"/>
          <w:sz w:val="28"/>
          <w:szCs w:val="28"/>
          <w:cs/>
          <w:lang w:bidi="my-MM"/>
        </w:rPr>
        <w:t>တ</w:t>
      </w:r>
      <w:r w:rsidR="00B373C1">
        <w:rPr>
          <w:rFonts w:ascii="Pyidaungsu" w:hAnsi="Pyidaungsu" w:cs="Pyidaungsu" w:hint="cs"/>
          <w:color w:val="auto"/>
          <w:sz w:val="28"/>
          <w:szCs w:val="28"/>
          <w:cs/>
          <w:lang w:bidi="my-MM"/>
        </w:rPr>
        <w:t>စ်</w:t>
      </w:r>
      <w:r w:rsidR="00D33A81" w:rsidRPr="00873465">
        <w:rPr>
          <w:rFonts w:ascii="Pyidaungsu" w:hAnsi="Pyidaungsu" w:cs="Pyidaungsu"/>
          <w:color w:val="auto"/>
          <w:sz w:val="28"/>
          <w:szCs w:val="28"/>
          <w:cs/>
          <w:lang w:bidi="my-MM"/>
        </w:rPr>
        <w:t xml:space="preserve">ကြောင်းဖြင့် ဖော်ပြနိုင်ရမည် ဖြစ်သည်။ </w:t>
      </w:r>
    </w:p>
    <w:p w14:paraId="5A3AA83A" w14:textId="48F707A9" w:rsidR="003F3415"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၇</w:t>
      </w:r>
      <w:r w:rsidR="004F5A64">
        <w:rPr>
          <w:rFonts w:ascii="Pyidaungsu" w:hAnsi="Pyidaungsu" w:cs="Pyidaungsu" w:hint="cs"/>
          <w:color w:val="auto"/>
          <w:sz w:val="28"/>
          <w:szCs w:val="28"/>
          <w:cs/>
          <w:lang w:bidi="my-MM"/>
        </w:rPr>
        <w:t>။</w:t>
      </w:r>
      <w:r w:rsidR="004F5A64">
        <w:rPr>
          <w:rFonts w:ascii="Pyidaungsu" w:hAnsi="Pyidaungsu" w:cs="Pyidaungsu"/>
          <w:color w:val="auto"/>
          <w:sz w:val="28"/>
          <w:szCs w:val="28"/>
          <w:cs/>
          <w:lang w:bidi="my-MM"/>
        </w:rPr>
        <w:tab/>
      </w:r>
      <w:r w:rsidR="00D33A81" w:rsidRPr="00873465">
        <w:rPr>
          <w:rFonts w:ascii="Pyidaungsu" w:hAnsi="Pyidaungsu" w:cs="Pyidaungsu"/>
          <w:color w:val="auto"/>
          <w:sz w:val="28"/>
          <w:szCs w:val="28"/>
          <w:cs/>
          <w:lang w:bidi="my-MM"/>
        </w:rPr>
        <w:t xml:space="preserve">ထို့အပြင် </w:t>
      </w:r>
      <w:r w:rsidR="00D33A81" w:rsidRPr="00873465">
        <w:rPr>
          <w:rFonts w:ascii="Pyidaungsu" w:hAnsi="Pyidaungsu" w:cs="Pyidaungsu"/>
          <w:color w:val="auto"/>
          <w:sz w:val="28"/>
          <w:szCs w:val="28"/>
        </w:rPr>
        <w:t xml:space="preserve">Multiple Linear </w:t>
      </w:r>
      <w:r w:rsidR="005A3114" w:rsidRPr="00873465">
        <w:rPr>
          <w:rFonts w:ascii="Pyidaungsu" w:hAnsi="Pyidaungsu" w:cs="Pyidaungsu"/>
          <w:color w:val="auto"/>
          <w:sz w:val="28"/>
          <w:szCs w:val="28"/>
        </w:rPr>
        <w:t>Regression</w:t>
      </w:r>
      <w:r w:rsidR="00D33A81" w:rsidRPr="00873465">
        <w:rPr>
          <w:rFonts w:ascii="Pyidaungsu" w:hAnsi="Pyidaungsu" w:cs="Pyidaungsu"/>
          <w:color w:val="auto"/>
          <w:sz w:val="28"/>
          <w:szCs w:val="28"/>
          <w:cs/>
          <w:lang w:bidi="my-MM"/>
        </w:rPr>
        <w:t xml:space="preserve"> တွင် ရလဒ်ကို ခန့်မှန်းရာ</w:t>
      </w:r>
      <w:r w:rsidR="003F3415">
        <w:rPr>
          <w:rFonts w:ascii="Pyidaungsu" w:hAnsi="Pyidaungsu" w:cs="Pyidaungsu" w:hint="cs"/>
          <w:color w:val="auto"/>
          <w:sz w:val="28"/>
          <w:szCs w:val="28"/>
          <w:cs/>
          <w:lang w:bidi="my-MM"/>
        </w:rPr>
        <w:t>၌</w:t>
      </w:r>
      <w:r w:rsidR="00D33A81" w:rsidRPr="00873465">
        <w:rPr>
          <w:rFonts w:ascii="Pyidaungsu" w:hAnsi="Pyidaungsu" w:cs="Pyidaungsu"/>
          <w:color w:val="auto"/>
          <w:sz w:val="28"/>
          <w:szCs w:val="28"/>
          <w:cs/>
          <w:lang w:bidi="my-MM"/>
        </w:rPr>
        <w:t xml:space="preserve"> အသုံးပြုသည့် အချက်အလက်များမှာ တ</w:t>
      </w:r>
      <w:r w:rsidR="00B373C1">
        <w:rPr>
          <w:rFonts w:ascii="Pyidaungsu" w:hAnsi="Pyidaungsu" w:cs="Pyidaungsu" w:hint="cs"/>
          <w:color w:val="auto"/>
          <w:sz w:val="28"/>
          <w:szCs w:val="28"/>
          <w:cs/>
          <w:lang w:bidi="my-MM"/>
        </w:rPr>
        <w:t>စ်</w:t>
      </w:r>
      <w:r w:rsidR="00D33A81" w:rsidRPr="00873465">
        <w:rPr>
          <w:rFonts w:ascii="Pyidaungsu" w:hAnsi="Pyidaungsu" w:cs="Pyidaungsu"/>
          <w:color w:val="auto"/>
          <w:sz w:val="28"/>
          <w:szCs w:val="28"/>
          <w:cs/>
          <w:lang w:bidi="my-MM"/>
        </w:rPr>
        <w:t>ခုနှင့် တ</w:t>
      </w:r>
      <w:r w:rsidR="00B373C1">
        <w:rPr>
          <w:rFonts w:ascii="Pyidaungsu" w:hAnsi="Pyidaungsu" w:cs="Pyidaungsu" w:hint="cs"/>
          <w:color w:val="auto"/>
          <w:sz w:val="28"/>
          <w:szCs w:val="28"/>
          <w:cs/>
          <w:lang w:bidi="my-MM"/>
        </w:rPr>
        <w:t>စ်</w:t>
      </w:r>
      <w:r w:rsidR="00D33A81" w:rsidRPr="00873465">
        <w:rPr>
          <w:rFonts w:ascii="Pyidaungsu" w:hAnsi="Pyidaungsu" w:cs="Pyidaungsu"/>
          <w:color w:val="auto"/>
          <w:sz w:val="28"/>
          <w:szCs w:val="28"/>
          <w:cs/>
          <w:lang w:bidi="my-MM"/>
        </w:rPr>
        <w:t xml:space="preserve">ခု မှီခိုခြင်း နည်းနိုင်သရွေ့နည်းရန် ဖြစ်သည်။ အကယ်၍ အထက်ပါ ယူဆချက်များနှင့် မကိုက်ညီပါက </w:t>
      </w:r>
      <w:r w:rsidR="00D33A81" w:rsidRPr="00873465">
        <w:rPr>
          <w:rFonts w:ascii="Pyidaungsu" w:hAnsi="Pyidaungsu" w:cs="Pyidaungsu"/>
          <w:color w:val="auto"/>
          <w:sz w:val="28"/>
          <w:szCs w:val="28"/>
        </w:rPr>
        <w:t xml:space="preserve">Linear </w:t>
      </w:r>
      <w:r w:rsidR="005A3114" w:rsidRPr="00873465">
        <w:rPr>
          <w:rFonts w:ascii="Pyidaungsu" w:hAnsi="Pyidaungsu" w:cs="Pyidaungsu"/>
          <w:color w:val="auto"/>
          <w:sz w:val="28"/>
          <w:szCs w:val="28"/>
        </w:rPr>
        <w:t>Regression</w:t>
      </w:r>
      <w:r w:rsidR="00D33A81" w:rsidRPr="00873465">
        <w:rPr>
          <w:rFonts w:ascii="Pyidaungsu" w:hAnsi="Pyidaungsu" w:cs="Pyidaungsu"/>
          <w:color w:val="auto"/>
          <w:sz w:val="28"/>
          <w:szCs w:val="28"/>
          <w:cs/>
          <w:lang w:bidi="my-MM"/>
        </w:rPr>
        <w:t xml:space="preserve"> မှ ရလာသည့် ရလဒ်များမှာ တိကျမှု အားနည်းနေမည် ဖြစ်သည်။ </w:t>
      </w:r>
    </w:p>
    <w:p w14:paraId="74389978" w14:textId="08624936" w:rsidR="004F5A64" w:rsidRDefault="00C45E57" w:rsidP="00873465">
      <w:pPr>
        <w:pStyle w:val="TipText"/>
        <w:spacing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၈</w:t>
      </w:r>
      <w:r w:rsidR="003F3415">
        <w:rPr>
          <w:rFonts w:ascii="Pyidaungsu" w:hAnsi="Pyidaungsu" w:cs="Pyidaungsu" w:hint="cs"/>
          <w:color w:val="auto"/>
          <w:sz w:val="28"/>
          <w:szCs w:val="28"/>
          <w:cs/>
          <w:lang w:bidi="my-MM"/>
        </w:rPr>
        <w:t>။</w:t>
      </w:r>
      <w:r>
        <w:rPr>
          <w:rFonts w:ascii="Pyidaungsu" w:hAnsi="Pyidaungsu" w:cs="Pyidaungsu"/>
          <w:color w:val="auto"/>
          <w:sz w:val="28"/>
          <w:szCs w:val="28"/>
          <w:cs/>
          <w:lang w:bidi="my-MM"/>
        </w:rPr>
        <w:tab/>
      </w:r>
      <w:r w:rsidR="003F2E24">
        <w:rPr>
          <w:rFonts w:ascii="Pyidaungsu" w:hAnsi="Pyidaungsu" w:cs="Pyidaungsu" w:hint="cs"/>
          <w:color w:val="auto"/>
          <w:sz w:val="28"/>
          <w:szCs w:val="28"/>
          <w:cs/>
          <w:lang w:bidi="my-MM"/>
        </w:rPr>
        <w:t xml:space="preserve">သို့ရာတွင် </w:t>
      </w:r>
      <w:r w:rsidR="003F2E24">
        <w:rPr>
          <w:rFonts w:ascii="Pyidaungsu" w:hAnsi="Pyidaungsu" w:cs="Pyidaungsu"/>
          <w:color w:val="auto"/>
          <w:sz w:val="28"/>
          <w:szCs w:val="28"/>
          <w:lang w:bidi="my-MM"/>
        </w:rPr>
        <w:t xml:space="preserve">Target- </w:t>
      </w:r>
      <w:r w:rsidR="003F2E24" w:rsidRPr="00873465">
        <w:rPr>
          <w:rFonts w:ascii="Pyidaungsu" w:hAnsi="Pyidaungsu" w:cs="Pyidaungsu"/>
          <w:color w:val="auto"/>
          <w:sz w:val="28"/>
          <w:szCs w:val="28"/>
          <w:cs/>
          <w:lang w:bidi="my-MM"/>
        </w:rPr>
        <w:t xml:space="preserve">ရလဒ်နှင့် </w:t>
      </w:r>
      <w:r w:rsidR="004A0CBA">
        <w:rPr>
          <w:rFonts w:ascii="Pyidaungsu" w:hAnsi="Pyidaungsu" w:cs="Pyidaungsu"/>
          <w:color w:val="auto"/>
          <w:sz w:val="28"/>
          <w:szCs w:val="28"/>
          <w:lang w:bidi="my-MM"/>
        </w:rPr>
        <w:t>Independent Variable</w:t>
      </w:r>
      <w:r w:rsidR="003F2E24" w:rsidRPr="00873465">
        <w:rPr>
          <w:rFonts w:ascii="Pyidaungsu" w:hAnsi="Pyidaungsu" w:cs="Pyidaungsu"/>
          <w:color w:val="auto"/>
          <w:sz w:val="28"/>
          <w:szCs w:val="28"/>
          <w:cs/>
          <w:lang w:bidi="my-MM"/>
        </w:rPr>
        <w:t xml:space="preserve"> </w:t>
      </w:r>
      <w:r w:rsidR="003F3415" w:rsidRPr="00873465">
        <w:rPr>
          <w:rFonts w:ascii="Pyidaungsu" w:hAnsi="Pyidaungsu" w:cs="Pyidaungsu"/>
          <w:color w:val="auto"/>
          <w:sz w:val="28"/>
          <w:szCs w:val="28"/>
          <w:cs/>
          <w:lang w:bidi="my-MM"/>
        </w:rPr>
        <w:t xml:space="preserve">ဆက်သွယ်ချက်မှာ </w:t>
      </w:r>
      <w:r w:rsidR="003F3415" w:rsidRPr="00873465">
        <w:rPr>
          <w:rFonts w:ascii="Pyidaungsu" w:hAnsi="Pyidaungsu" w:cs="Pyidaungsu"/>
          <w:color w:val="auto"/>
          <w:sz w:val="28"/>
          <w:szCs w:val="28"/>
          <w:lang w:bidi="my-MM"/>
        </w:rPr>
        <w:t xml:space="preserve">Linear </w:t>
      </w:r>
      <w:r w:rsidR="003F3415" w:rsidRPr="00873465">
        <w:rPr>
          <w:rFonts w:ascii="Pyidaungsu" w:hAnsi="Pyidaungsu" w:cs="Pyidaungsu"/>
          <w:color w:val="auto"/>
          <w:sz w:val="28"/>
          <w:szCs w:val="28"/>
          <w:cs/>
          <w:lang w:bidi="my-MM"/>
        </w:rPr>
        <w:t>ဖြစ</w:t>
      </w:r>
      <w:r w:rsidR="003F2E24">
        <w:rPr>
          <w:rFonts w:ascii="Pyidaungsu" w:hAnsi="Pyidaungsu" w:cs="Pyidaungsu" w:hint="cs"/>
          <w:color w:val="auto"/>
          <w:sz w:val="28"/>
          <w:szCs w:val="28"/>
          <w:cs/>
          <w:lang w:bidi="my-MM"/>
        </w:rPr>
        <w:t>်ရမည် ဟူသော ယူဆချက်မှာ အမြဲမှန်ကန်နိုင်ခြင်း မရှိပါ။ ဥပမာ - တိုက်ခန်းစျေးနှုန်းကို ပြန်လည်စဥ်းစားကြည့်ပါက တိုက်ခန်း အကျယ်အ၀န်း</w:t>
      </w:r>
      <w:r w:rsidR="004F5A64">
        <w:rPr>
          <w:rFonts w:ascii="Pyidaungsu" w:hAnsi="Pyidaungsu" w:cs="Pyidaungsu"/>
          <w:color w:val="auto"/>
          <w:sz w:val="28"/>
          <w:szCs w:val="28"/>
          <w:lang w:bidi="my-MM"/>
        </w:rPr>
        <w:t xml:space="preserve"> </w:t>
      </w:r>
      <w:r w:rsidR="003F2E24">
        <w:rPr>
          <w:rFonts w:ascii="Pyidaungsu" w:hAnsi="Pyidaungsu" w:cs="Pyidaungsu" w:hint="cs"/>
          <w:color w:val="auto"/>
          <w:sz w:val="28"/>
          <w:szCs w:val="28"/>
          <w:cs/>
          <w:lang w:bidi="my-MM"/>
        </w:rPr>
        <w:t xml:space="preserve">ကြီးလာသည်နှင့် အမျှ စျေးနှုန်း ပြောင်းလဲမှုနှုန်းသည် တပြေးညီ မဟုတ်တော့ပဲ လျော့ကျသွားခြင်းမျိုး ရှိနိုင်ပါသည်။ </w:t>
      </w:r>
      <w:r w:rsidR="004F5A64">
        <w:rPr>
          <w:rFonts w:ascii="Pyidaungsu" w:hAnsi="Pyidaungsu" w:cs="Pyidaungsu" w:hint="cs"/>
          <w:color w:val="auto"/>
          <w:sz w:val="28"/>
          <w:szCs w:val="28"/>
          <w:cs/>
          <w:lang w:bidi="my-MM"/>
        </w:rPr>
        <w:t xml:space="preserve">သို့ဖြစ်ရာ </w:t>
      </w:r>
      <w:r w:rsidR="004F5A64">
        <w:rPr>
          <w:rFonts w:ascii="Pyidaungsu" w:hAnsi="Pyidaungsu" w:cs="Pyidaungsu"/>
          <w:color w:val="auto"/>
          <w:sz w:val="28"/>
          <w:szCs w:val="28"/>
          <w:lang w:bidi="my-MM"/>
        </w:rPr>
        <w:t xml:space="preserve">Target- </w:t>
      </w:r>
      <w:r w:rsidR="004F5A64" w:rsidRPr="00873465">
        <w:rPr>
          <w:rFonts w:ascii="Pyidaungsu" w:hAnsi="Pyidaungsu" w:cs="Pyidaungsu"/>
          <w:color w:val="auto"/>
          <w:sz w:val="28"/>
          <w:szCs w:val="28"/>
          <w:cs/>
          <w:lang w:bidi="my-MM"/>
        </w:rPr>
        <w:t xml:space="preserve">ရလဒ်နှင့် </w:t>
      </w:r>
      <w:r w:rsidR="004A0CBA">
        <w:rPr>
          <w:rFonts w:ascii="Pyidaungsu" w:hAnsi="Pyidaungsu" w:cs="Pyidaungsu"/>
          <w:color w:val="auto"/>
          <w:sz w:val="28"/>
          <w:szCs w:val="28"/>
          <w:lang w:bidi="my-MM"/>
        </w:rPr>
        <w:t>Independent Variable</w:t>
      </w:r>
      <w:r w:rsidR="004F5A64" w:rsidRPr="00873465">
        <w:rPr>
          <w:rFonts w:ascii="Pyidaungsu" w:hAnsi="Pyidaungsu" w:cs="Pyidaungsu"/>
          <w:color w:val="auto"/>
          <w:sz w:val="28"/>
          <w:szCs w:val="28"/>
          <w:cs/>
          <w:lang w:bidi="my-MM"/>
        </w:rPr>
        <w:t xml:space="preserve"> </w:t>
      </w:r>
      <w:r w:rsidR="004F5A64">
        <w:rPr>
          <w:rFonts w:ascii="Pyidaungsu" w:hAnsi="Pyidaungsu" w:cs="Pyidaungsu" w:hint="cs"/>
          <w:color w:val="auto"/>
          <w:sz w:val="28"/>
          <w:szCs w:val="28"/>
          <w:cs/>
          <w:lang w:bidi="my-MM"/>
        </w:rPr>
        <w:t xml:space="preserve">၏ </w:t>
      </w:r>
      <w:r w:rsidR="004F5A64" w:rsidRPr="00873465">
        <w:rPr>
          <w:rFonts w:ascii="Pyidaungsu" w:hAnsi="Pyidaungsu" w:cs="Pyidaungsu"/>
          <w:color w:val="auto"/>
          <w:sz w:val="28"/>
          <w:szCs w:val="28"/>
          <w:cs/>
          <w:lang w:bidi="my-MM"/>
        </w:rPr>
        <w:t xml:space="preserve">ဆက်သွယ်ချက်မှာ </w:t>
      </w:r>
      <w:r w:rsidR="004F5A64" w:rsidRPr="00873465">
        <w:rPr>
          <w:rFonts w:ascii="Pyidaungsu" w:hAnsi="Pyidaungsu" w:cs="Pyidaungsu"/>
          <w:color w:val="auto"/>
          <w:sz w:val="28"/>
          <w:szCs w:val="28"/>
          <w:lang w:bidi="my-MM"/>
        </w:rPr>
        <w:t>Linear</w:t>
      </w:r>
      <w:r w:rsidR="004F5A64">
        <w:rPr>
          <w:rFonts w:ascii="Pyidaungsu" w:hAnsi="Pyidaungsu" w:cs="Pyidaungsu"/>
          <w:color w:val="auto"/>
          <w:sz w:val="28"/>
          <w:szCs w:val="28"/>
          <w:lang w:bidi="my-MM"/>
        </w:rPr>
        <w:t xml:space="preserve"> </w:t>
      </w:r>
      <w:r w:rsidR="004F5A64">
        <w:rPr>
          <w:rFonts w:ascii="Pyidaungsu" w:hAnsi="Pyidaungsu" w:cs="Pyidaungsu" w:hint="cs"/>
          <w:color w:val="auto"/>
          <w:sz w:val="28"/>
          <w:szCs w:val="28"/>
          <w:cs/>
          <w:lang w:bidi="my-MM"/>
        </w:rPr>
        <w:t xml:space="preserve">ဖြစ် သည် ဟူသော ယူဆချက် မမှန်ကန်နိုင်တော့ပါ။ ထိုကဲ့သို့ အခြေအနေမျိုးတွင်  </w:t>
      </w:r>
      <w:r w:rsidR="004F5A64" w:rsidRPr="00873465">
        <w:rPr>
          <w:rFonts w:ascii="Pyidaungsu" w:hAnsi="Pyidaungsu" w:cs="Pyidaungsu"/>
          <w:color w:val="auto"/>
          <w:sz w:val="28"/>
          <w:szCs w:val="28"/>
        </w:rPr>
        <w:t xml:space="preserve">Linear </w:t>
      </w:r>
      <w:r w:rsidR="00325ECD">
        <w:rPr>
          <w:rFonts w:ascii="Pyidaungsu" w:hAnsi="Pyidaungsu" w:cs="Pyidaungsu"/>
          <w:color w:val="auto"/>
          <w:sz w:val="28"/>
          <w:szCs w:val="28"/>
        </w:rPr>
        <w:t xml:space="preserve">Regression </w:t>
      </w:r>
      <w:r w:rsidR="00883C12">
        <w:rPr>
          <w:rFonts w:ascii="Pyidaungsu" w:hAnsi="Pyidaungsu" w:cs="Pyidaungsu"/>
          <w:color w:val="auto"/>
          <w:sz w:val="28"/>
          <w:szCs w:val="28"/>
        </w:rPr>
        <w:t>Model</w:t>
      </w:r>
      <w:r w:rsidR="00325ECD">
        <w:rPr>
          <w:rFonts w:ascii="Pyidaungsu" w:hAnsi="Pyidaungsu" w:cs="Pyidaungsu"/>
          <w:color w:val="auto"/>
          <w:sz w:val="28"/>
          <w:szCs w:val="28"/>
        </w:rPr>
        <w:t xml:space="preserve"> </w:t>
      </w:r>
      <w:r w:rsidR="004F5A64">
        <w:rPr>
          <w:rFonts w:ascii="Pyidaungsu" w:hAnsi="Pyidaungsu" w:cs="Pyidaungsu" w:hint="cs"/>
          <w:color w:val="auto"/>
          <w:sz w:val="28"/>
          <w:szCs w:val="28"/>
          <w:cs/>
          <w:lang w:bidi="my-MM"/>
        </w:rPr>
        <w:t xml:space="preserve">အစား </w:t>
      </w:r>
      <w:r w:rsidR="004F5A64">
        <w:rPr>
          <w:rFonts w:ascii="Pyidaungsu" w:hAnsi="Pyidaungsu" w:cs="Pyidaungsu"/>
          <w:color w:val="auto"/>
          <w:sz w:val="28"/>
          <w:szCs w:val="28"/>
          <w:lang w:bidi="my-MM"/>
        </w:rPr>
        <w:t xml:space="preserve">Non-Linear </w:t>
      </w:r>
      <w:r w:rsidR="00325ECD">
        <w:rPr>
          <w:rFonts w:ascii="Pyidaungsu" w:hAnsi="Pyidaungsu" w:cs="Pyidaungsu"/>
          <w:color w:val="auto"/>
          <w:sz w:val="28"/>
          <w:szCs w:val="28"/>
          <w:lang w:bidi="my-MM"/>
        </w:rPr>
        <w:t xml:space="preserve">Regression </w:t>
      </w:r>
      <w:r w:rsidR="00883C12">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sidR="00670E7D">
        <w:rPr>
          <w:rFonts w:ascii="Pyidaungsu" w:hAnsi="Pyidaungsu" w:cs="Pyidaungsu" w:hint="cs"/>
          <w:color w:val="auto"/>
          <w:sz w:val="28"/>
          <w:szCs w:val="28"/>
          <w:cs/>
          <w:lang w:bidi="my-MM"/>
        </w:rPr>
        <w:t xml:space="preserve">(သို့မဟုတ်) </w:t>
      </w:r>
      <w:r w:rsidR="00870CF1">
        <w:rPr>
          <w:rFonts w:ascii="Pyidaungsu" w:hAnsi="Pyidaungsu" w:cs="Pyidaungsu"/>
          <w:color w:val="auto"/>
          <w:sz w:val="28"/>
          <w:szCs w:val="28"/>
          <w:lang w:bidi="my-MM"/>
        </w:rPr>
        <w:t xml:space="preserve">Polynomial Regression </w:t>
      </w:r>
      <w:r w:rsidR="00883C12">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sidR="004F5A64">
        <w:rPr>
          <w:rFonts w:ascii="Pyidaungsu" w:hAnsi="Pyidaungsu" w:cs="Pyidaungsu" w:hint="cs"/>
          <w:color w:val="auto"/>
          <w:sz w:val="28"/>
          <w:szCs w:val="28"/>
          <w:cs/>
          <w:lang w:bidi="my-MM"/>
        </w:rPr>
        <w:t xml:space="preserve">ကို အစားထိုး အသုံးပြုရမည် ဖြစ်သည်။ </w:t>
      </w:r>
    </w:p>
    <w:p w14:paraId="4E84C9C2" w14:textId="315D1F70" w:rsidR="004D25B2" w:rsidRPr="00873465" w:rsidRDefault="004D25B2" w:rsidP="00873465">
      <w:pPr>
        <w:pStyle w:val="TipText"/>
        <w:spacing w:line="276" w:lineRule="auto"/>
        <w:ind w:firstLine="0"/>
        <w:jc w:val="both"/>
        <w:rPr>
          <w:rFonts w:ascii="Pyidaungsu" w:hAnsi="Pyidaungsu" w:cs="Pyidaungsu"/>
          <w:sz w:val="28"/>
          <w:szCs w:val="28"/>
          <w:cs/>
          <w:lang w:bidi="my-MM"/>
        </w:rPr>
      </w:pPr>
      <w:r w:rsidRPr="00873465">
        <w:rPr>
          <w:rFonts w:ascii="Pyidaungsu" w:hAnsi="Pyidaungsu" w:cs="Pyidaungsu"/>
          <w:sz w:val="28"/>
          <w:szCs w:val="28"/>
          <w:cs/>
          <w:lang w:bidi="my-MM"/>
        </w:rPr>
        <w:br w:type="page"/>
      </w:r>
    </w:p>
    <w:p w14:paraId="445E2749" w14:textId="1C768812" w:rsidR="00513F26" w:rsidRPr="00685AE9" w:rsidRDefault="00870CF1" w:rsidP="00685AE9">
      <w:pPr>
        <w:pStyle w:val="Heading2"/>
        <w:jc w:val="left"/>
        <w:rPr>
          <w:rFonts w:ascii="Pyidaungsu" w:hAnsi="Pyidaungsu" w:cs="Pyidaungsu"/>
          <w:lang w:bidi="my-MM"/>
        </w:rPr>
      </w:pPr>
      <w:bookmarkStart w:id="13" w:name="_Toc125496899"/>
      <w:r w:rsidRPr="00685AE9">
        <w:rPr>
          <w:rFonts w:ascii="Pyidaungsu" w:hAnsi="Pyidaungsu" w:cs="Pyidaungsu"/>
          <w:lang w:val="en-SG" w:bidi="my-MM"/>
        </w:rPr>
        <w:lastRenderedPageBreak/>
        <w:t>Polynomial Regression</w:t>
      </w:r>
      <w:bookmarkEnd w:id="13"/>
      <w:r w:rsidRPr="00685AE9">
        <w:rPr>
          <w:rFonts w:ascii="Pyidaungsu" w:hAnsi="Pyidaungsu" w:cs="Pyidaungsu"/>
          <w:lang w:val="en-SG" w:bidi="my-MM"/>
        </w:rPr>
        <w:t xml:space="preserve"> </w:t>
      </w:r>
    </w:p>
    <w:p w14:paraId="4CC4FEA8" w14:textId="22F60439" w:rsidR="004D25B2" w:rsidRPr="00A57777" w:rsidRDefault="00F1573A" w:rsidP="00A57777">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0840D3">
        <w:rPr>
          <w:rFonts w:ascii="Pyidaungsu" w:hAnsi="Pyidaungsu" w:cs="Pyidaungsu" w:hint="cs"/>
          <w:color w:val="auto"/>
          <w:sz w:val="28"/>
          <w:szCs w:val="28"/>
          <w:cs/>
          <w:lang w:bidi="my-MM"/>
        </w:rPr>
        <w:t>၉</w:t>
      </w:r>
      <w:r w:rsidR="004D25B2" w:rsidRPr="00A57777">
        <w:rPr>
          <w:rFonts w:ascii="Pyidaungsu" w:hAnsi="Pyidaungsu" w:cs="Pyidaungsu" w:hint="cs"/>
          <w:color w:val="auto"/>
          <w:sz w:val="28"/>
          <w:szCs w:val="28"/>
          <w:cs/>
          <w:lang w:bidi="my-MM"/>
        </w:rPr>
        <w:t>။</w:t>
      </w:r>
      <w:r w:rsidR="004D25B2" w:rsidRPr="00A57777">
        <w:rPr>
          <w:rFonts w:ascii="Pyidaungsu" w:hAnsi="Pyidaungsu" w:cs="Pyidaungsu"/>
          <w:color w:val="auto"/>
          <w:sz w:val="28"/>
          <w:szCs w:val="28"/>
          <w:cs/>
          <w:lang w:bidi="my-MM"/>
        </w:rPr>
        <w:tab/>
      </w:r>
      <w:r w:rsidR="00870CF1">
        <w:rPr>
          <w:rFonts w:ascii="Pyidaungsu" w:hAnsi="Pyidaungsu" w:cs="Pyidaungsu"/>
          <w:color w:val="auto"/>
          <w:sz w:val="28"/>
          <w:szCs w:val="28"/>
          <w:lang w:bidi="my-MM"/>
        </w:rPr>
        <w:t xml:space="preserve">Polynomial Regression </w:t>
      </w:r>
      <w:r w:rsidR="004D25B2" w:rsidRPr="00A57777">
        <w:rPr>
          <w:rFonts w:ascii="Pyidaungsu" w:hAnsi="Pyidaungsu" w:cs="Pyidaungsu"/>
          <w:color w:val="auto"/>
          <w:sz w:val="28"/>
          <w:szCs w:val="28"/>
          <w:lang w:bidi="my-MM"/>
        </w:rPr>
        <w:t xml:space="preserve">Analysis </w:t>
      </w:r>
      <w:r w:rsidR="004D25B2" w:rsidRPr="00A57777">
        <w:rPr>
          <w:rFonts w:ascii="Pyidaungsu" w:hAnsi="Pyidaungsu" w:cs="Pyidaungsu" w:hint="cs"/>
          <w:color w:val="auto"/>
          <w:sz w:val="28"/>
          <w:szCs w:val="28"/>
          <w:cs/>
          <w:lang w:bidi="my-MM"/>
        </w:rPr>
        <w:t>ဆိုသည်မှာ ရလဒ်နှင့် အချက်အလက်များ၏ ဆက်သွယ်ချက် ကို မျဥ်းကွေးဖြင့် ဖော်ပြခြင်းဖြစ်သည်။</w:t>
      </w:r>
      <w:r w:rsidRPr="00F1573A">
        <w:rPr>
          <w:rFonts w:ascii="Pyidaungsu" w:hAnsi="Pyidaungsu" w:cs="Pyidaungsu"/>
          <w:color w:val="auto"/>
          <w:sz w:val="28"/>
          <w:szCs w:val="28"/>
          <w:lang w:bidi="my-MM"/>
        </w:rPr>
        <w:t xml:space="preserve"> </w:t>
      </w:r>
      <w:r w:rsidR="00870CF1">
        <w:rPr>
          <w:rFonts w:ascii="Pyidaungsu" w:hAnsi="Pyidaungsu" w:cs="Pyidaungsu"/>
          <w:color w:val="auto"/>
          <w:sz w:val="28"/>
          <w:szCs w:val="28"/>
          <w:lang w:bidi="my-MM"/>
        </w:rPr>
        <w:t xml:space="preserve">Polynomial Regression </w:t>
      </w:r>
      <w:r w:rsidR="00883C12">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Pr>
          <w:rFonts w:ascii="Pyidaungsu" w:hAnsi="Pyidaungsu" w:cs="Pyidaungsu" w:hint="cs"/>
          <w:color w:val="auto"/>
          <w:sz w:val="28"/>
          <w:szCs w:val="28"/>
          <w:cs/>
          <w:lang w:bidi="my-MM"/>
        </w:rPr>
        <w:t>ကို</w:t>
      </w:r>
      <w:r w:rsidR="004D25B2" w:rsidRPr="00A57777">
        <w:rPr>
          <w:rFonts w:ascii="Pyidaungsu" w:hAnsi="Pyidaungsu" w:cs="Pyidaungsu" w:hint="cs"/>
          <w:color w:val="auto"/>
          <w:sz w:val="28"/>
          <w:szCs w:val="28"/>
          <w:cs/>
          <w:lang w:bidi="my-MM"/>
        </w:rPr>
        <w:t xml:space="preserve">  သင်္ချာ</w:t>
      </w:r>
      <w:r>
        <w:rPr>
          <w:rFonts w:ascii="Pyidaungsu" w:hAnsi="Pyidaungsu" w:cs="Pyidaungsu" w:hint="cs"/>
          <w:color w:val="auto"/>
          <w:sz w:val="28"/>
          <w:szCs w:val="28"/>
          <w:cs/>
          <w:lang w:bidi="my-MM"/>
        </w:rPr>
        <w:t xml:space="preserve">ညီမျှခြင်းသုံး၍ </w:t>
      </w:r>
      <w:r w:rsidR="00E3533C" w:rsidRPr="00A57777">
        <w:rPr>
          <w:rFonts w:ascii="Pyidaungsu" w:hAnsi="Pyidaungsu" w:cs="Pyidaungsu" w:hint="cs"/>
          <w:color w:val="auto"/>
          <w:sz w:val="28"/>
          <w:szCs w:val="28"/>
          <w:cs/>
          <w:lang w:bidi="my-MM"/>
        </w:rPr>
        <w:t>အောက်ပါ</w:t>
      </w:r>
      <w:r>
        <w:rPr>
          <w:rFonts w:ascii="Pyidaungsu" w:hAnsi="Pyidaungsu" w:cs="Pyidaungsu" w:hint="cs"/>
          <w:color w:val="auto"/>
          <w:sz w:val="28"/>
          <w:szCs w:val="28"/>
          <w:cs/>
          <w:lang w:bidi="my-MM"/>
        </w:rPr>
        <w:t xml:space="preserve"> </w:t>
      </w:r>
      <w:r w:rsidR="00E3533C" w:rsidRPr="00A57777">
        <w:rPr>
          <w:rFonts w:ascii="Pyidaungsu" w:hAnsi="Pyidaungsu" w:cs="Pyidaungsu" w:hint="cs"/>
          <w:color w:val="auto"/>
          <w:sz w:val="28"/>
          <w:szCs w:val="28"/>
          <w:cs/>
          <w:lang w:bidi="my-MM"/>
        </w:rPr>
        <w:t xml:space="preserve">အတိုင်း ဖော်ပြနိုင်သည်။ </w:t>
      </w:r>
    </w:p>
    <w:p w14:paraId="0E9BBF63" w14:textId="72D358B9" w:rsidR="00E3533C" w:rsidRPr="00A57777" w:rsidRDefault="00E3533C" w:rsidP="00A57777">
      <w:pPr>
        <w:pStyle w:val="TipText"/>
        <w:spacing w:line="276" w:lineRule="auto"/>
        <w:ind w:firstLine="0"/>
        <w:jc w:val="center"/>
        <w:rPr>
          <w:rFonts w:ascii="Pyidaungsu" w:hAnsi="Pyidaungsu" w:cs="Pyidaungsu"/>
          <w:color w:val="auto"/>
          <w:sz w:val="28"/>
          <w:szCs w:val="28"/>
          <w:lang w:bidi="my-MM"/>
        </w:rPr>
      </w:pPr>
      <m:oMath>
        <m:r>
          <w:rPr>
            <w:rFonts w:ascii="Cambria Math" w:hAnsi="Cambria Math" w:cs="Pyidaungsu"/>
            <w:color w:val="auto"/>
            <w:sz w:val="32"/>
            <w:szCs w:val="32"/>
            <w:lang w:bidi="my-MM"/>
          </w:rPr>
          <m:t xml:space="preserve">y =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ωa</m:t>
            </m:r>
          </m:e>
          <m:sub>
            <m:r>
              <w:rPr>
                <w:rFonts w:ascii="Cambria Math" w:hAnsi="Cambria Math" w:cs="Pyidaungsu"/>
                <w:color w:val="auto"/>
                <w:sz w:val="32"/>
                <w:szCs w:val="32"/>
                <w:lang w:bidi="my-MM"/>
              </w:rPr>
              <m:t>1</m:t>
            </m:r>
          </m:sub>
        </m:sSub>
        <m:sSup>
          <m:sSupPr>
            <m:ctrlPr>
              <w:rPr>
                <w:rFonts w:ascii="Cambria Math" w:hAnsi="Cambria Math" w:cs="Pyidaungsu"/>
                <w:i/>
                <w:color w:val="auto"/>
                <w:sz w:val="32"/>
                <w:szCs w:val="32"/>
                <w:lang w:bidi="my-MM"/>
              </w:rPr>
            </m:ctrlPr>
          </m:sSupPr>
          <m:e>
            <m:r>
              <w:rPr>
                <w:rFonts w:ascii="Cambria Math" w:hAnsi="Cambria Math" w:cs="Pyidaungsu"/>
                <w:color w:val="auto"/>
                <w:sz w:val="32"/>
                <w:szCs w:val="32"/>
                <w:lang w:bidi="my-MM"/>
              </w:rPr>
              <m:t>x</m:t>
            </m:r>
          </m:e>
          <m:sup>
            <m:r>
              <w:rPr>
                <w:rFonts w:ascii="Cambria Math" w:hAnsi="Cambria Math" w:cs="Pyidaungsu"/>
                <w:color w:val="auto"/>
                <w:sz w:val="32"/>
                <w:szCs w:val="32"/>
                <w:lang w:bidi="my-MM"/>
              </w:rPr>
              <m:t>n</m:t>
            </m:r>
          </m:sup>
        </m:sSup>
        <m:r>
          <w:rPr>
            <w:rFonts w:ascii="Cambria Math" w:hAnsi="Cambria Math" w:cs="Pyidaungsu"/>
            <w:color w:val="auto"/>
            <w:sz w:val="32"/>
            <w:szCs w:val="32"/>
            <w:lang w:bidi="my-MM"/>
          </w:rPr>
          <m:t xml:space="preserve">+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m:t>
            </m:r>
          </m:e>
          <m:sub>
            <m:r>
              <w:rPr>
                <w:rFonts w:ascii="Cambria Math" w:hAnsi="Cambria Math" w:cs="Pyidaungsu"/>
                <w:color w:val="auto"/>
                <w:sz w:val="32"/>
                <w:szCs w:val="32"/>
                <w:lang w:bidi="my-MM"/>
              </w:rPr>
              <m:t>2</m:t>
            </m:r>
          </m:sub>
        </m:sSub>
        <m:sSup>
          <m:sSupPr>
            <m:ctrlPr>
              <w:rPr>
                <w:rFonts w:ascii="Cambria Math" w:hAnsi="Cambria Math" w:cs="Pyidaungsu"/>
                <w:i/>
                <w:color w:val="auto"/>
                <w:sz w:val="32"/>
                <w:szCs w:val="32"/>
                <w:lang w:bidi="my-MM"/>
              </w:rPr>
            </m:ctrlPr>
          </m:sSupPr>
          <m:e>
            <m:r>
              <w:rPr>
                <w:rFonts w:ascii="Cambria Math" w:hAnsi="Cambria Math" w:cs="Pyidaungsu"/>
                <w:color w:val="auto"/>
                <w:sz w:val="32"/>
                <w:szCs w:val="32"/>
                <w:lang w:bidi="my-MM"/>
              </w:rPr>
              <m:t>x</m:t>
            </m:r>
          </m:e>
          <m:sup>
            <m:d>
              <m:dPr>
                <m:begChr m:val="{"/>
                <m:endChr m:val="}"/>
                <m:ctrlPr>
                  <w:rPr>
                    <w:rFonts w:ascii="Cambria Math" w:hAnsi="Cambria Math" w:cs="Pyidaungsu"/>
                    <w:i/>
                    <w:color w:val="auto"/>
                    <w:sz w:val="32"/>
                    <w:szCs w:val="32"/>
                    <w:lang w:bidi="my-MM"/>
                  </w:rPr>
                </m:ctrlPr>
              </m:dPr>
              <m:e>
                <m:r>
                  <w:rPr>
                    <w:rFonts w:ascii="Cambria Math" w:hAnsi="Cambria Math" w:cs="Pyidaungsu"/>
                    <w:color w:val="auto"/>
                    <w:sz w:val="32"/>
                    <w:szCs w:val="32"/>
                    <w:lang w:bidi="my-MM"/>
                  </w:rPr>
                  <m:t>n-1</m:t>
                </m:r>
              </m:e>
            </m:d>
          </m:sup>
        </m:sSup>
        <m:r>
          <w:rPr>
            <w:rFonts w:ascii="Cambria Math" w:hAnsi="Cambria Math" w:cs="Pyidaungsu"/>
            <w:color w:val="auto"/>
            <w:sz w:val="32"/>
            <w:szCs w:val="32"/>
            <w:lang w:bidi="my-MM"/>
          </w:rPr>
          <m:t xml:space="preserve">+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m:t>
            </m:r>
          </m:e>
          <m:sub>
            <m:r>
              <w:rPr>
                <w:rFonts w:ascii="Cambria Math" w:hAnsi="Cambria Math" w:cs="Pyidaungsu"/>
                <w:color w:val="auto"/>
                <w:sz w:val="32"/>
                <w:szCs w:val="32"/>
                <w:lang w:bidi="my-MM"/>
              </w:rPr>
              <m:t>3</m:t>
            </m:r>
          </m:sub>
        </m:sSub>
        <m:sSup>
          <m:sSupPr>
            <m:ctrlPr>
              <w:rPr>
                <w:rFonts w:ascii="Cambria Math" w:hAnsi="Cambria Math" w:cs="Pyidaungsu"/>
                <w:i/>
                <w:color w:val="auto"/>
                <w:sz w:val="32"/>
                <w:szCs w:val="32"/>
                <w:lang w:bidi="my-MM"/>
              </w:rPr>
            </m:ctrlPr>
          </m:sSupPr>
          <m:e>
            <m:r>
              <w:rPr>
                <w:rFonts w:ascii="Cambria Math" w:hAnsi="Cambria Math" w:cs="Pyidaungsu"/>
                <w:color w:val="auto"/>
                <w:sz w:val="32"/>
                <w:szCs w:val="32"/>
                <w:lang w:bidi="my-MM"/>
              </w:rPr>
              <m:t>x</m:t>
            </m:r>
          </m:e>
          <m:sup>
            <m:d>
              <m:dPr>
                <m:begChr m:val="{"/>
                <m:endChr m:val="}"/>
                <m:ctrlPr>
                  <w:rPr>
                    <w:rFonts w:ascii="Cambria Math" w:hAnsi="Cambria Math" w:cs="Pyidaungsu"/>
                    <w:i/>
                    <w:color w:val="auto"/>
                    <w:sz w:val="32"/>
                    <w:szCs w:val="32"/>
                    <w:lang w:bidi="my-MM"/>
                  </w:rPr>
                </m:ctrlPr>
              </m:dPr>
              <m:e>
                <m:r>
                  <w:rPr>
                    <w:rFonts w:ascii="Cambria Math" w:hAnsi="Cambria Math" w:cs="Pyidaungsu"/>
                    <w:color w:val="auto"/>
                    <w:sz w:val="32"/>
                    <w:szCs w:val="32"/>
                    <w:lang w:bidi="my-MM"/>
                  </w:rPr>
                  <m:t>n-2</m:t>
                </m:r>
              </m:e>
            </m:d>
          </m:sup>
        </m:sSup>
        <m:r>
          <w:rPr>
            <w:rFonts w:ascii="Cambria Math" w:hAnsi="Cambria Math" w:cs="Pyidaungsu"/>
            <w:color w:val="auto"/>
            <w:sz w:val="32"/>
            <w:szCs w:val="32"/>
            <w:lang w:bidi="my-MM"/>
          </w:rPr>
          <m:t xml:space="preserve">+ ... +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m:t>
            </m:r>
          </m:e>
          <m:sub>
            <m:r>
              <w:rPr>
                <w:rFonts w:ascii="Cambria Math" w:hAnsi="Cambria Math" w:cs="Pyidaungsu"/>
                <w:color w:val="auto"/>
                <w:sz w:val="32"/>
                <w:szCs w:val="32"/>
                <w:lang w:bidi="my-MM"/>
              </w:rPr>
              <m:t>n</m:t>
            </m:r>
          </m:sub>
        </m:sSub>
        <m:r>
          <w:rPr>
            <w:rFonts w:ascii="Cambria Math" w:hAnsi="Cambria Math" w:cs="Pyidaungsu"/>
            <w:color w:val="auto"/>
            <w:sz w:val="32"/>
            <w:szCs w:val="32"/>
            <w:lang w:bidi="my-MM"/>
          </w:rPr>
          <m:t>x + b</m:t>
        </m:r>
      </m:oMath>
      <w:r w:rsidRPr="00A57777">
        <w:rPr>
          <w:rFonts w:ascii="Pyidaungsu" w:hAnsi="Pyidaungsu" w:cs="Pyidaungsu" w:hint="cs"/>
          <w:color w:val="auto"/>
          <w:sz w:val="32"/>
          <w:szCs w:val="32"/>
          <w:cs/>
          <w:lang w:bidi="my-MM"/>
        </w:rPr>
        <w:t xml:space="preserve"> </w:t>
      </w:r>
      <w:r w:rsidR="00AE2BC5" w:rsidRPr="00A57777">
        <w:rPr>
          <w:rFonts w:ascii="Pyidaungsu" w:hAnsi="Pyidaungsu" w:cs="Pyidaungsu"/>
          <w:color w:val="auto"/>
          <w:sz w:val="28"/>
          <w:szCs w:val="28"/>
          <w:lang w:bidi="my-MM"/>
        </w:rPr>
        <w:tab/>
      </w:r>
      <w:r w:rsidR="00AE2BC5" w:rsidRPr="00A57777">
        <w:rPr>
          <w:rFonts w:ascii="Pyidaungsu" w:hAnsi="Pyidaungsu" w:cs="Pyidaungsu"/>
          <w:color w:val="auto"/>
          <w:sz w:val="28"/>
          <w:szCs w:val="28"/>
          <w:lang w:bidi="my-MM"/>
        </w:rPr>
        <w:tab/>
      </w:r>
      <w:r w:rsidRPr="00A57777">
        <w:rPr>
          <w:rFonts w:ascii="Pyidaungsu" w:hAnsi="Pyidaungsu" w:cs="Pyidaungsu" w:hint="cs"/>
          <w:color w:val="auto"/>
          <w:sz w:val="28"/>
          <w:szCs w:val="28"/>
          <w:cs/>
          <w:lang w:bidi="my-MM"/>
        </w:rPr>
        <w:t>(၂.၆)</w:t>
      </w:r>
    </w:p>
    <w:p w14:paraId="0D2EEAF9" w14:textId="444E6C4F" w:rsidR="007B4F16" w:rsidRDefault="00325ECD" w:rsidP="00A57777">
      <w:pPr>
        <w:pStyle w:val="TipText"/>
        <w:spacing w:line="276" w:lineRule="auto"/>
        <w:ind w:firstLine="0"/>
        <w:jc w:val="center"/>
        <w:rPr>
          <w:rFonts w:ascii="Pyidaungsu" w:hAnsi="Pyidaungsu" w:cs="Pyidaungsu"/>
          <w:color w:val="auto"/>
          <w:sz w:val="28"/>
          <w:szCs w:val="28"/>
          <w:lang w:bidi="my-MM"/>
        </w:rPr>
      </w:pPr>
      <w:r w:rsidRPr="00A57777">
        <w:rPr>
          <w:rFonts w:ascii="Pyidaungsu" w:hAnsi="Pyidaungsu" w:cs="Pyidaungsu" w:hint="cs"/>
          <w:noProof/>
          <w:color w:val="auto"/>
          <w:sz w:val="28"/>
          <w:szCs w:val="28"/>
          <w:cs/>
          <w:lang w:bidi="my-MM"/>
        </w:rPr>
        <w:drawing>
          <wp:inline distT="0" distB="0" distL="0" distR="0" wp14:anchorId="09845A15" wp14:editId="228464B0">
            <wp:extent cx="5533012" cy="4365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0346" cy="4371309"/>
                    </a:xfrm>
                    <a:prstGeom prst="rect">
                      <a:avLst/>
                    </a:prstGeom>
                    <a:noFill/>
                    <a:ln>
                      <a:noFill/>
                    </a:ln>
                  </pic:spPr>
                </pic:pic>
              </a:graphicData>
            </a:graphic>
          </wp:inline>
        </w:drawing>
      </w:r>
    </w:p>
    <w:p w14:paraId="3626D739" w14:textId="77777777" w:rsidR="00325ECD" w:rsidRPr="00A57777" w:rsidRDefault="00325ECD" w:rsidP="00325ECD">
      <w:pPr>
        <w:pStyle w:val="Caption"/>
        <w:jc w:val="center"/>
        <w:rPr>
          <w:rFonts w:ascii="Pyidaungsu" w:hAnsi="Pyidaungsu" w:cs="Pyidaungsu"/>
          <w:i w:val="0"/>
          <w:iCs w:val="0"/>
          <w:sz w:val="28"/>
          <w:szCs w:val="28"/>
        </w:rPr>
      </w:pPr>
      <w:r w:rsidRPr="00A57777">
        <w:rPr>
          <w:rFonts w:ascii="Pyidaungsu" w:hAnsi="Pyidaungsu" w:cs="Pyidaungsu"/>
          <w:i w:val="0"/>
          <w:iCs w:val="0"/>
          <w:sz w:val="28"/>
          <w:szCs w:val="28"/>
          <w:cs/>
          <w:lang w:bidi="my-MM"/>
        </w:rPr>
        <w:t>ပုံ ၂</w:t>
      </w:r>
      <w:r>
        <w:rPr>
          <w:rFonts w:ascii="Pyidaungsu" w:hAnsi="Pyidaungsu" w:cs="Pyidaungsu" w:hint="cs"/>
          <w:i w:val="0"/>
          <w:iCs w:val="0"/>
          <w:sz w:val="28"/>
          <w:szCs w:val="28"/>
          <w:cs/>
          <w:lang w:bidi="my-MM"/>
        </w:rPr>
        <w:t xml:space="preserve"> (ခ)</w:t>
      </w:r>
      <w:r w:rsidRPr="00A57777">
        <w:rPr>
          <w:rFonts w:ascii="Pyidaungsu" w:hAnsi="Pyidaungsu" w:cs="Pyidaungsu"/>
          <w:i w:val="0"/>
          <w:iCs w:val="0"/>
          <w:sz w:val="28"/>
          <w:szCs w:val="28"/>
          <w:cs/>
          <w:lang w:bidi="my-MM"/>
        </w:rPr>
        <w:t xml:space="preserve"> </w:t>
      </w:r>
      <w:r w:rsidRPr="00A57777">
        <w:rPr>
          <w:rFonts w:ascii="Pyidaungsu" w:hAnsi="Pyidaungsu" w:cs="Pyidaungsu"/>
          <w:i w:val="0"/>
          <w:iCs w:val="0"/>
          <w:sz w:val="28"/>
          <w:szCs w:val="28"/>
          <w:lang w:bidi="my-MM"/>
        </w:rPr>
        <w:t xml:space="preserve">Illustration of </w:t>
      </w:r>
      <w:r w:rsidRPr="00A57777">
        <w:rPr>
          <w:rFonts w:ascii="Pyidaungsu" w:hAnsi="Pyidaungsu" w:cs="Pyidaungsu"/>
          <w:i w:val="0"/>
          <w:iCs w:val="0"/>
          <w:sz w:val="28"/>
          <w:szCs w:val="28"/>
        </w:rPr>
        <w:t>Polynomial Regression</w:t>
      </w:r>
    </w:p>
    <w:p w14:paraId="0F9DDCA8" w14:textId="77777777" w:rsidR="00325ECD" w:rsidRPr="00A57777" w:rsidRDefault="00325ECD" w:rsidP="00A57777">
      <w:pPr>
        <w:pStyle w:val="TipText"/>
        <w:spacing w:line="276" w:lineRule="auto"/>
        <w:ind w:firstLine="0"/>
        <w:jc w:val="center"/>
        <w:rPr>
          <w:rFonts w:ascii="Pyidaungsu" w:hAnsi="Pyidaungsu" w:cs="Pyidaungsu"/>
          <w:color w:val="auto"/>
          <w:sz w:val="28"/>
          <w:szCs w:val="28"/>
          <w:lang w:bidi="my-MM"/>
        </w:rPr>
      </w:pPr>
    </w:p>
    <w:p w14:paraId="349037AB" w14:textId="729EDE55" w:rsidR="00F1573A" w:rsidRDefault="000840D3" w:rsidP="00A57777">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၃၀</w:t>
      </w:r>
      <w:r w:rsidR="00E3533C" w:rsidRPr="00A57777">
        <w:rPr>
          <w:rFonts w:ascii="Pyidaungsu" w:hAnsi="Pyidaungsu" w:cs="Pyidaungsu" w:hint="cs"/>
          <w:color w:val="auto"/>
          <w:sz w:val="28"/>
          <w:szCs w:val="28"/>
          <w:cs/>
          <w:lang w:bidi="my-MM"/>
        </w:rPr>
        <w:t xml:space="preserve">။ </w:t>
      </w:r>
      <w:r w:rsidR="00E3533C" w:rsidRPr="00A57777">
        <w:rPr>
          <w:rFonts w:ascii="Pyidaungsu" w:hAnsi="Pyidaungsu" w:cs="Pyidaungsu"/>
          <w:color w:val="auto"/>
          <w:sz w:val="28"/>
          <w:szCs w:val="28"/>
          <w:cs/>
          <w:lang w:bidi="my-MM"/>
        </w:rPr>
        <w:tab/>
      </w:r>
      <w:r w:rsidR="00E3533C" w:rsidRPr="00A57777">
        <w:rPr>
          <w:rFonts w:ascii="Pyidaungsu" w:hAnsi="Pyidaungsu" w:cs="Pyidaungsu" w:hint="cs"/>
          <w:color w:val="auto"/>
          <w:sz w:val="28"/>
          <w:szCs w:val="28"/>
          <w:cs/>
          <w:lang w:bidi="my-MM"/>
        </w:rPr>
        <w:t xml:space="preserve">အထက်ပါ </w:t>
      </w:r>
      <w:r w:rsidR="008D5447" w:rsidRPr="00A57777">
        <w:rPr>
          <w:rFonts w:ascii="Pyidaungsu" w:hAnsi="Pyidaungsu" w:cs="Pyidaungsu" w:hint="cs"/>
          <w:color w:val="auto"/>
          <w:sz w:val="28"/>
          <w:szCs w:val="28"/>
          <w:cs/>
          <w:lang w:bidi="my-MM"/>
        </w:rPr>
        <w:t>ညီမျှခြင်း</w:t>
      </w:r>
      <w:r w:rsidR="00E3533C" w:rsidRPr="00A57777">
        <w:rPr>
          <w:rFonts w:ascii="Pyidaungsu" w:hAnsi="Pyidaungsu" w:cs="Pyidaungsu" w:hint="cs"/>
          <w:color w:val="auto"/>
          <w:sz w:val="28"/>
          <w:szCs w:val="28"/>
          <w:cs/>
          <w:lang w:bidi="my-MM"/>
        </w:rPr>
        <w:t>ကို ပုံဆွဲကြည့်မည်ဆိုပါက ပုံ</w:t>
      </w:r>
      <w:r w:rsidR="00F1573A">
        <w:rPr>
          <w:rFonts w:ascii="Pyidaungsu" w:hAnsi="Pyidaungsu" w:cs="Pyidaungsu" w:hint="cs"/>
          <w:color w:val="auto"/>
          <w:sz w:val="28"/>
          <w:szCs w:val="28"/>
          <w:cs/>
          <w:lang w:bidi="my-MM"/>
        </w:rPr>
        <w:t xml:space="preserve"> ၂ (ခ</w:t>
      </w:r>
      <w:r w:rsidR="00E3533C" w:rsidRPr="00A57777">
        <w:rPr>
          <w:rFonts w:ascii="Pyidaungsu" w:hAnsi="Pyidaungsu" w:cs="Pyidaungsu" w:hint="cs"/>
          <w:color w:val="auto"/>
          <w:sz w:val="28"/>
          <w:szCs w:val="28"/>
          <w:cs/>
          <w:lang w:bidi="my-MM"/>
        </w:rPr>
        <w:t xml:space="preserve">) တွင် ဖော်ပြထားသည့် မျဥ်းကွေးကို ရရှိပါသည်။  </w:t>
      </w:r>
      <w:r w:rsidR="008D5447" w:rsidRPr="00A57777">
        <w:rPr>
          <w:rFonts w:ascii="Pyidaungsu" w:hAnsi="Pyidaungsu" w:cs="Pyidaungsu" w:hint="cs"/>
          <w:color w:val="auto"/>
          <w:sz w:val="28"/>
          <w:szCs w:val="28"/>
          <w:cs/>
          <w:lang w:bidi="my-MM"/>
        </w:rPr>
        <w:t>ညီမျှခြင်း</w:t>
      </w:r>
      <w:r w:rsidR="00E3533C" w:rsidRPr="00A57777">
        <w:rPr>
          <w:rFonts w:ascii="Pyidaungsu" w:hAnsi="Pyidaungsu" w:cs="Pyidaungsu" w:hint="cs"/>
          <w:color w:val="auto"/>
          <w:sz w:val="28"/>
          <w:szCs w:val="28"/>
          <w:cs/>
          <w:lang w:bidi="my-MM"/>
        </w:rPr>
        <w:t xml:space="preserve"> ၂.၆ ကို </w:t>
      </w:r>
      <w:r w:rsidR="00325ECD">
        <w:rPr>
          <w:rFonts w:ascii="Pyidaungsu" w:hAnsi="Pyidaungsu" w:cs="Pyidaungsu"/>
          <w:color w:val="auto"/>
          <w:sz w:val="28"/>
          <w:szCs w:val="28"/>
          <w:lang w:bidi="my-MM"/>
        </w:rPr>
        <w:t xml:space="preserve">Polynomial </w:t>
      </w:r>
      <w:r w:rsidR="00870CF1">
        <w:rPr>
          <w:rFonts w:ascii="Pyidaungsu" w:hAnsi="Pyidaungsu" w:cs="Pyidaungsu"/>
          <w:color w:val="auto"/>
          <w:sz w:val="28"/>
          <w:szCs w:val="28"/>
          <w:lang w:bidi="my-MM"/>
        </w:rPr>
        <w:t>Equation</w:t>
      </w:r>
      <w:r w:rsidR="00325ECD">
        <w:rPr>
          <w:rFonts w:ascii="Pyidaungsu" w:hAnsi="Pyidaungsu" w:cs="Pyidaungsu"/>
          <w:color w:val="auto"/>
          <w:sz w:val="28"/>
          <w:szCs w:val="28"/>
          <w:lang w:bidi="my-MM"/>
        </w:rPr>
        <w:t xml:space="preserve"> </w:t>
      </w:r>
      <w:r w:rsidR="00E3533C" w:rsidRPr="00A57777">
        <w:rPr>
          <w:rFonts w:ascii="Pyidaungsu" w:hAnsi="Pyidaungsu" w:cs="Pyidaungsu" w:hint="cs"/>
          <w:color w:val="auto"/>
          <w:sz w:val="28"/>
          <w:szCs w:val="28"/>
          <w:cs/>
          <w:lang w:bidi="my-MM"/>
        </w:rPr>
        <w:t xml:space="preserve">ဟု ခေါ်ပြီး </w:t>
      </w:r>
      <w:r w:rsidR="008D5447" w:rsidRPr="00A57777">
        <w:rPr>
          <w:rFonts w:ascii="Pyidaungsu" w:hAnsi="Pyidaungsu" w:cs="Pyidaungsu" w:hint="cs"/>
          <w:color w:val="auto"/>
          <w:sz w:val="28"/>
          <w:szCs w:val="28"/>
          <w:cs/>
          <w:lang w:bidi="my-MM"/>
        </w:rPr>
        <w:lastRenderedPageBreak/>
        <w:t>ညီမျှခြင်း</w:t>
      </w:r>
      <w:r w:rsidR="00E3533C" w:rsidRPr="00A57777">
        <w:rPr>
          <w:rFonts w:ascii="Pyidaungsu" w:hAnsi="Pyidaungsu" w:cs="Pyidaungsu" w:hint="cs"/>
          <w:color w:val="auto"/>
          <w:sz w:val="28"/>
          <w:szCs w:val="28"/>
          <w:cs/>
          <w:lang w:bidi="my-MM"/>
        </w:rPr>
        <w:t xml:space="preserve">၏ </w:t>
      </w:r>
      <w:r w:rsidR="00870CF1">
        <w:rPr>
          <w:rFonts w:ascii="Pyidaungsu" w:hAnsi="Pyidaungsu" w:cs="Pyidaungsu"/>
          <w:color w:val="auto"/>
          <w:sz w:val="28"/>
          <w:szCs w:val="28"/>
          <w:lang w:bidi="my-MM"/>
        </w:rPr>
        <w:t>Degree</w:t>
      </w:r>
      <w:r w:rsidR="00E3533C" w:rsidRPr="00A57777">
        <w:rPr>
          <w:rFonts w:ascii="Pyidaungsu" w:hAnsi="Pyidaungsu" w:cs="Pyidaungsu"/>
          <w:color w:val="auto"/>
          <w:sz w:val="28"/>
          <w:szCs w:val="28"/>
          <w:lang w:bidi="my-MM"/>
        </w:rPr>
        <w:t xml:space="preserve"> </w:t>
      </w:r>
      <w:r w:rsidR="00F1573A">
        <w:rPr>
          <w:rFonts w:ascii="Pyidaungsu" w:hAnsi="Pyidaungsu" w:cs="Pyidaungsu" w:hint="cs"/>
          <w:color w:val="auto"/>
          <w:sz w:val="28"/>
          <w:szCs w:val="28"/>
          <w:cs/>
          <w:lang w:bidi="my-MM"/>
        </w:rPr>
        <w:t>(</w:t>
      </w:r>
      <w:r w:rsidR="00E3533C" w:rsidRPr="00A57777">
        <w:rPr>
          <w:rFonts w:ascii="Pyidaungsu" w:hAnsi="Pyidaungsu" w:cs="Pyidaungsu" w:hint="cs"/>
          <w:color w:val="auto"/>
          <w:sz w:val="28"/>
          <w:szCs w:val="28"/>
          <w:cs/>
          <w:lang w:bidi="my-MM"/>
        </w:rPr>
        <w:t>သို့</w:t>
      </w:r>
      <w:r w:rsidR="00F1573A">
        <w:rPr>
          <w:rFonts w:ascii="Pyidaungsu" w:hAnsi="Pyidaungsu" w:cs="Pyidaungsu" w:hint="cs"/>
          <w:color w:val="auto"/>
          <w:sz w:val="28"/>
          <w:szCs w:val="28"/>
          <w:cs/>
          <w:lang w:bidi="my-MM"/>
        </w:rPr>
        <w:t>မဟုတ်)</w:t>
      </w:r>
      <w:r w:rsidR="00E3533C" w:rsidRPr="00A57777">
        <w:rPr>
          <w:rFonts w:ascii="Pyidaungsu" w:hAnsi="Pyidaungsu" w:cs="Pyidaungsu" w:hint="cs"/>
          <w:color w:val="auto"/>
          <w:sz w:val="28"/>
          <w:szCs w:val="28"/>
          <w:cs/>
          <w:lang w:bidi="my-MM"/>
        </w:rPr>
        <w:t xml:space="preserve"> </w:t>
      </w:r>
      <w:r w:rsidR="00325ECD">
        <w:rPr>
          <w:rFonts w:ascii="Pyidaungsu" w:hAnsi="Pyidaungsu" w:cs="Pyidaungsu"/>
          <w:color w:val="auto"/>
          <w:sz w:val="28"/>
          <w:szCs w:val="28"/>
          <w:lang w:bidi="my-MM"/>
        </w:rPr>
        <w:t>Order</w:t>
      </w:r>
      <w:r w:rsidR="00E3533C" w:rsidRPr="00A57777">
        <w:rPr>
          <w:rFonts w:ascii="Pyidaungsu" w:hAnsi="Pyidaungsu" w:cs="Pyidaungsu" w:hint="cs"/>
          <w:color w:val="auto"/>
          <w:sz w:val="28"/>
          <w:szCs w:val="28"/>
          <w:cs/>
          <w:lang w:bidi="my-MM"/>
        </w:rPr>
        <w:t xml:space="preserve"> ဖြစ်သည့်</w:t>
      </w:r>
      <w:r w:rsidR="00E3533C" w:rsidRPr="00A57777">
        <w:rPr>
          <w:rFonts w:ascii="Pyidaungsu" w:hAnsi="Pyidaungsu" w:cs="Pyidaungsu"/>
          <w:color w:val="auto"/>
          <w:sz w:val="28"/>
          <w:szCs w:val="28"/>
          <w:lang w:bidi="my-MM"/>
        </w:rPr>
        <w:t xml:space="preserve"> n </w:t>
      </w:r>
      <w:r w:rsidR="00E3533C" w:rsidRPr="00A57777">
        <w:rPr>
          <w:rFonts w:ascii="Pyidaungsu" w:hAnsi="Pyidaungsu" w:cs="Pyidaungsu" w:hint="cs"/>
          <w:color w:val="auto"/>
          <w:sz w:val="28"/>
          <w:szCs w:val="28"/>
          <w:cs/>
          <w:lang w:bidi="my-MM"/>
        </w:rPr>
        <w:t xml:space="preserve">၏ တန်ဖိုးပေါ်တွင် မူတည်၍ မျဥ်းကွေး၏ </w:t>
      </w:r>
      <w:r w:rsidR="00F1573A">
        <w:rPr>
          <w:rFonts w:ascii="Pyidaungsu" w:hAnsi="Pyidaungsu" w:cs="Pyidaungsu" w:hint="cs"/>
          <w:color w:val="auto"/>
          <w:sz w:val="28"/>
          <w:szCs w:val="28"/>
          <w:cs/>
          <w:lang w:bidi="my-MM"/>
        </w:rPr>
        <w:t>ပုံ</w:t>
      </w:r>
      <w:r w:rsidR="00E3533C" w:rsidRPr="00A57777">
        <w:rPr>
          <w:rFonts w:ascii="Pyidaungsu" w:hAnsi="Pyidaungsu" w:cs="Pyidaungsu" w:hint="cs"/>
          <w:color w:val="auto"/>
          <w:sz w:val="28"/>
          <w:szCs w:val="28"/>
          <w:cs/>
          <w:lang w:bidi="my-MM"/>
        </w:rPr>
        <w:t xml:space="preserve">အနေအထားမှာ ပြောင်းလဲသွားမည် ဖြစ်သည်။ </w:t>
      </w:r>
      <w:r w:rsidR="00E3533C" w:rsidRPr="00A57777">
        <w:rPr>
          <w:rFonts w:ascii="Pyidaungsu" w:hAnsi="Pyidaungsu" w:cs="Pyidaungsu"/>
          <w:color w:val="auto"/>
          <w:sz w:val="28"/>
          <w:szCs w:val="28"/>
          <w:lang w:bidi="my-MM"/>
        </w:rPr>
        <w:t xml:space="preserve">n </w:t>
      </w:r>
      <w:r w:rsidR="00E3533C" w:rsidRPr="00A57777">
        <w:rPr>
          <w:rFonts w:ascii="Pyidaungsu" w:hAnsi="Pyidaungsu" w:cs="Pyidaungsu" w:hint="cs"/>
          <w:color w:val="auto"/>
          <w:sz w:val="28"/>
          <w:szCs w:val="28"/>
          <w:cs/>
          <w:lang w:bidi="my-MM"/>
        </w:rPr>
        <w:t xml:space="preserve">၏ တန်ဖိုးကို </w:t>
      </w:r>
      <w:r w:rsidR="00F1573A">
        <w:rPr>
          <w:rFonts w:ascii="Pyidaungsu" w:hAnsi="Pyidaungsu" w:cs="Pyidaungsu" w:hint="cs"/>
          <w:color w:val="auto"/>
          <w:sz w:val="28"/>
          <w:szCs w:val="28"/>
          <w:cs/>
          <w:lang w:bidi="my-MM"/>
        </w:rPr>
        <w:t>တစ်(၁)</w:t>
      </w:r>
      <w:r w:rsidR="00E3533C" w:rsidRPr="00A57777">
        <w:rPr>
          <w:rFonts w:ascii="Pyidaungsu" w:hAnsi="Pyidaungsu" w:cs="Pyidaungsu" w:hint="cs"/>
          <w:color w:val="auto"/>
          <w:sz w:val="28"/>
          <w:szCs w:val="28"/>
          <w:cs/>
          <w:lang w:bidi="my-MM"/>
        </w:rPr>
        <w:t xml:space="preserve"> ဟု သတ်မှတ်ပါက </w:t>
      </w:r>
      <w:r w:rsidR="00F1573A">
        <w:rPr>
          <w:rFonts w:ascii="Pyidaungsu" w:hAnsi="Pyidaungsu" w:cs="Pyidaungsu" w:hint="cs"/>
          <w:color w:val="auto"/>
          <w:sz w:val="28"/>
          <w:szCs w:val="28"/>
          <w:cs/>
          <w:lang w:bidi="my-MM"/>
        </w:rPr>
        <w:t xml:space="preserve">ညီမျှခြင်း (၂.၆) သည် </w:t>
      </w:r>
      <w:r w:rsidR="00F1573A">
        <w:rPr>
          <w:rFonts w:ascii="Pyidaungsu" w:hAnsi="Pyidaungsu" w:cs="Pyidaungsu"/>
          <w:color w:val="auto"/>
          <w:sz w:val="28"/>
          <w:szCs w:val="28"/>
          <w:lang w:bidi="my-MM"/>
        </w:rPr>
        <w:t xml:space="preserve">Linear </w:t>
      </w:r>
      <w:r w:rsidR="00325ECD">
        <w:rPr>
          <w:rFonts w:ascii="Pyidaungsu" w:hAnsi="Pyidaungsu" w:cs="Pyidaungsu"/>
          <w:color w:val="auto"/>
          <w:sz w:val="28"/>
          <w:szCs w:val="28"/>
          <w:lang w:bidi="my-MM"/>
        </w:rPr>
        <w:t xml:space="preserve">Regression </w:t>
      </w:r>
      <w:r w:rsidR="00883C12">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sidR="00F1573A">
        <w:rPr>
          <w:rFonts w:ascii="Pyidaungsu" w:hAnsi="Pyidaungsu" w:cs="Pyidaungsu" w:hint="cs"/>
          <w:color w:val="auto"/>
          <w:sz w:val="28"/>
          <w:szCs w:val="28"/>
          <w:cs/>
          <w:lang w:bidi="my-MM"/>
        </w:rPr>
        <w:t xml:space="preserve">၏ ညီမျှခြင်းနှင့် ထပ်တူ ကျမည်ဖြစ်ပြီး </w:t>
      </w:r>
      <w:r w:rsidR="00F1573A">
        <w:rPr>
          <w:rFonts w:ascii="Pyidaungsu" w:hAnsi="Pyidaungsu" w:cs="Pyidaungsu"/>
          <w:color w:val="auto"/>
          <w:sz w:val="28"/>
          <w:szCs w:val="28"/>
          <w:lang w:bidi="my-MM"/>
        </w:rPr>
        <w:t xml:space="preserve">Target </w:t>
      </w:r>
      <w:r w:rsidR="00F1573A">
        <w:rPr>
          <w:rFonts w:ascii="Pyidaungsu" w:hAnsi="Pyidaungsu" w:cs="Pyidaungsu" w:hint="cs"/>
          <w:color w:val="auto"/>
          <w:sz w:val="28"/>
          <w:szCs w:val="28"/>
          <w:cs/>
          <w:lang w:bidi="my-MM"/>
        </w:rPr>
        <w:t xml:space="preserve">ရလဒ်နှင့် </w:t>
      </w:r>
      <w:r w:rsidR="004A0CBA">
        <w:rPr>
          <w:rFonts w:ascii="Pyidaungsu" w:hAnsi="Pyidaungsu" w:cs="Pyidaungsu"/>
          <w:color w:val="auto"/>
          <w:sz w:val="28"/>
          <w:szCs w:val="28"/>
          <w:lang w:bidi="my-MM"/>
        </w:rPr>
        <w:t>Independent Variable</w:t>
      </w:r>
      <w:r w:rsidR="00F1573A">
        <w:rPr>
          <w:rFonts w:ascii="Pyidaungsu" w:hAnsi="Pyidaungsu" w:cs="Pyidaungsu" w:hint="cs"/>
          <w:color w:val="auto"/>
          <w:sz w:val="28"/>
          <w:szCs w:val="28"/>
          <w:cs/>
          <w:lang w:bidi="my-MM"/>
        </w:rPr>
        <w:t xml:space="preserve"> အကြား ဆက်သွယ်မှုကို ပုံဆွဲ ပါက </w:t>
      </w:r>
      <w:r w:rsidR="00E3533C" w:rsidRPr="00A57777">
        <w:rPr>
          <w:rFonts w:ascii="Pyidaungsu" w:hAnsi="Pyidaungsu" w:cs="Pyidaungsu" w:hint="cs"/>
          <w:color w:val="auto"/>
          <w:sz w:val="28"/>
          <w:szCs w:val="28"/>
          <w:cs/>
          <w:lang w:bidi="my-MM"/>
        </w:rPr>
        <w:t>မျဥ်းဖြောင့်ကို ရရှိမည်</w:t>
      </w:r>
      <w:r w:rsidR="00F1573A">
        <w:rPr>
          <w:rFonts w:ascii="Pyidaungsu" w:hAnsi="Pyidaungsu" w:cs="Pyidaungsu" w:hint="cs"/>
          <w:color w:val="auto"/>
          <w:sz w:val="28"/>
          <w:szCs w:val="28"/>
          <w:cs/>
          <w:lang w:bidi="my-MM"/>
        </w:rPr>
        <w:t xml:space="preserve">။ </w:t>
      </w:r>
      <w:r w:rsidR="00F1573A">
        <w:rPr>
          <w:rFonts w:ascii="Pyidaungsu" w:hAnsi="Pyidaungsu" w:cs="Pyidaungsu"/>
          <w:color w:val="auto"/>
          <w:sz w:val="28"/>
          <w:szCs w:val="28"/>
          <w:cs/>
          <w:lang w:bidi="my-MM"/>
        </w:rPr>
        <w:tab/>
      </w:r>
    </w:p>
    <w:p w14:paraId="197F082B" w14:textId="2D11D14C" w:rsidR="00B01DA1" w:rsidRPr="00A57777" w:rsidRDefault="00F1573A" w:rsidP="00A57777">
      <w:pPr>
        <w:pStyle w:val="TipText"/>
        <w:spacing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၃</w:t>
      </w:r>
      <w:r w:rsidR="000840D3">
        <w:rPr>
          <w:rFonts w:ascii="Pyidaungsu" w:hAnsi="Pyidaungsu" w:cs="Pyidaungsu" w:hint="cs"/>
          <w:color w:val="auto"/>
          <w:sz w:val="28"/>
          <w:szCs w:val="28"/>
          <w:cs/>
          <w:lang w:bidi="my-MM"/>
        </w:rPr>
        <w:t>၁</w:t>
      </w:r>
      <w:r>
        <w:rPr>
          <w:rFonts w:ascii="Pyidaungsu" w:hAnsi="Pyidaungsu" w:cs="Pyidaungsu" w:hint="cs"/>
          <w:color w:val="auto"/>
          <w:sz w:val="28"/>
          <w:szCs w:val="28"/>
          <w:cs/>
          <w:lang w:bidi="my-MM"/>
        </w:rPr>
        <w:t>။</w:t>
      </w:r>
      <w:r>
        <w:rPr>
          <w:rFonts w:ascii="Pyidaungsu" w:hAnsi="Pyidaungsu" w:cs="Pyidaungsu"/>
          <w:color w:val="auto"/>
          <w:sz w:val="28"/>
          <w:szCs w:val="28"/>
          <w:cs/>
          <w:lang w:bidi="my-MM"/>
        </w:rPr>
        <w:tab/>
      </w:r>
      <w:r w:rsidR="00325ECD">
        <w:rPr>
          <w:rFonts w:ascii="Pyidaungsu" w:hAnsi="Pyidaungsu" w:cs="Pyidaungsu"/>
          <w:color w:val="auto"/>
          <w:sz w:val="28"/>
          <w:szCs w:val="28"/>
          <w:lang w:bidi="my-MM"/>
        </w:rPr>
        <w:t xml:space="preserve">Polynomial </w:t>
      </w:r>
      <w:r w:rsidR="00870CF1">
        <w:rPr>
          <w:rFonts w:ascii="Pyidaungsu" w:hAnsi="Pyidaungsu" w:cs="Pyidaungsu"/>
          <w:color w:val="auto"/>
          <w:sz w:val="28"/>
          <w:szCs w:val="28"/>
          <w:lang w:bidi="my-MM"/>
        </w:rPr>
        <w:t>Equation</w:t>
      </w:r>
      <w:r w:rsidR="00325ECD">
        <w:rPr>
          <w:rFonts w:ascii="Pyidaungsu" w:hAnsi="Pyidaungsu" w:cs="Pyidaungsu"/>
          <w:color w:val="auto"/>
          <w:sz w:val="28"/>
          <w:szCs w:val="28"/>
          <w:lang w:bidi="my-MM"/>
        </w:rPr>
        <w:t xml:space="preserve"> </w:t>
      </w:r>
      <w:r w:rsidRPr="00A57777">
        <w:rPr>
          <w:rFonts w:ascii="Pyidaungsu" w:hAnsi="Pyidaungsu" w:cs="Pyidaungsu" w:hint="cs"/>
          <w:color w:val="auto"/>
          <w:sz w:val="28"/>
          <w:szCs w:val="28"/>
          <w:cs/>
          <w:lang w:bidi="my-MM"/>
        </w:rPr>
        <w:t xml:space="preserve">၏ </w:t>
      </w:r>
      <w:r w:rsidR="00870CF1">
        <w:rPr>
          <w:rFonts w:ascii="Pyidaungsu" w:hAnsi="Pyidaungsu" w:cs="Pyidaungsu"/>
          <w:color w:val="auto"/>
          <w:sz w:val="28"/>
          <w:szCs w:val="28"/>
          <w:lang w:bidi="my-MM"/>
        </w:rPr>
        <w:t>Degree</w:t>
      </w:r>
      <w:r>
        <w:rPr>
          <w:rFonts w:ascii="Pyidaungsu" w:hAnsi="Pyidaungsu" w:cs="Pyidaungsu" w:hint="cs"/>
          <w:color w:val="auto"/>
          <w:sz w:val="28"/>
          <w:szCs w:val="28"/>
          <w:cs/>
          <w:lang w:bidi="my-MM"/>
        </w:rPr>
        <w:t xml:space="preserve"> (</w:t>
      </w:r>
      <w:r w:rsidR="00E3533C" w:rsidRPr="00A57777">
        <w:rPr>
          <w:rFonts w:ascii="Pyidaungsu" w:hAnsi="Pyidaungsu" w:cs="Pyidaungsu"/>
          <w:color w:val="auto"/>
          <w:sz w:val="28"/>
          <w:szCs w:val="28"/>
          <w:lang w:bidi="my-MM"/>
        </w:rPr>
        <w:t>n</w:t>
      </w:r>
      <w:r>
        <w:rPr>
          <w:rFonts w:ascii="Pyidaungsu" w:hAnsi="Pyidaungsu" w:cs="Pyidaungsu" w:hint="cs"/>
          <w:color w:val="auto"/>
          <w:sz w:val="28"/>
          <w:szCs w:val="28"/>
          <w:cs/>
          <w:lang w:bidi="my-MM"/>
        </w:rPr>
        <w:t>) တန်</w:t>
      </w:r>
      <w:r w:rsidR="00E3533C" w:rsidRPr="00A57777">
        <w:rPr>
          <w:rFonts w:ascii="Pyidaungsu" w:hAnsi="Pyidaungsu" w:cs="Pyidaungsu" w:hint="cs"/>
          <w:color w:val="auto"/>
          <w:sz w:val="28"/>
          <w:szCs w:val="28"/>
          <w:cs/>
          <w:lang w:bidi="my-MM"/>
        </w:rPr>
        <w:t>ဖိုး</w:t>
      </w:r>
      <w:r>
        <w:rPr>
          <w:rFonts w:ascii="Pyidaungsu" w:hAnsi="Pyidaungsu" w:cs="Pyidaungsu" w:hint="cs"/>
          <w:color w:val="auto"/>
          <w:sz w:val="28"/>
          <w:szCs w:val="28"/>
          <w:cs/>
          <w:lang w:bidi="my-MM"/>
        </w:rPr>
        <w:t xml:space="preserve"> </w:t>
      </w:r>
      <w:r w:rsidR="00E3533C" w:rsidRPr="00A57777">
        <w:rPr>
          <w:rFonts w:ascii="Pyidaungsu" w:hAnsi="Pyidaungsu" w:cs="Pyidaungsu" w:hint="cs"/>
          <w:color w:val="auto"/>
          <w:sz w:val="28"/>
          <w:szCs w:val="28"/>
          <w:cs/>
          <w:lang w:bidi="my-MM"/>
        </w:rPr>
        <w:t>မြင့်တက်လာသည်နှင့် အမ</w:t>
      </w:r>
      <w:r>
        <w:rPr>
          <w:rFonts w:ascii="Pyidaungsu" w:hAnsi="Pyidaungsu" w:cs="Pyidaungsu" w:hint="cs"/>
          <w:color w:val="auto"/>
          <w:sz w:val="28"/>
          <w:szCs w:val="28"/>
          <w:cs/>
          <w:lang w:bidi="my-MM"/>
        </w:rPr>
        <w:t>ျှ</w:t>
      </w:r>
      <w:r w:rsidR="00AE2BC5" w:rsidRPr="00A57777">
        <w:rPr>
          <w:rFonts w:ascii="Pyidaungsu" w:hAnsi="Pyidaungsu" w:cs="Pyidaungsu"/>
          <w:color w:val="auto"/>
          <w:sz w:val="28"/>
          <w:szCs w:val="28"/>
          <w:lang w:bidi="my-MM"/>
        </w:rPr>
        <w:t xml:space="preserve"> </w:t>
      </w:r>
      <w:r w:rsidR="00AE2BC5" w:rsidRPr="00A57777">
        <w:rPr>
          <w:rFonts w:ascii="Pyidaungsu" w:hAnsi="Pyidaungsu" w:cs="Pyidaungsu" w:hint="cs"/>
          <w:color w:val="auto"/>
          <w:sz w:val="28"/>
          <w:szCs w:val="28"/>
          <w:cs/>
          <w:lang w:bidi="my-MM"/>
        </w:rPr>
        <w:t xml:space="preserve">ခန့်မှန်းရလဒ် (မျဥ်းကွေး)နှင့် </w:t>
      </w:r>
      <w:r>
        <w:rPr>
          <w:rFonts w:ascii="Pyidaungsu" w:hAnsi="Pyidaungsu" w:cs="Pyidaungsu"/>
          <w:color w:val="auto"/>
          <w:sz w:val="28"/>
          <w:szCs w:val="28"/>
          <w:lang w:bidi="my-MM"/>
        </w:rPr>
        <w:t xml:space="preserve">Training </w:t>
      </w:r>
      <w:r w:rsidR="00E209CF">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Pr>
          <w:rFonts w:ascii="Pyidaungsu" w:hAnsi="Pyidaungsu" w:cs="Pyidaungsu" w:hint="cs"/>
          <w:color w:val="auto"/>
          <w:sz w:val="28"/>
          <w:szCs w:val="28"/>
          <w:cs/>
          <w:lang w:bidi="my-MM"/>
        </w:rPr>
        <w:t xml:space="preserve">အတွင်းရှိ </w:t>
      </w:r>
      <w:r>
        <w:rPr>
          <w:rFonts w:ascii="Pyidaungsu" w:hAnsi="Pyidaungsu" w:cs="Pyidaungsu"/>
          <w:color w:val="auto"/>
          <w:sz w:val="28"/>
          <w:szCs w:val="28"/>
          <w:lang w:bidi="my-MM"/>
        </w:rPr>
        <w:t xml:space="preserve">Target </w:t>
      </w:r>
      <w:r>
        <w:rPr>
          <w:rFonts w:ascii="Pyidaungsu" w:hAnsi="Pyidaungsu" w:cs="Pyidaungsu" w:hint="cs"/>
          <w:color w:val="auto"/>
          <w:sz w:val="28"/>
          <w:szCs w:val="28"/>
          <w:cs/>
          <w:lang w:bidi="my-MM"/>
        </w:rPr>
        <w:t xml:space="preserve">၏ </w:t>
      </w:r>
      <w:r w:rsidR="00AE2BC5" w:rsidRPr="00A57777">
        <w:rPr>
          <w:rFonts w:ascii="Pyidaungsu" w:hAnsi="Pyidaungsu" w:cs="Pyidaungsu" w:hint="cs"/>
          <w:color w:val="auto"/>
          <w:sz w:val="28"/>
          <w:szCs w:val="28"/>
          <w:cs/>
          <w:lang w:bidi="my-MM"/>
        </w:rPr>
        <w:t xml:space="preserve">မူလတန်ဖိုး (အပြာ အစက်များ) အကြား ကွာဟမှု နည်းပါးလာမည် ဖြစ်သည်။ သို့သော် အခြားတဖက်ကမူ </w:t>
      </w:r>
      <w:r w:rsidR="00E3533C" w:rsidRPr="00A57777">
        <w:rPr>
          <w:rFonts w:ascii="Pyidaungsu" w:hAnsi="Pyidaungsu" w:cs="Pyidaungsu" w:hint="cs"/>
          <w:color w:val="auto"/>
          <w:sz w:val="28"/>
          <w:szCs w:val="28"/>
          <w:cs/>
          <w:lang w:bidi="my-MM"/>
        </w:rPr>
        <w:t xml:space="preserve"> </w:t>
      </w:r>
      <w:r w:rsidR="00325ECD">
        <w:rPr>
          <w:rFonts w:ascii="Pyidaungsu" w:hAnsi="Pyidaungsu" w:cs="Pyidaungsu"/>
          <w:color w:val="auto"/>
          <w:sz w:val="28"/>
          <w:szCs w:val="28"/>
          <w:lang w:bidi="my-MM"/>
        </w:rPr>
        <w:t xml:space="preserve">Polynomial </w:t>
      </w:r>
      <w:r w:rsidR="00870CF1">
        <w:rPr>
          <w:rFonts w:ascii="Pyidaungsu" w:hAnsi="Pyidaungsu" w:cs="Pyidaungsu"/>
          <w:color w:val="auto"/>
          <w:sz w:val="28"/>
          <w:szCs w:val="28"/>
          <w:lang w:bidi="my-MM"/>
        </w:rPr>
        <w:t>Equation</w:t>
      </w:r>
      <w:r w:rsidR="00325ECD">
        <w:rPr>
          <w:rFonts w:ascii="Pyidaungsu" w:hAnsi="Pyidaungsu" w:cs="Pyidaungsu"/>
          <w:color w:val="auto"/>
          <w:sz w:val="28"/>
          <w:szCs w:val="28"/>
          <w:lang w:bidi="my-MM"/>
        </w:rPr>
        <w:t xml:space="preserve"> </w:t>
      </w:r>
      <w:r w:rsidRPr="00A57777">
        <w:rPr>
          <w:rFonts w:ascii="Pyidaungsu" w:hAnsi="Pyidaungsu" w:cs="Pyidaungsu" w:hint="cs"/>
          <w:color w:val="auto"/>
          <w:sz w:val="28"/>
          <w:szCs w:val="28"/>
          <w:cs/>
          <w:lang w:bidi="my-MM"/>
        </w:rPr>
        <w:t xml:space="preserve">၏ </w:t>
      </w:r>
      <w:r w:rsidR="00870CF1">
        <w:rPr>
          <w:rFonts w:ascii="Pyidaungsu" w:hAnsi="Pyidaungsu" w:cs="Pyidaungsu"/>
          <w:color w:val="auto"/>
          <w:sz w:val="28"/>
          <w:szCs w:val="28"/>
          <w:lang w:bidi="my-MM"/>
        </w:rPr>
        <w:t>Degree</w:t>
      </w:r>
      <w:r>
        <w:rPr>
          <w:rFonts w:ascii="Pyidaungsu" w:hAnsi="Pyidaungsu" w:cs="Pyidaungsu" w:hint="cs"/>
          <w:color w:val="auto"/>
          <w:sz w:val="28"/>
          <w:szCs w:val="28"/>
          <w:cs/>
          <w:lang w:bidi="my-MM"/>
        </w:rPr>
        <w:t xml:space="preserve"> (</w:t>
      </w:r>
      <w:r w:rsidRPr="00A57777">
        <w:rPr>
          <w:rFonts w:ascii="Pyidaungsu" w:hAnsi="Pyidaungsu" w:cs="Pyidaungsu"/>
          <w:color w:val="auto"/>
          <w:sz w:val="28"/>
          <w:szCs w:val="28"/>
          <w:lang w:bidi="my-MM"/>
        </w:rPr>
        <w:t>n</w:t>
      </w:r>
      <w:r>
        <w:rPr>
          <w:rFonts w:ascii="Pyidaungsu" w:hAnsi="Pyidaungsu" w:cs="Pyidaungsu" w:hint="cs"/>
          <w:color w:val="auto"/>
          <w:sz w:val="28"/>
          <w:szCs w:val="28"/>
          <w:cs/>
          <w:lang w:bidi="my-MM"/>
        </w:rPr>
        <w:t xml:space="preserve">) ကြီးလာသည်နှင့် အမျှ </w:t>
      </w:r>
      <w:r w:rsidR="00E3533C" w:rsidRPr="00A57777">
        <w:rPr>
          <w:rFonts w:ascii="Pyidaungsu" w:hAnsi="Pyidaungsu" w:cs="Pyidaungsu" w:hint="cs"/>
          <w:color w:val="auto"/>
          <w:sz w:val="28"/>
          <w:szCs w:val="28"/>
          <w:cs/>
          <w:lang w:bidi="my-MM"/>
        </w:rPr>
        <w:t>ရှာဖွေရမည့် ကိန်းသေ (</w:t>
      </w:r>
      <w:r w:rsidR="009D34DE">
        <w:rPr>
          <w:rFonts w:ascii="Pyidaungsu" w:hAnsi="Pyidaungsu" w:cs="Pyidaungsu"/>
          <w:color w:val="auto"/>
          <w:sz w:val="28"/>
          <w:szCs w:val="28"/>
          <w:lang w:bidi="my-MM"/>
        </w:rPr>
        <w:t>Parameter</w:t>
      </w:r>
      <w:r w:rsidR="00E3533C" w:rsidRPr="00A57777">
        <w:rPr>
          <w:rFonts w:ascii="Pyidaungsu" w:hAnsi="Pyidaungsu" w:cs="Pyidaungsu"/>
          <w:color w:val="auto"/>
          <w:sz w:val="28"/>
          <w:szCs w:val="28"/>
          <w:lang w:bidi="my-MM"/>
        </w:rPr>
        <w:t xml:space="preserve">) </w:t>
      </w:r>
      <w:r w:rsidR="00E3533C" w:rsidRPr="00A57777">
        <w:rPr>
          <w:rFonts w:ascii="Pyidaungsu" w:hAnsi="Pyidaungsu" w:cs="Pyidaungsu" w:hint="cs"/>
          <w:color w:val="auto"/>
          <w:sz w:val="28"/>
          <w:szCs w:val="28"/>
          <w:cs/>
          <w:lang w:bidi="my-MM"/>
        </w:rPr>
        <w:t>အရေအတွက်</w:t>
      </w:r>
      <w:r>
        <w:rPr>
          <w:rFonts w:ascii="Pyidaungsu" w:hAnsi="Pyidaungsu" w:cs="Pyidaungsu" w:hint="cs"/>
          <w:color w:val="auto"/>
          <w:sz w:val="28"/>
          <w:szCs w:val="28"/>
          <w:cs/>
          <w:lang w:bidi="my-MM"/>
        </w:rPr>
        <w:t xml:space="preserve">လည်း </w:t>
      </w:r>
      <w:r w:rsidR="00E3533C" w:rsidRPr="00A57777">
        <w:rPr>
          <w:rFonts w:ascii="Pyidaungsu" w:hAnsi="Pyidaungsu" w:cs="Pyidaungsu" w:hint="cs"/>
          <w:color w:val="auto"/>
          <w:sz w:val="28"/>
          <w:szCs w:val="28"/>
          <w:cs/>
          <w:lang w:bidi="my-MM"/>
        </w:rPr>
        <w:t xml:space="preserve">များပြားလာမည် ဖြစ်သည်။ </w:t>
      </w:r>
    </w:p>
    <w:p w14:paraId="44DE8900" w14:textId="4D5A9823" w:rsidR="00325ECD" w:rsidRDefault="00325ECD">
      <w:pPr>
        <w:spacing w:after="0" w:line="240" w:lineRule="auto"/>
        <w:ind w:firstLine="0"/>
        <w:rPr>
          <w:rFonts w:cs="Myanmar Text"/>
          <w:color w:val="44546A" w:themeColor="text2"/>
          <w:sz w:val="28"/>
          <w:szCs w:val="28"/>
          <w:cs/>
          <w:lang w:bidi="my-MM"/>
        </w:rPr>
      </w:pPr>
      <w:r>
        <w:rPr>
          <w:rFonts w:cs="Myanmar Text"/>
          <w:i/>
          <w:iCs/>
          <w:sz w:val="28"/>
          <w:szCs w:val="28"/>
          <w:cs/>
          <w:lang w:bidi="my-MM"/>
        </w:rPr>
        <w:br w:type="page"/>
      </w:r>
    </w:p>
    <w:p w14:paraId="6435008F" w14:textId="0F35059F" w:rsidR="00AE2BC5" w:rsidRPr="00685AE9" w:rsidRDefault="00883C12" w:rsidP="00685AE9">
      <w:pPr>
        <w:pStyle w:val="Heading2"/>
        <w:jc w:val="left"/>
        <w:rPr>
          <w:rFonts w:ascii="Pyidaungsu" w:hAnsi="Pyidaungsu" w:cs="Pyidaungsu"/>
          <w:lang w:bidi="my-MM"/>
        </w:rPr>
      </w:pPr>
      <w:bookmarkStart w:id="14" w:name="_Toc125496900"/>
      <w:r w:rsidRPr="00685AE9">
        <w:rPr>
          <w:rFonts w:ascii="Pyidaungsu" w:hAnsi="Pyidaungsu" w:cs="Pyidaungsu"/>
          <w:lang w:bidi="my-MM"/>
        </w:rPr>
        <w:lastRenderedPageBreak/>
        <w:t>Model</w:t>
      </w:r>
      <w:r w:rsidR="00AE2BC5" w:rsidRPr="00685AE9">
        <w:rPr>
          <w:rFonts w:ascii="Pyidaungsu" w:hAnsi="Pyidaungsu" w:cs="Pyidaungsu"/>
          <w:lang w:bidi="my-MM"/>
        </w:rPr>
        <w:t xml:space="preserve"> Implementation</w:t>
      </w:r>
      <w:bookmarkEnd w:id="14"/>
    </w:p>
    <w:p w14:paraId="446A41E5" w14:textId="3BD907A0" w:rsidR="00FF6478" w:rsidRDefault="00FF6478"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sidR="000840D3">
        <w:rPr>
          <w:rFonts w:ascii="Pyidaungsu" w:hAnsi="Pyidaungsu" w:cs="Pyidaungsu" w:hint="cs"/>
          <w:sz w:val="28"/>
          <w:szCs w:val="28"/>
          <w:cs/>
          <w:lang w:bidi="my-MM"/>
        </w:rPr>
        <w:t>၂</w:t>
      </w:r>
      <w:r w:rsidR="00AE2BC5" w:rsidRPr="00A57777">
        <w:rPr>
          <w:rFonts w:ascii="Pyidaungsu" w:hAnsi="Pyidaungsu" w:cs="Pyidaungsu" w:hint="cs"/>
          <w:sz w:val="28"/>
          <w:szCs w:val="28"/>
          <w:cs/>
          <w:lang w:bidi="my-MM"/>
        </w:rPr>
        <w:t>။</w:t>
      </w:r>
      <w:r w:rsidR="00AE2BC5" w:rsidRPr="00A57777">
        <w:rPr>
          <w:rFonts w:ascii="Pyidaungsu" w:hAnsi="Pyidaungsu" w:cs="Pyidaungsu"/>
          <w:sz w:val="28"/>
          <w:szCs w:val="28"/>
          <w:cs/>
          <w:lang w:bidi="my-MM"/>
        </w:rPr>
        <w:tab/>
      </w:r>
      <w:r w:rsidR="00325ECD">
        <w:rPr>
          <w:rFonts w:ascii="Pyidaungsu" w:hAnsi="Pyidaungsu" w:cs="Pyidaungsu"/>
          <w:sz w:val="28"/>
          <w:szCs w:val="28"/>
          <w:lang w:bidi="my-MM"/>
        </w:rPr>
        <w:t xml:space="preserve">Regression </w:t>
      </w:r>
      <w:r w:rsidR="00883C12">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AE2BC5" w:rsidRPr="00A57777">
        <w:rPr>
          <w:rFonts w:ascii="Pyidaungsu" w:hAnsi="Pyidaungsu" w:cs="Pyidaungsu" w:hint="cs"/>
          <w:sz w:val="28"/>
          <w:szCs w:val="28"/>
          <w:cs/>
          <w:lang w:bidi="my-MM"/>
        </w:rPr>
        <w:t xml:space="preserve">ကို </w:t>
      </w:r>
      <w:r w:rsidR="00AE2BC5" w:rsidRPr="00A57777">
        <w:rPr>
          <w:rFonts w:ascii="Pyidaungsu" w:hAnsi="Pyidaungsu" w:cs="Pyidaungsu"/>
          <w:sz w:val="28"/>
          <w:szCs w:val="28"/>
          <w:lang w:bidi="my-MM"/>
        </w:rPr>
        <w:t xml:space="preserve">Python Library </w:t>
      </w:r>
      <w:r w:rsidR="00AE2BC5" w:rsidRPr="00A57777">
        <w:rPr>
          <w:rFonts w:ascii="Pyidaungsu" w:hAnsi="Pyidaungsu" w:cs="Pyidaungsu" w:hint="cs"/>
          <w:sz w:val="28"/>
          <w:szCs w:val="28"/>
          <w:cs/>
          <w:lang w:bidi="my-MM"/>
        </w:rPr>
        <w:t xml:space="preserve">များ အသုံးပြု၍ အလွယ်တကူ တည်ဆောက်နိုင်ပါသည်။ </w:t>
      </w:r>
      <w:r>
        <w:rPr>
          <w:rFonts w:ascii="Pyidaungsu" w:hAnsi="Pyidaungsu" w:cs="Pyidaungsu" w:hint="cs"/>
          <w:sz w:val="28"/>
          <w:szCs w:val="28"/>
          <w:cs/>
          <w:lang w:bidi="my-MM"/>
        </w:rPr>
        <w:t xml:space="preserve">သို့သော် </w:t>
      </w:r>
      <w:r w:rsidR="005A3114" w:rsidRPr="00A57777">
        <w:rPr>
          <w:rFonts w:ascii="Pyidaungsu" w:hAnsi="Pyidaungsu" w:cs="Pyidaungsu"/>
          <w:sz w:val="28"/>
          <w:szCs w:val="28"/>
          <w:lang w:bidi="my-MM"/>
        </w:rPr>
        <w:t>Machine</w:t>
      </w:r>
      <w:r w:rsidR="00284008"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284008"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284008" w:rsidRPr="00A57777">
        <w:rPr>
          <w:rFonts w:ascii="Pyidaungsu" w:hAnsi="Pyidaungsu" w:cs="Pyidaungsu"/>
          <w:sz w:val="28"/>
          <w:szCs w:val="28"/>
          <w:lang w:bidi="my-MM"/>
        </w:rPr>
        <w:t xml:space="preserve"> </w:t>
      </w:r>
      <w:r w:rsidR="00284008" w:rsidRPr="00A57777">
        <w:rPr>
          <w:rFonts w:ascii="Pyidaungsu" w:hAnsi="Pyidaungsu" w:cs="Pyidaungsu" w:hint="cs"/>
          <w:sz w:val="28"/>
          <w:szCs w:val="28"/>
          <w:cs/>
          <w:lang w:bidi="my-MM"/>
        </w:rPr>
        <w:t>တ</w:t>
      </w:r>
      <w:r>
        <w:rPr>
          <w:rFonts w:ascii="Pyidaungsu" w:hAnsi="Pyidaungsu" w:cs="Pyidaungsu" w:hint="cs"/>
          <w:sz w:val="28"/>
          <w:szCs w:val="28"/>
          <w:cs/>
          <w:lang w:bidi="my-MM"/>
        </w:rPr>
        <w:t>စ်</w:t>
      </w:r>
      <w:r w:rsidR="00284008" w:rsidRPr="00A57777">
        <w:rPr>
          <w:rFonts w:ascii="Pyidaungsu" w:hAnsi="Pyidaungsu" w:cs="Pyidaungsu" w:hint="cs"/>
          <w:sz w:val="28"/>
          <w:szCs w:val="28"/>
          <w:cs/>
          <w:lang w:bidi="my-MM"/>
        </w:rPr>
        <w:t xml:space="preserve">ခု မတည်ဆောက်မီ </w:t>
      </w:r>
      <w:r>
        <w:rPr>
          <w:rFonts w:ascii="Pyidaungsu" w:hAnsi="Pyidaungsu" w:cs="Pyidaungsu" w:hint="cs"/>
          <w:sz w:val="28"/>
          <w:szCs w:val="28"/>
          <w:cs/>
          <w:lang w:bidi="my-MM"/>
        </w:rPr>
        <w:t>ပထမ</w:t>
      </w:r>
      <w:r w:rsidR="00284008" w:rsidRPr="00A57777">
        <w:rPr>
          <w:rFonts w:ascii="Pyidaungsu" w:hAnsi="Pyidaungsu" w:cs="Pyidaungsu" w:hint="cs"/>
          <w:sz w:val="28"/>
          <w:szCs w:val="28"/>
          <w:cs/>
          <w:lang w:bidi="my-MM"/>
        </w:rPr>
        <w:t>ဦးစွာ</w:t>
      </w:r>
      <w:r>
        <w:rPr>
          <w:rFonts w:ascii="Pyidaungsu" w:hAnsi="Pyidaungsu" w:cs="Pyidaungsu" w:hint="cs"/>
          <w:sz w:val="28"/>
          <w:szCs w:val="28"/>
          <w:cs/>
          <w:lang w:bidi="my-MM"/>
        </w:rPr>
        <w:t xml:space="preserve"> </w:t>
      </w:r>
      <w:r w:rsidR="00284008" w:rsidRPr="00A57777">
        <w:rPr>
          <w:rFonts w:ascii="Pyidaungsu" w:hAnsi="Pyidaungsu" w:cs="Pyidaungsu" w:hint="cs"/>
          <w:sz w:val="28"/>
          <w:szCs w:val="28"/>
          <w:cs/>
          <w:lang w:bidi="my-MM"/>
        </w:rPr>
        <w:t>အရေးကြီးသည့်အ</w:t>
      </w:r>
      <w:r>
        <w:rPr>
          <w:rFonts w:ascii="Pyidaungsu" w:hAnsi="Pyidaungsu" w:cs="Pyidaungsu" w:hint="cs"/>
          <w:sz w:val="28"/>
          <w:szCs w:val="28"/>
          <w:cs/>
          <w:lang w:bidi="my-MM"/>
        </w:rPr>
        <w:t>ဆင့်</w:t>
      </w:r>
      <w:r w:rsidR="00284008" w:rsidRPr="00A57777">
        <w:rPr>
          <w:rFonts w:ascii="Pyidaungsu" w:hAnsi="Pyidaungsu" w:cs="Pyidaungsu" w:hint="cs"/>
          <w:sz w:val="28"/>
          <w:szCs w:val="28"/>
          <w:cs/>
          <w:lang w:bidi="my-MM"/>
        </w:rPr>
        <w:t xml:space="preserve">မှာ ဒေတာများကို </w:t>
      </w:r>
      <w:r>
        <w:rPr>
          <w:rFonts w:ascii="Pyidaungsu" w:hAnsi="Pyidaungsu" w:cs="Pyidaungsu" w:hint="cs"/>
          <w:sz w:val="28"/>
          <w:szCs w:val="28"/>
          <w:cs/>
          <w:lang w:bidi="my-MM"/>
        </w:rPr>
        <w:t xml:space="preserve">အမှားအယွင်းများ မရှိရန် </w:t>
      </w:r>
      <w:r w:rsidR="00284008" w:rsidRPr="00A57777">
        <w:rPr>
          <w:rFonts w:ascii="Pyidaungsu" w:hAnsi="Pyidaungsu" w:cs="Pyidaungsu" w:hint="cs"/>
          <w:sz w:val="28"/>
          <w:szCs w:val="28"/>
          <w:cs/>
          <w:lang w:bidi="my-MM"/>
        </w:rPr>
        <w:t>ပြင်ဆင်</w:t>
      </w:r>
      <w:r>
        <w:rPr>
          <w:rFonts w:ascii="Pyidaungsu" w:hAnsi="Pyidaungsu" w:cs="Pyidaungsu" w:hint="cs"/>
          <w:sz w:val="28"/>
          <w:szCs w:val="28"/>
          <w:cs/>
          <w:lang w:bidi="my-MM"/>
        </w:rPr>
        <w:t xml:space="preserve"> စစ်ဆေးခြင်း</w:t>
      </w:r>
      <w:r w:rsidR="00284008" w:rsidRPr="00A57777">
        <w:rPr>
          <w:rFonts w:ascii="Pyidaungsu" w:hAnsi="Pyidaungsu" w:cs="Pyidaungsu" w:hint="cs"/>
          <w:sz w:val="28"/>
          <w:szCs w:val="28"/>
          <w:cs/>
          <w:lang w:bidi="my-MM"/>
        </w:rPr>
        <w:t xml:space="preserve"> ဖြစ်ပါသည်။ မူလ အချက်အလက်များ မှားယွင်းနေပါက ရလာသည့် ရလဒ်</w:t>
      </w:r>
      <w:r>
        <w:rPr>
          <w:rFonts w:ascii="Pyidaungsu" w:hAnsi="Pyidaungsu" w:cs="Pyidaungsu" w:hint="cs"/>
          <w:sz w:val="28"/>
          <w:szCs w:val="28"/>
          <w:cs/>
          <w:lang w:bidi="my-MM"/>
        </w:rPr>
        <w:t xml:space="preserve"> </w:t>
      </w:r>
      <w:r w:rsidR="00284008" w:rsidRPr="00A57777">
        <w:rPr>
          <w:rFonts w:ascii="Pyidaungsu" w:hAnsi="Pyidaungsu" w:cs="Pyidaungsu" w:hint="cs"/>
          <w:sz w:val="28"/>
          <w:szCs w:val="28"/>
          <w:cs/>
          <w:lang w:bidi="my-MM"/>
        </w:rPr>
        <w:t xml:space="preserve">သည်လည်း </w:t>
      </w:r>
      <w:r w:rsidR="009C0E0A">
        <w:rPr>
          <w:rFonts w:ascii="Pyidaungsu" w:hAnsi="Pyidaungsu" w:cs="Pyidaungsu" w:hint="cs"/>
          <w:sz w:val="28"/>
          <w:szCs w:val="28"/>
          <w:cs/>
          <w:lang w:bidi="my-MM"/>
        </w:rPr>
        <w:t>မည်သို့မျှ</w:t>
      </w:r>
      <w:r w:rsidR="00284008" w:rsidRPr="00A57777">
        <w:rPr>
          <w:rFonts w:ascii="Pyidaungsu" w:hAnsi="Pyidaungsu" w:cs="Pyidaungsu" w:hint="cs"/>
          <w:sz w:val="28"/>
          <w:szCs w:val="28"/>
          <w:cs/>
          <w:lang w:bidi="my-MM"/>
        </w:rPr>
        <w:t xml:space="preserve"> မတိကျနိုင်ပါ။ ထို့အပြင် ရလဒ်ကို ခန့်မှန်းရာတွင် အသုံးပြုမည့် အချက်အလက်များကို ရွေးချယ်ရာတွင်လည်း မှန်ကန်သည့် အချက်အလက်များ ဖြစ်ရန် လိုအပ်သည်။ </w:t>
      </w:r>
    </w:p>
    <w:p w14:paraId="00EAFF28" w14:textId="2740A501" w:rsidR="00FF6478" w:rsidRDefault="00FF6478"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sidR="000840D3">
        <w:rPr>
          <w:rFonts w:ascii="Pyidaungsu" w:hAnsi="Pyidaungsu" w:cs="Pyidaungsu" w:hint="cs"/>
          <w:sz w:val="28"/>
          <w:szCs w:val="28"/>
          <w:cs/>
          <w:lang w:bidi="my-MM"/>
        </w:rPr>
        <w:t>၃</w:t>
      </w:r>
      <w:r>
        <w:rPr>
          <w:rFonts w:ascii="Pyidaungsu" w:hAnsi="Pyidaungsu" w:cs="Pyidaungsu" w:hint="cs"/>
          <w:sz w:val="28"/>
          <w:szCs w:val="28"/>
          <w:cs/>
          <w:lang w:bidi="my-MM"/>
        </w:rPr>
        <w:t>။</w:t>
      </w:r>
      <w:r>
        <w:rPr>
          <w:rFonts w:ascii="Pyidaungsu" w:hAnsi="Pyidaungsu" w:cs="Pyidaungsu"/>
          <w:sz w:val="28"/>
          <w:szCs w:val="28"/>
          <w:cs/>
          <w:lang w:bidi="my-MM"/>
        </w:rPr>
        <w:tab/>
      </w:r>
      <w:r w:rsidR="007A7FFE" w:rsidRPr="00A57777">
        <w:rPr>
          <w:rFonts w:ascii="Pyidaungsu" w:hAnsi="Pyidaungsu" w:cs="Pyidaungsu" w:hint="cs"/>
          <w:sz w:val="28"/>
          <w:szCs w:val="28"/>
          <w:cs/>
          <w:lang w:bidi="my-MM"/>
        </w:rPr>
        <w:t>ဥပမာ ကုမ္ပဏီတ</w:t>
      </w:r>
      <w:r>
        <w:rPr>
          <w:rFonts w:ascii="Pyidaungsu" w:hAnsi="Pyidaungsu" w:cs="Pyidaungsu" w:hint="cs"/>
          <w:sz w:val="28"/>
          <w:szCs w:val="28"/>
          <w:cs/>
          <w:lang w:bidi="my-MM"/>
        </w:rPr>
        <w:t>စ်</w:t>
      </w:r>
      <w:r w:rsidR="007A7FFE" w:rsidRPr="00A57777">
        <w:rPr>
          <w:rFonts w:ascii="Pyidaungsu" w:hAnsi="Pyidaungsu" w:cs="Pyidaungsu" w:hint="cs"/>
          <w:sz w:val="28"/>
          <w:szCs w:val="28"/>
          <w:cs/>
          <w:lang w:bidi="my-MM"/>
        </w:rPr>
        <w:t>ခုသည် ကုန်ပစ္စည်းများကို ရုပ်မြင်သံကြား၊ရေဒီယိုနှင့် သတင်းစာ</w:t>
      </w:r>
      <w:r>
        <w:rPr>
          <w:rFonts w:ascii="Pyidaungsu" w:hAnsi="Pyidaungsu" w:cs="Pyidaungsu" w:hint="cs"/>
          <w:sz w:val="28"/>
          <w:szCs w:val="28"/>
          <w:cs/>
          <w:lang w:bidi="my-MM"/>
        </w:rPr>
        <w:t xml:space="preserve"> </w:t>
      </w:r>
      <w:r w:rsidR="007A7FFE" w:rsidRPr="00A57777">
        <w:rPr>
          <w:rFonts w:ascii="Pyidaungsu" w:hAnsi="Pyidaungsu" w:cs="Pyidaungsu" w:hint="cs"/>
          <w:sz w:val="28"/>
          <w:szCs w:val="28"/>
          <w:cs/>
          <w:lang w:bidi="my-MM"/>
        </w:rPr>
        <w:t>များတွင် ကြော်ငြာလေ့သည် ဆိုကြပါစို့။</w:t>
      </w:r>
      <w:r>
        <w:rPr>
          <w:rFonts w:ascii="Pyidaungsu" w:hAnsi="Pyidaungsu" w:cs="Pyidaungsu" w:hint="cs"/>
          <w:sz w:val="28"/>
          <w:szCs w:val="28"/>
          <w:cs/>
          <w:lang w:bidi="my-MM"/>
        </w:rPr>
        <w:t xml:space="preserve"> </w:t>
      </w:r>
      <w:r w:rsidRPr="00A57777">
        <w:rPr>
          <w:rFonts w:ascii="Pyidaungsu" w:hAnsi="Pyidaungsu" w:cs="Pyidaungsu" w:hint="cs"/>
          <w:sz w:val="28"/>
          <w:szCs w:val="28"/>
          <w:cs/>
          <w:lang w:bidi="my-MM"/>
        </w:rPr>
        <w:t>ရုပ်မြင်သံကြား၊ ရေဒီယိုနှင့် သတင်းစာ</w:t>
      </w:r>
      <w:r>
        <w:rPr>
          <w:rFonts w:ascii="Pyidaungsu" w:hAnsi="Pyidaungsu" w:cs="Pyidaungsu" w:hint="cs"/>
          <w:sz w:val="28"/>
          <w:szCs w:val="28"/>
          <w:cs/>
          <w:lang w:bidi="my-MM"/>
        </w:rPr>
        <w:t xml:space="preserve"> ကြော်ငြာများအနက် မည်သည့် အစီအစဥ်သည် ကုမ္ပဏီ၏ ကုန်ပစ္စည်း ရောင်းအားကို တိုးတက်မှု အများဆုံး ဖြစ်စေသည်ကို  သိရှိရန်အတွက် </w:t>
      </w:r>
      <w:r w:rsidRPr="00A57777">
        <w:rPr>
          <w:rFonts w:ascii="Pyidaungsu" w:hAnsi="Pyidaungsu" w:cs="Pyidaungsu"/>
          <w:sz w:val="28"/>
          <w:szCs w:val="28"/>
          <w:lang w:bidi="my-MM"/>
        </w:rPr>
        <w:t xml:space="preserve">Machine Learning </w:t>
      </w:r>
      <w:r w:rsidR="00883C12">
        <w:rPr>
          <w:rFonts w:ascii="Pyidaungsu" w:hAnsi="Pyidaungsu" w:cs="Pyidaungsu"/>
          <w:sz w:val="28"/>
          <w:szCs w:val="28"/>
          <w:lang w:bidi="my-MM"/>
        </w:rPr>
        <w:t>Model</w:t>
      </w:r>
      <w:r>
        <w:rPr>
          <w:rFonts w:ascii="Pyidaungsu" w:hAnsi="Pyidaungsu" w:cs="Pyidaungsu" w:hint="cs"/>
          <w:sz w:val="28"/>
          <w:szCs w:val="28"/>
          <w:cs/>
          <w:lang w:bidi="my-MM"/>
        </w:rPr>
        <w:t xml:space="preserve"> အသုံးပြု၍ ဖြေရှင်းနိုင်သည်။ </w:t>
      </w:r>
    </w:p>
    <w:p w14:paraId="3CDF0B99" w14:textId="77777777" w:rsidR="006C7995" w:rsidRDefault="006C7995" w:rsidP="00325ECD">
      <w:pPr>
        <w:spacing w:line="276" w:lineRule="auto"/>
        <w:ind w:firstLine="0"/>
        <w:jc w:val="both"/>
        <w:rPr>
          <w:rFonts w:ascii="Pyidaungsu" w:hAnsi="Pyidaungsu" w:cs="Pyidaungsu"/>
          <w:b/>
          <w:bCs/>
          <w:sz w:val="28"/>
          <w:szCs w:val="28"/>
          <w:lang w:bidi="my-MM"/>
        </w:rPr>
      </w:pPr>
    </w:p>
    <w:p w14:paraId="5F340477" w14:textId="0847B45B" w:rsidR="006C7995" w:rsidRPr="006C7995" w:rsidRDefault="00E209CF" w:rsidP="00325ECD">
      <w:pPr>
        <w:spacing w:line="276" w:lineRule="auto"/>
        <w:ind w:firstLine="0"/>
        <w:jc w:val="both"/>
        <w:rPr>
          <w:rFonts w:ascii="Pyidaungsu" w:hAnsi="Pyidaungsu" w:cs="Pyidaungsu"/>
          <w:b/>
          <w:bCs/>
          <w:sz w:val="28"/>
          <w:szCs w:val="28"/>
          <w:lang w:bidi="my-MM"/>
        </w:rPr>
      </w:pPr>
      <w:r>
        <w:rPr>
          <w:rFonts w:ascii="Pyidaungsu" w:hAnsi="Pyidaungsu" w:cs="Pyidaungsu"/>
          <w:b/>
          <w:bCs/>
          <w:sz w:val="28"/>
          <w:szCs w:val="28"/>
          <w:lang w:bidi="my-MM"/>
        </w:rPr>
        <w:t>Data</w:t>
      </w:r>
      <w:r w:rsidR="006C7995" w:rsidRPr="006C7995">
        <w:rPr>
          <w:rFonts w:ascii="Pyidaungsu" w:hAnsi="Pyidaungsu" w:cs="Pyidaungsu"/>
          <w:b/>
          <w:bCs/>
          <w:sz w:val="28"/>
          <w:szCs w:val="28"/>
          <w:lang w:bidi="my-MM"/>
        </w:rPr>
        <w:t xml:space="preserve"> Collection</w:t>
      </w:r>
    </w:p>
    <w:p w14:paraId="184E66C5" w14:textId="2DA98FF3" w:rsidR="00FF6478" w:rsidRDefault="00FF6478" w:rsidP="00FF6478">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sidR="000840D3">
        <w:rPr>
          <w:rFonts w:ascii="Pyidaungsu" w:hAnsi="Pyidaungsu" w:cs="Pyidaungsu" w:hint="cs"/>
          <w:sz w:val="28"/>
          <w:szCs w:val="28"/>
          <w:cs/>
          <w:lang w:bidi="my-MM"/>
        </w:rPr>
        <w:t>၄</w:t>
      </w:r>
      <w:r>
        <w:rPr>
          <w:rFonts w:ascii="Pyidaungsu" w:hAnsi="Pyidaungsu" w:cs="Pyidaungsu" w:hint="cs"/>
          <w:sz w:val="28"/>
          <w:szCs w:val="28"/>
          <w:cs/>
          <w:lang w:bidi="my-MM"/>
        </w:rPr>
        <w:t>။</w:t>
      </w:r>
      <w:r>
        <w:rPr>
          <w:rFonts w:ascii="Pyidaungsu" w:hAnsi="Pyidaungsu" w:cs="Pyidaungsu"/>
          <w:sz w:val="28"/>
          <w:szCs w:val="28"/>
          <w:cs/>
          <w:lang w:bidi="my-MM"/>
        </w:rPr>
        <w:tab/>
      </w:r>
      <w:r>
        <w:rPr>
          <w:rFonts w:ascii="Pyidaungsu" w:hAnsi="Pyidaungsu" w:cs="Pyidaungsu" w:hint="cs"/>
          <w:sz w:val="28"/>
          <w:szCs w:val="28"/>
          <w:cs/>
          <w:lang w:bidi="my-MM"/>
        </w:rPr>
        <w:t xml:space="preserve">အထက်ပါ ပြဿနာကို ဖြေရှင်းနိုင်ရန်အတွက် ဦးစွာပထမ </w:t>
      </w:r>
      <w:r w:rsidRPr="00A57777">
        <w:rPr>
          <w:rFonts w:ascii="Pyidaungsu" w:hAnsi="Pyidaungsu" w:cs="Pyidaungsu" w:hint="cs"/>
          <w:sz w:val="28"/>
          <w:szCs w:val="28"/>
          <w:cs/>
          <w:lang w:bidi="my-MM"/>
        </w:rPr>
        <w:t xml:space="preserve">နေ့စဥ် (သို့မဟုတ်) အပတ်စဥ်အတွက် </w:t>
      </w:r>
      <w:r>
        <w:rPr>
          <w:rFonts w:ascii="Pyidaungsu" w:hAnsi="Pyidaungsu" w:cs="Pyidaungsu" w:hint="cs"/>
          <w:sz w:val="28"/>
          <w:szCs w:val="28"/>
          <w:cs/>
          <w:lang w:bidi="my-MM"/>
        </w:rPr>
        <w:t>ကြော်ငြာတစ်မျိုးစီ၏</w:t>
      </w:r>
      <w:r w:rsidRPr="00A57777">
        <w:rPr>
          <w:rFonts w:ascii="Pyidaungsu" w:hAnsi="Pyidaungsu" w:cs="Pyidaungsu" w:hint="cs"/>
          <w:sz w:val="28"/>
          <w:szCs w:val="28"/>
          <w:cs/>
          <w:lang w:bidi="my-MM"/>
        </w:rPr>
        <w:t xml:space="preserve"> ကုန်ကျစရိတ်</w:t>
      </w:r>
      <w:r>
        <w:rPr>
          <w:rFonts w:ascii="Pyidaungsu" w:hAnsi="Pyidaungsu" w:cs="Pyidaungsu" w:hint="cs"/>
          <w:sz w:val="28"/>
          <w:szCs w:val="28"/>
          <w:cs/>
          <w:lang w:bidi="my-MM"/>
        </w:rPr>
        <w:t xml:space="preserve"> (</w:t>
      </w:r>
      <w:r w:rsidR="004A0CBA">
        <w:rPr>
          <w:rFonts w:ascii="Pyidaungsu" w:hAnsi="Pyidaungsu" w:cs="Pyidaungsu"/>
          <w:sz w:val="28"/>
          <w:szCs w:val="28"/>
          <w:lang w:bidi="my-MM"/>
        </w:rPr>
        <w:t>Independent Variable</w:t>
      </w:r>
      <w:r>
        <w:rPr>
          <w:rFonts w:ascii="Pyidaungsu" w:hAnsi="Pyidaungsu" w:cs="Pyidaungsu"/>
          <w:sz w:val="28"/>
          <w:szCs w:val="28"/>
          <w:lang w:bidi="my-MM"/>
        </w:rPr>
        <w:t xml:space="preserve">) </w:t>
      </w:r>
      <w:r>
        <w:rPr>
          <w:rFonts w:ascii="Pyidaungsu" w:hAnsi="Pyidaungsu" w:cs="Pyidaungsu" w:hint="cs"/>
          <w:sz w:val="28"/>
          <w:szCs w:val="28"/>
          <w:cs/>
          <w:lang w:bidi="my-MM"/>
        </w:rPr>
        <w:t>နှင့်</w:t>
      </w:r>
      <w:r w:rsidRPr="00A57777">
        <w:rPr>
          <w:rFonts w:ascii="Pyidaungsu" w:hAnsi="Pyidaungsu" w:cs="Pyidaungsu" w:hint="cs"/>
          <w:sz w:val="28"/>
          <w:szCs w:val="28"/>
          <w:cs/>
          <w:lang w:bidi="my-MM"/>
        </w:rPr>
        <w:t xml:space="preserve"> </w:t>
      </w:r>
      <w:r>
        <w:rPr>
          <w:rFonts w:ascii="Pyidaungsu" w:hAnsi="Pyidaungsu" w:cs="Pyidaungsu" w:hint="cs"/>
          <w:sz w:val="28"/>
          <w:szCs w:val="28"/>
          <w:cs/>
          <w:lang w:bidi="my-MM"/>
        </w:rPr>
        <w:t>၎င်း</w:t>
      </w:r>
      <w:r w:rsidRPr="00A57777">
        <w:rPr>
          <w:rFonts w:ascii="Pyidaungsu" w:hAnsi="Pyidaungsu" w:cs="Pyidaungsu" w:hint="cs"/>
          <w:sz w:val="28"/>
          <w:szCs w:val="28"/>
          <w:cs/>
          <w:lang w:bidi="my-MM"/>
        </w:rPr>
        <w:t>ကာလ အတွင်း ရောင်းရသည့် ရောင်းအား</w:t>
      </w:r>
      <w:r>
        <w:rPr>
          <w:rFonts w:ascii="Pyidaungsu" w:hAnsi="Pyidaungsu" w:cs="Pyidaungsu"/>
          <w:sz w:val="28"/>
          <w:szCs w:val="28"/>
          <w:lang w:bidi="my-MM"/>
        </w:rPr>
        <w:t xml:space="preserve"> (target) </w:t>
      </w:r>
      <w:r w:rsidRPr="00A57777">
        <w:rPr>
          <w:rFonts w:ascii="Pyidaungsu" w:hAnsi="Pyidaungsu" w:cs="Pyidaungsu" w:hint="cs"/>
          <w:sz w:val="28"/>
          <w:szCs w:val="28"/>
          <w:cs/>
          <w:lang w:bidi="my-MM"/>
        </w:rPr>
        <w:t>များ</w:t>
      </w:r>
      <w:r>
        <w:rPr>
          <w:rFonts w:ascii="Pyidaungsu" w:hAnsi="Pyidaungsu" w:cs="Pyidaungsu" w:hint="cs"/>
          <w:sz w:val="28"/>
          <w:szCs w:val="28"/>
          <w:cs/>
          <w:lang w:bidi="my-MM"/>
        </w:rPr>
        <w:t xml:space="preserve"> </w:t>
      </w:r>
      <w:r w:rsidRPr="00A57777">
        <w:rPr>
          <w:rFonts w:ascii="Pyidaungsu" w:hAnsi="Pyidaungsu" w:cs="Pyidaungsu" w:hint="cs"/>
          <w:sz w:val="28"/>
          <w:szCs w:val="28"/>
          <w:cs/>
          <w:lang w:bidi="my-MM"/>
        </w:rPr>
        <w:t xml:space="preserve">ပါ၀င်သည့် </w:t>
      </w:r>
      <w:r w:rsidR="00E209CF">
        <w:rPr>
          <w:rFonts w:ascii="Pyidaungsu" w:hAnsi="Pyidaungsu" w:cs="Pyidaungsu"/>
          <w:sz w:val="28"/>
          <w:szCs w:val="28"/>
          <w:lang w:bidi="my-MM"/>
        </w:rPr>
        <w:t>Data</w:t>
      </w:r>
      <w:r>
        <w:rPr>
          <w:rFonts w:ascii="Pyidaungsu" w:hAnsi="Pyidaungsu" w:cs="Pyidaungsu"/>
          <w:sz w:val="28"/>
          <w:szCs w:val="28"/>
          <w:lang w:bidi="my-MM"/>
        </w:rPr>
        <w:t>-set</w:t>
      </w:r>
      <w:r w:rsidR="00FC642E">
        <w:rPr>
          <w:rFonts w:ascii="Pyidaungsu" w:hAnsi="Pyidaungsu" w:cs="Pyidaungsu" w:hint="cs"/>
          <w:sz w:val="28"/>
          <w:szCs w:val="28"/>
          <w:cs/>
          <w:lang w:bidi="my-MM"/>
        </w:rPr>
        <w:t>တစ်ခု</w:t>
      </w:r>
      <w:r w:rsidRPr="00A57777">
        <w:rPr>
          <w:rFonts w:ascii="Pyidaungsu" w:hAnsi="Pyidaungsu" w:cs="Pyidaungsu" w:hint="cs"/>
          <w:sz w:val="28"/>
          <w:szCs w:val="28"/>
          <w:cs/>
          <w:lang w:bidi="my-MM"/>
        </w:rPr>
        <w:t>ကို ဦးစွာတည်ဆောက်ရမည် ဖြစ်သည်။</w:t>
      </w:r>
      <w:r>
        <w:rPr>
          <w:rFonts w:ascii="Pyidaungsu" w:hAnsi="Pyidaungsu" w:cs="Pyidaungsu"/>
          <w:sz w:val="28"/>
          <w:szCs w:val="28"/>
          <w:lang w:bidi="my-MM"/>
        </w:rPr>
        <w:t xml:space="preserve"> </w:t>
      </w:r>
      <w:r w:rsidRPr="00A57777">
        <w:rPr>
          <w:rFonts w:ascii="Pyidaungsu" w:hAnsi="Pyidaungsu" w:cs="Pyidaungsu" w:hint="cs"/>
          <w:sz w:val="28"/>
          <w:szCs w:val="28"/>
          <w:cs/>
          <w:lang w:bidi="my-MM"/>
        </w:rPr>
        <w:t xml:space="preserve">ထိုသို့ ကောက်ယူရာတွင်လည်း </w:t>
      </w:r>
      <w:r>
        <w:rPr>
          <w:rFonts w:ascii="Pyidaungsu" w:hAnsi="Pyidaungsu" w:cs="Pyidaungsu" w:hint="cs"/>
          <w:sz w:val="28"/>
          <w:szCs w:val="28"/>
          <w:cs/>
          <w:lang w:val="en-SG" w:bidi="my-MM"/>
        </w:rPr>
        <w:t>တစ်</w:t>
      </w:r>
      <w:r w:rsidRPr="00A57777">
        <w:rPr>
          <w:rFonts w:ascii="Pyidaungsu" w:hAnsi="Pyidaungsu" w:cs="Pyidaungsu" w:hint="cs"/>
          <w:sz w:val="28"/>
          <w:szCs w:val="28"/>
          <w:cs/>
          <w:lang w:bidi="my-MM"/>
        </w:rPr>
        <w:t>ပတ်စာ ၊ တ</w:t>
      </w:r>
      <w:r>
        <w:rPr>
          <w:rFonts w:ascii="Pyidaungsu" w:hAnsi="Pyidaungsu" w:cs="Pyidaungsu" w:hint="cs"/>
          <w:sz w:val="28"/>
          <w:szCs w:val="28"/>
          <w:cs/>
          <w:lang w:bidi="my-MM"/>
        </w:rPr>
        <w:t>စ်</w:t>
      </w:r>
      <w:r w:rsidRPr="00A57777">
        <w:rPr>
          <w:rFonts w:ascii="Pyidaungsu" w:hAnsi="Pyidaungsu" w:cs="Pyidaungsu" w:hint="cs"/>
          <w:sz w:val="28"/>
          <w:szCs w:val="28"/>
          <w:cs/>
          <w:lang w:bidi="my-MM"/>
        </w:rPr>
        <w:t xml:space="preserve">လစာ ကောက်ယူရုံဖြင့် </w:t>
      </w:r>
      <w:r w:rsidR="009C0E0A">
        <w:rPr>
          <w:rFonts w:ascii="Pyidaungsu" w:hAnsi="Pyidaungsu" w:cs="Pyidaungsu" w:hint="cs"/>
          <w:sz w:val="28"/>
          <w:szCs w:val="28"/>
          <w:cs/>
          <w:lang w:bidi="my-MM"/>
        </w:rPr>
        <w:t>မလုံလောက်ဘဲ</w:t>
      </w:r>
      <w:r w:rsidRPr="00A57777">
        <w:rPr>
          <w:rFonts w:ascii="Pyidaungsu" w:hAnsi="Pyidaungsu" w:cs="Pyidaungsu" w:hint="cs"/>
          <w:sz w:val="28"/>
          <w:szCs w:val="28"/>
          <w:cs/>
          <w:lang w:bidi="my-MM"/>
        </w:rPr>
        <w:t xml:space="preserve"> အနည်းဆုံး တ</w:t>
      </w:r>
      <w:r>
        <w:rPr>
          <w:rFonts w:ascii="Pyidaungsu" w:hAnsi="Pyidaungsu" w:cs="Pyidaungsu" w:hint="cs"/>
          <w:sz w:val="28"/>
          <w:szCs w:val="28"/>
          <w:cs/>
          <w:lang w:bidi="my-MM"/>
        </w:rPr>
        <w:t>စ်</w:t>
      </w:r>
      <w:r w:rsidRPr="00A57777">
        <w:rPr>
          <w:rFonts w:ascii="Pyidaungsu" w:hAnsi="Pyidaungsu" w:cs="Pyidaungsu" w:hint="cs"/>
          <w:sz w:val="28"/>
          <w:szCs w:val="28"/>
          <w:cs/>
          <w:lang w:bidi="my-MM"/>
        </w:rPr>
        <w:t>နှစ်စာ ပါ၀င်သည့် ဒေတာ အချက်အလက်များ</w:t>
      </w:r>
      <w:r>
        <w:rPr>
          <w:rFonts w:ascii="Pyidaungsu" w:hAnsi="Pyidaungsu" w:cs="Pyidaungsu" w:hint="cs"/>
          <w:sz w:val="28"/>
          <w:szCs w:val="28"/>
          <w:cs/>
          <w:lang w:bidi="my-MM"/>
        </w:rPr>
        <w:t>ကို</w:t>
      </w:r>
      <w:r w:rsidRPr="00A57777">
        <w:rPr>
          <w:rFonts w:ascii="Pyidaungsu" w:hAnsi="Pyidaungsu" w:cs="Pyidaungsu" w:hint="cs"/>
          <w:sz w:val="28"/>
          <w:szCs w:val="28"/>
          <w:cs/>
          <w:lang w:bidi="my-MM"/>
        </w:rPr>
        <w:t xml:space="preserve"> ကောက်ယူရန်လိုအပ်ပါသည်။ </w:t>
      </w:r>
    </w:p>
    <w:p w14:paraId="36818AD5" w14:textId="39A376E0" w:rsidR="006C7995" w:rsidRDefault="00E209CF" w:rsidP="006C7995">
      <w:pPr>
        <w:spacing w:line="276" w:lineRule="auto"/>
        <w:ind w:firstLine="0"/>
        <w:jc w:val="both"/>
        <w:rPr>
          <w:rFonts w:ascii="Pyidaungsu" w:hAnsi="Pyidaungsu" w:cs="Pyidaungsu"/>
          <w:b/>
          <w:bCs/>
          <w:sz w:val="28"/>
          <w:szCs w:val="28"/>
          <w:lang w:bidi="my-MM"/>
        </w:rPr>
      </w:pPr>
      <w:r>
        <w:rPr>
          <w:rFonts w:ascii="Pyidaungsu" w:hAnsi="Pyidaungsu" w:cs="Pyidaungsu"/>
          <w:b/>
          <w:bCs/>
          <w:sz w:val="28"/>
          <w:szCs w:val="28"/>
          <w:lang w:bidi="my-MM"/>
        </w:rPr>
        <w:lastRenderedPageBreak/>
        <w:t>Data</w:t>
      </w:r>
      <w:r w:rsidR="006C7995" w:rsidRPr="006C7995">
        <w:rPr>
          <w:rFonts w:ascii="Pyidaungsu" w:hAnsi="Pyidaungsu" w:cs="Pyidaungsu"/>
          <w:b/>
          <w:bCs/>
          <w:sz w:val="28"/>
          <w:szCs w:val="28"/>
          <w:lang w:bidi="my-MM"/>
        </w:rPr>
        <w:t xml:space="preserve"> </w:t>
      </w:r>
      <w:r w:rsidR="006C7995">
        <w:rPr>
          <w:rFonts w:ascii="Pyidaungsu" w:hAnsi="Pyidaungsu" w:cs="Pyidaungsu"/>
          <w:b/>
          <w:bCs/>
          <w:sz w:val="28"/>
          <w:szCs w:val="28"/>
          <w:lang w:bidi="my-MM"/>
        </w:rPr>
        <w:t>Pre-processing</w:t>
      </w:r>
    </w:p>
    <w:p w14:paraId="1E792FD2" w14:textId="4F6AE20F" w:rsidR="006C7995" w:rsidRPr="006C7995" w:rsidRDefault="006C7995" w:rsidP="006C7995">
      <w:pPr>
        <w:spacing w:line="276" w:lineRule="auto"/>
        <w:ind w:firstLine="0"/>
        <w:jc w:val="both"/>
        <w:rPr>
          <w:rFonts w:ascii="Pyidaungsu" w:hAnsi="Pyidaungsu" w:cs="Pyidaungsu"/>
          <w:sz w:val="28"/>
          <w:szCs w:val="28"/>
          <w:cs/>
          <w:lang w:bidi="my-MM"/>
        </w:rPr>
      </w:pPr>
      <w:r w:rsidRPr="006C7995">
        <w:rPr>
          <w:rFonts w:ascii="Pyidaungsu" w:hAnsi="Pyidaungsu" w:cs="Pyidaungsu" w:hint="cs"/>
          <w:sz w:val="28"/>
          <w:szCs w:val="28"/>
          <w:cs/>
          <w:lang w:bidi="my-MM"/>
        </w:rPr>
        <w:t>၃</w:t>
      </w:r>
      <w:r w:rsidR="000840D3">
        <w:rPr>
          <w:rFonts w:ascii="Pyidaungsu" w:hAnsi="Pyidaungsu" w:cs="Pyidaungsu" w:hint="cs"/>
          <w:sz w:val="28"/>
          <w:szCs w:val="28"/>
          <w:cs/>
          <w:lang w:bidi="my-MM"/>
        </w:rPr>
        <w:t>၅</w:t>
      </w:r>
      <w:r w:rsidRPr="006C7995">
        <w:rPr>
          <w:rFonts w:ascii="Pyidaungsu" w:hAnsi="Pyidaungsu" w:cs="Pyidaungsu" w:hint="cs"/>
          <w:sz w:val="28"/>
          <w:szCs w:val="28"/>
          <w:cs/>
          <w:lang w:bidi="my-MM"/>
        </w:rPr>
        <w:t>။</w:t>
      </w:r>
      <w:r w:rsidRPr="006C7995">
        <w:rPr>
          <w:rFonts w:ascii="Pyidaungsu" w:hAnsi="Pyidaungsu" w:cs="Pyidaungsu"/>
          <w:sz w:val="28"/>
          <w:szCs w:val="28"/>
          <w:cs/>
          <w:lang w:bidi="my-MM"/>
        </w:rPr>
        <w:tab/>
      </w:r>
      <w:r>
        <w:rPr>
          <w:rFonts w:ascii="Pyidaungsu" w:hAnsi="Pyidaungsu" w:cs="Pyidaungsu" w:hint="cs"/>
          <w:sz w:val="28"/>
          <w:szCs w:val="28"/>
          <w:cs/>
          <w:lang w:bidi="my-MM"/>
        </w:rPr>
        <w:t xml:space="preserve">ထိုသို့ ကောက်ယူရာတွင် အချက်အလက်များ မှားယွင်းစာရင်း သွင်းခြင်း မရှိရန် စီစစ်ရမည် ဖြစ်သည်။ ဥပမာ ကြော်ငြာတစ်ခု၏ အပတ်စဥ် ပျမ်းမျှတန်ဖိုးသည် တစ်သောင်း (သို့မဟုတ်) နှစ်သောင်းဖြစ်နေရာမှ တစ်သိန်း ဖြစ်နေပါက ထိုအချက်အလက် မှန်ကန်မှု ရှိ/မရှိ ပြန်လည် စီစစ်ရန် လိုအပ်သည်။ ထို့အပြင် အစီအစဥ် တစ်မျိုးနှင့် တစ်မျိုးအကြား ကုန်ကျသည့် ကြော်ြငာ စရိတ်၏ ပမာဏများ မညီမျှပါက အထက်တွင် ဆွေးနွေးခဲ့သည့်အတိုင်း </w:t>
      </w:r>
      <w:r>
        <w:rPr>
          <w:rFonts w:ascii="Pyidaungsu" w:hAnsi="Pyidaungsu" w:cs="Pyidaungsu"/>
          <w:sz w:val="28"/>
          <w:szCs w:val="28"/>
          <w:lang w:bidi="my-MM"/>
        </w:rPr>
        <w:t>Feature Scaling</w:t>
      </w:r>
      <w:r>
        <w:rPr>
          <w:rFonts w:ascii="Pyidaungsu" w:hAnsi="Pyidaungsu" w:cs="Pyidaungsu" w:hint="cs"/>
          <w:sz w:val="28"/>
          <w:szCs w:val="28"/>
          <w:cs/>
          <w:lang w:bidi="my-MM"/>
        </w:rPr>
        <w:t xml:space="preserve"> ပြုလုပ်ပေးရန် လိုအပ်သည်။ </w:t>
      </w:r>
      <w:r>
        <w:rPr>
          <w:rFonts w:ascii="Pyidaungsu" w:hAnsi="Pyidaungsu" w:cs="Pyidaungsu"/>
          <w:sz w:val="28"/>
          <w:szCs w:val="28"/>
          <w:lang w:bidi="my-MM"/>
        </w:rPr>
        <w:t xml:space="preserve"> </w:t>
      </w:r>
    </w:p>
    <w:p w14:paraId="0082D712" w14:textId="77777777" w:rsidR="006C7995" w:rsidRDefault="006C7995" w:rsidP="00FF6478">
      <w:pPr>
        <w:spacing w:line="276" w:lineRule="auto"/>
        <w:ind w:firstLine="0"/>
        <w:jc w:val="both"/>
        <w:rPr>
          <w:rFonts w:ascii="Pyidaungsu" w:hAnsi="Pyidaungsu" w:cs="Pyidaungsu"/>
          <w:b/>
          <w:bCs/>
          <w:sz w:val="28"/>
          <w:szCs w:val="28"/>
          <w:lang w:bidi="my-MM"/>
        </w:rPr>
      </w:pPr>
    </w:p>
    <w:p w14:paraId="70A5DD42" w14:textId="4AD24A8D" w:rsidR="006C7995" w:rsidRPr="006C7995" w:rsidRDefault="006C7995" w:rsidP="00FF6478">
      <w:pPr>
        <w:spacing w:line="276" w:lineRule="auto"/>
        <w:ind w:firstLine="0"/>
        <w:jc w:val="both"/>
        <w:rPr>
          <w:rFonts w:ascii="Pyidaungsu" w:hAnsi="Pyidaungsu" w:cs="Pyidaungsu"/>
          <w:b/>
          <w:bCs/>
          <w:sz w:val="28"/>
          <w:szCs w:val="28"/>
          <w:lang w:bidi="my-MM"/>
        </w:rPr>
      </w:pPr>
      <w:r w:rsidRPr="006C7995">
        <w:rPr>
          <w:rFonts w:ascii="Pyidaungsu" w:hAnsi="Pyidaungsu" w:cs="Pyidaungsu"/>
          <w:b/>
          <w:bCs/>
          <w:sz w:val="28"/>
          <w:szCs w:val="28"/>
          <w:lang w:bidi="my-MM"/>
        </w:rPr>
        <w:t>Train-Test Split</w:t>
      </w:r>
    </w:p>
    <w:p w14:paraId="74BED930" w14:textId="0F5D0C11" w:rsidR="006C7995" w:rsidRDefault="00FF6478"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sidR="000840D3">
        <w:rPr>
          <w:rFonts w:ascii="Pyidaungsu" w:hAnsi="Pyidaungsu" w:cs="Pyidaungsu" w:hint="cs"/>
          <w:sz w:val="28"/>
          <w:szCs w:val="28"/>
          <w:cs/>
          <w:lang w:bidi="my-MM"/>
        </w:rPr>
        <w:t>၆</w:t>
      </w:r>
      <w:r>
        <w:rPr>
          <w:rFonts w:ascii="Pyidaungsu" w:hAnsi="Pyidaungsu" w:cs="Pyidaungsu" w:hint="cs"/>
          <w:sz w:val="28"/>
          <w:szCs w:val="28"/>
          <w:cs/>
          <w:lang w:bidi="my-MM"/>
        </w:rPr>
        <w:t>။</w:t>
      </w:r>
      <w:r w:rsidR="006C7995">
        <w:rPr>
          <w:rFonts w:ascii="Pyidaungsu" w:hAnsi="Pyidaungsu" w:cs="Pyidaungsu"/>
          <w:sz w:val="28"/>
          <w:szCs w:val="28"/>
          <w:cs/>
          <w:lang w:bidi="my-MM"/>
        </w:rPr>
        <w:tab/>
      </w:r>
      <w:r w:rsidR="00145AA5" w:rsidRPr="00A57777">
        <w:rPr>
          <w:rFonts w:ascii="Pyidaungsu" w:hAnsi="Pyidaungsu" w:cs="Pyidaungsu"/>
          <w:sz w:val="28"/>
          <w:szCs w:val="28"/>
          <w:lang w:bidi="my-MM"/>
        </w:rPr>
        <w:t xml:space="preserve">supervised </w:t>
      </w:r>
      <w:r w:rsidR="005A3114" w:rsidRPr="00A57777">
        <w:rPr>
          <w:rFonts w:ascii="Pyidaungsu" w:hAnsi="Pyidaungsu" w:cs="Pyidaungsu"/>
          <w:sz w:val="28"/>
          <w:szCs w:val="28"/>
          <w:lang w:bidi="my-MM"/>
        </w:rPr>
        <w:t>Regression</w:t>
      </w:r>
      <w:r w:rsidR="00145AA5" w:rsidRPr="00A57777">
        <w:rPr>
          <w:rFonts w:ascii="Pyidaungsu" w:hAnsi="Pyidaungsu" w:cs="Pyidaungsu"/>
          <w:sz w:val="28"/>
          <w:szCs w:val="28"/>
          <w:lang w:bidi="my-MM"/>
        </w:rPr>
        <w:t xml:space="preserve"> </w:t>
      </w:r>
      <w:r w:rsidR="009732EB" w:rsidRPr="00A57777">
        <w:rPr>
          <w:rFonts w:ascii="Pyidaungsu" w:hAnsi="Pyidaungsu" w:cs="Pyidaungsu"/>
          <w:sz w:val="28"/>
          <w:szCs w:val="28"/>
          <w:lang w:bidi="my-MM"/>
        </w:rPr>
        <w:t>Method</w:t>
      </w:r>
      <w:r w:rsidR="00145AA5" w:rsidRPr="00A57777">
        <w:rPr>
          <w:rFonts w:ascii="Pyidaungsu" w:hAnsi="Pyidaungsu" w:cs="Pyidaungsu" w:hint="cs"/>
          <w:sz w:val="28"/>
          <w:szCs w:val="28"/>
          <w:cs/>
          <w:lang w:bidi="my-MM"/>
        </w:rPr>
        <w:t xml:space="preserve"> သည် ကြိုတင် စုဆောင်းထားသည့် အချက်အလက်များကို အသုံးပြု၍ ရလဒ်နှင့် အချက်အလက်ကြား ဆက်သွယ်မှုကို ဖော်ပြနိုင်မည့် ကိန်းသေ (</w:t>
      </w:r>
      <w:r w:rsidR="009D34DE">
        <w:rPr>
          <w:rFonts w:ascii="Pyidaungsu" w:hAnsi="Pyidaungsu" w:cs="Pyidaungsu"/>
          <w:sz w:val="28"/>
          <w:szCs w:val="28"/>
          <w:lang w:bidi="my-MM"/>
        </w:rPr>
        <w:t>Parameter</w:t>
      </w:r>
      <w:r w:rsidR="00145AA5" w:rsidRPr="00A57777">
        <w:rPr>
          <w:rFonts w:ascii="Pyidaungsu" w:hAnsi="Pyidaungsu" w:cs="Pyidaungsu"/>
          <w:sz w:val="28"/>
          <w:szCs w:val="28"/>
          <w:lang w:bidi="my-MM"/>
        </w:rPr>
        <w:t>)</w:t>
      </w:r>
      <w:r w:rsidR="006C7995">
        <w:rPr>
          <w:rFonts w:ascii="Pyidaungsu" w:hAnsi="Pyidaungsu" w:cs="Pyidaungsu" w:hint="cs"/>
          <w:sz w:val="28"/>
          <w:szCs w:val="28"/>
          <w:cs/>
          <w:lang w:bidi="my-MM"/>
        </w:rPr>
        <w:t xml:space="preserve"> </w:t>
      </w:r>
      <w:r w:rsidR="00145AA5" w:rsidRPr="00A57777">
        <w:rPr>
          <w:rFonts w:ascii="Pyidaungsu" w:hAnsi="Pyidaungsu" w:cs="Pyidaungsu" w:hint="cs"/>
          <w:sz w:val="28"/>
          <w:szCs w:val="28"/>
          <w:cs/>
          <w:lang w:bidi="my-MM"/>
        </w:rPr>
        <w:t xml:space="preserve">များကို ရှာဖွေခြင်း ဖြစ်သည်။ </w:t>
      </w:r>
      <w:r w:rsidR="005A3114" w:rsidRPr="00A57777">
        <w:rPr>
          <w:rFonts w:ascii="Pyidaungsu" w:hAnsi="Pyidaungsu" w:cs="Pyidaungsu"/>
          <w:sz w:val="28"/>
          <w:szCs w:val="28"/>
          <w:lang w:bidi="my-MM"/>
        </w:rPr>
        <w:t>Machine</w:t>
      </w:r>
      <w:r w:rsidR="00145AA5"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145AA5"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145AA5" w:rsidRPr="00A57777">
        <w:rPr>
          <w:rFonts w:ascii="Pyidaungsu" w:hAnsi="Pyidaungsu" w:cs="Pyidaungsu"/>
          <w:sz w:val="28"/>
          <w:szCs w:val="28"/>
          <w:lang w:bidi="my-MM"/>
        </w:rPr>
        <w:t xml:space="preserve"> </w:t>
      </w:r>
      <w:r w:rsidR="00145AA5" w:rsidRPr="00A57777">
        <w:rPr>
          <w:rFonts w:ascii="Pyidaungsu" w:hAnsi="Pyidaungsu" w:cs="Pyidaungsu" w:hint="cs"/>
          <w:sz w:val="28"/>
          <w:szCs w:val="28"/>
          <w:cs/>
          <w:lang w:bidi="my-MM"/>
        </w:rPr>
        <w:t xml:space="preserve">တည်ဆောက်ရာတွင် စုဆောင်းထားသည့် အချက်အလက်အားလုံးကို အသုံးပြုခဲ့မည် ဆိုပါက </w:t>
      </w:r>
      <w:r w:rsidR="00883C12">
        <w:rPr>
          <w:rFonts w:ascii="Pyidaungsu" w:hAnsi="Pyidaungsu" w:cs="Pyidaungsu"/>
          <w:sz w:val="28"/>
          <w:szCs w:val="28"/>
          <w:lang w:bidi="my-MM"/>
        </w:rPr>
        <w:t>Model</w:t>
      </w:r>
      <w:r w:rsidR="00145AA5" w:rsidRPr="00A57777">
        <w:rPr>
          <w:rFonts w:ascii="Pyidaungsu" w:hAnsi="Pyidaungsu" w:cs="Pyidaungsu" w:hint="cs"/>
          <w:sz w:val="28"/>
          <w:szCs w:val="28"/>
          <w:cs/>
          <w:lang w:bidi="my-MM"/>
        </w:rPr>
        <w:t xml:space="preserve"> ၏ လုပ်ဆောင်ချက်ကို ပြန်လည် ဆန်းစစ်ရန် ခက်ခဲပါလိမ့်မည်။ </w:t>
      </w:r>
    </w:p>
    <w:p w14:paraId="3F5161DF" w14:textId="7CE60351" w:rsidR="007B4F16" w:rsidRPr="00A57777" w:rsidRDefault="006C7995" w:rsidP="00325ECD">
      <w:pPr>
        <w:spacing w:line="276"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၃</w:t>
      </w:r>
      <w:r w:rsidR="000840D3">
        <w:rPr>
          <w:rFonts w:ascii="Pyidaungsu" w:hAnsi="Pyidaungsu" w:cs="Pyidaungsu" w:hint="cs"/>
          <w:sz w:val="28"/>
          <w:szCs w:val="28"/>
          <w:cs/>
          <w:lang w:bidi="my-MM"/>
        </w:rPr>
        <w:t>၇</w:t>
      </w:r>
      <w:r>
        <w:rPr>
          <w:rFonts w:ascii="Pyidaungsu" w:hAnsi="Pyidaungsu" w:cs="Pyidaungsu" w:hint="cs"/>
          <w:sz w:val="28"/>
          <w:szCs w:val="28"/>
          <w:cs/>
          <w:lang w:bidi="my-MM"/>
        </w:rPr>
        <w:t>။</w:t>
      </w:r>
      <w:r>
        <w:rPr>
          <w:rFonts w:ascii="Pyidaungsu" w:hAnsi="Pyidaungsu" w:cs="Pyidaungsu"/>
          <w:sz w:val="28"/>
          <w:szCs w:val="28"/>
          <w:cs/>
          <w:lang w:bidi="my-MM"/>
        </w:rPr>
        <w:tab/>
      </w:r>
      <w:r w:rsidR="00145AA5" w:rsidRPr="00A57777">
        <w:rPr>
          <w:rFonts w:ascii="Pyidaungsu" w:hAnsi="Pyidaungsu" w:cs="Pyidaungsu" w:hint="cs"/>
          <w:sz w:val="28"/>
          <w:szCs w:val="28"/>
          <w:cs/>
          <w:lang w:bidi="my-MM"/>
        </w:rPr>
        <w:t>သို့ဖြစ်ရာ  ကြိုတင် စုဆောင်းထားသည့် အချက်အလက်များ</w:t>
      </w:r>
      <w:r>
        <w:rPr>
          <w:rFonts w:ascii="Pyidaungsu" w:hAnsi="Pyidaungsu" w:cs="Pyidaungsu" w:hint="cs"/>
          <w:sz w:val="28"/>
          <w:szCs w:val="28"/>
          <w:cs/>
          <w:lang w:bidi="my-MM"/>
        </w:rPr>
        <w:t xml:space="preserve"> </w:t>
      </w:r>
      <w:r w:rsidR="00145AA5" w:rsidRPr="00A57777">
        <w:rPr>
          <w:rFonts w:ascii="Pyidaungsu" w:hAnsi="Pyidaungsu" w:cs="Pyidaungsu" w:hint="cs"/>
          <w:sz w:val="28"/>
          <w:szCs w:val="28"/>
          <w:cs/>
          <w:lang w:bidi="my-MM"/>
        </w:rPr>
        <w:t>အနက်မှ တချို့</w:t>
      </w:r>
      <w:r>
        <w:rPr>
          <w:rFonts w:ascii="Pyidaungsu" w:hAnsi="Pyidaungsu" w:cs="Pyidaungsu" w:hint="cs"/>
          <w:sz w:val="28"/>
          <w:szCs w:val="28"/>
          <w:cs/>
          <w:lang w:bidi="my-MM"/>
        </w:rPr>
        <w:t xml:space="preserve"> </w:t>
      </w:r>
      <w:r w:rsidR="00145AA5" w:rsidRPr="00A57777">
        <w:rPr>
          <w:rFonts w:ascii="Pyidaungsu" w:hAnsi="Pyidaungsu" w:cs="Pyidaungsu" w:hint="cs"/>
          <w:sz w:val="28"/>
          <w:szCs w:val="28"/>
          <w:cs/>
          <w:lang w:bidi="my-MM"/>
        </w:rPr>
        <w:t xml:space="preserve">တ၀က်ကို </w:t>
      </w:r>
      <w:r w:rsidR="00883C12">
        <w:rPr>
          <w:rFonts w:ascii="Pyidaungsu" w:hAnsi="Pyidaungsu" w:cs="Pyidaungsu"/>
          <w:sz w:val="28"/>
          <w:szCs w:val="28"/>
          <w:lang w:bidi="my-MM"/>
        </w:rPr>
        <w:t>Model</w:t>
      </w:r>
      <w:r w:rsidR="00145AA5" w:rsidRPr="00A57777">
        <w:rPr>
          <w:rFonts w:ascii="Pyidaungsu" w:hAnsi="Pyidaungsu" w:cs="Pyidaungsu" w:hint="cs"/>
          <w:sz w:val="28"/>
          <w:szCs w:val="28"/>
          <w:cs/>
          <w:lang w:bidi="my-MM"/>
        </w:rPr>
        <w:t xml:space="preserve"> တည်ဆောက်ရာတွင် </w:t>
      </w:r>
      <w:r w:rsidR="009C0E0A">
        <w:rPr>
          <w:rFonts w:ascii="Pyidaungsu" w:hAnsi="Pyidaungsu" w:cs="Pyidaungsu" w:hint="cs"/>
          <w:sz w:val="28"/>
          <w:szCs w:val="28"/>
          <w:cs/>
          <w:lang w:bidi="my-MM"/>
        </w:rPr>
        <w:t>အသုံးမပြုဘဲ</w:t>
      </w:r>
      <w:r w:rsidR="00145AA5" w:rsidRPr="00A57777">
        <w:rPr>
          <w:rFonts w:ascii="Pyidaungsu" w:hAnsi="Pyidaungsu" w:cs="Pyidaungsu" w:hint="cs"/>
          <w:sz w:val="28"/>
          <w:szCs w:val="28"/>
          <w:cs/>
          <w:lang w:bidi="my-MM"/>
        </w:rPr>
        <w:t xml:space="preserve"> ချန်လှပ်ထားရန် လိုအပ်ပါသည်။</w:t>
      </w:r>
      <w:r w:rsidR="007A7FFE" w:rsidRPr="00A57777">
        <w:rPr>
          <w:rFonts w:ascii="Pyidaungsu" w:hAnsi="Pyidaungsu" w:cs="Pyidaungsu" w:hint="cs"/>
          <w:sz w:val="28"/>
          <w:szCs w:val="28"/>
          <w:cs/>
          <w:lang w:bidi="my-MM"/>
        </w:rPr>
        <w:t xml:space="preserve"> </w:t>
      </w:r>
      <w:r w:rsidR="007B4F16" w:rsidRPr="00A57777">
        <w:rPr>
          <w:rFonts w:ascii="Pyidaungsu" w:hAnsi="Pyidaungsu" w:cs="Pyidaungsu" w:hint="cs"/>
          <w:sz w:val="28"/>
          <w:szCs w:val="28"/>
          <w:cs/>
          <w:lang w:bidi="my-MM"/>
        </w:rPr>
        <w:t>ဥပမာ အထက်ပါ ကုမ္ပဏီမှ ရက် ၃၀၀ စာ ဒေတာ</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ကောက်ယူထားသည် ဆိုပါက ရက်၂၀၀ စာ ဒေတာကို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တည်ဆောက်ရာတွင် အသုံးပြု၍ ကျန် ရက် ၁၀၀ စာကို </w:t>
      </w:r>
      <w:r w:rsidR="00883C12">
        <w:rPr>
          <w:rFonts w:ascii="Pyidaungsu" w:hAnsi="Pyidaungsu" w:cs="Pyidaungsu"/>
          <w:sz w:val="28"/>
          <w:szCs w:val="28"/>
          <w:lang w:bidi="my-MM"/>
        </w:rPr>
        <w:t>Model</w:t>
      </w:r>
      <w:r w:rsidR="007B4F16" w:rsidRPr="00A57777">
        <w:rPr>
          <w:rFonts w:ascii="Pyidaungsu" w:hAnsi="Pyidaungsu" w:cs="Pyidaungsu" w:hint="cs"/>
          <w:sz w:val="28"/>
          <w:szCs w:val="28"/>
          <w:cs/>
          <w:lang w:bidi="my-MM"/>
        </w:rPr>
        <w:t xml:space="preserve"> ၏ လုပ်ဆောင်ချက်ကို ပြန်လည် ဆန်းစစ်ရန်အတွက် အသုံးပြုနိုင်ပါသည်။ အဆိုပါ ရက်၂၀၀ စာ ဒေတာကို </w:t>
      </w:r>
      <w:r w:rsidR="0047222F" w:rsidRPr="00A57777">
        <w:rPr>
          <w:rFonts w:ascii="Pyidaungsu" w:hAnsi="Pyidaungsu" w:cs="Pyidaungsu"/>
          <w:sz w:val="28"/>
          <w:szCs w:val="28"/>
          <w:lang w:bidi="my-MM"/>
        </w:rPr>
        <w:t xml:space="preserve">Training </w:t>
      </w:r>
      <w:r w:rsidR="00E209CF">
        <w:rPr>
          <w:rFonts w:ascii="Pyidaungsu" w:hAnsi="Pyidaungsu" w:cs="Pyidaungsu"/>
          <w:sz w:val="28"/>
          <w:szCs w:val="28"/>
          <w:lang w:bidi="my-MM"/>
        </w:rPr>
        <w:t>Data</w:t>
      </w:r>
      <w:r w:rsidR="0002743A">
        <w:rPr>
          <w:rFonts w:ascii="Pyidaungsu" w:hAnsi="Pyidaungsu" w:cs="Pyidaungsu"/>
          <w:sz w:val="28"/>
          <w:szCs w:val="28"/>
          <w:lang w:bidi="my-MM"/>
        </w:rPr>
        <w:t xml:space="preserve"> Set</w:t>
      </w:r>
      <w:r w:rsidR="007B4F16" w:rsidRPr="00A57777">
        <w:rPr>
          <w:rFonts w:ascii="Pyidaungsu" w:hAnsi="Pyidaungsu" w:cs="Pyidaungsu" w:hint="cs"/>
          <w:sz w:val="28"/>
          <w:szCs w:val="28"/>
          <w:cs/>
          <w:lang w:bidi="my-MM"/>
        </w:rPr>
        <w:t xml:space="preserve"> ဟု ခေါ်ဆို၍ ကျန် ရက် ၁၀၀ စာ ဒေတာကို </w:t>
      </w:r>
      <w:r w:rsidR="007B4F16"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0002743A">
        <w:rPr>
          <w:rFonts w:ascii="Pyidaungsu" w:hAnsi="Pyidaungsu" w:cs="Pyidaungsu"/>
          <w:sz w:val="28"/>
          <w:szCs w:val="28"/>
          <w:lang w:bidi="my-MM"/>
        </w:rPr>
        <w:t xml:space="preserve"> Set</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ဟု ခေါ်၀ေါ် သုံးစွဲ</w:t>
      </w:r>
      <w:r w:rsidR="00760B10">
        <w:rPr>
          <w:rFonts w:ascii="Pyidaungsu" w:hAnsi="Pyidaungsu" w:cs="Pyidaungsu" w:hint="cs"/>
          <w:sz w:val="28"/>
          <w:szCs w:val="28"/>
          <w:cs/>
          <w:lang w:bidi="my-MM"/>
        </w:rPr>
        <w:t>သည်</w:t>
      </w:r>
      <w:r w:rsidR="007B4F16" w:rsidRPr="00A57777">
        <w:rPr>
          <w:rFonts w:ascii="Pyidaungsu" w:hAnsi="Pyidaungsu" w:cs="Pyidaungsu" w:hint="cs"/>
          <w:sz w:val="28"/>
          <w:szCs w:val="28"/>
          <w:cs/>
          <w:lang w:bidi="my-MM"/>
        </w:rPr>
        <w:t xml:space="preserve">။ </w:t>
      </w:r>
    </w:p>
    <w:p w14:paraId="21D57D12" w14:textId="162BD982" w:rsidR="007B4F16" w:rsidRPr="00A57777" w:rsidRDefault="007B4F16" w:rsidP="00325ECD">
      <w:pPr>
        <w:spacing w:line="276" w:lineRule="auto"/>
        <w:ind w:firstLine="0"/>
        <w:jc w:val="both"/>
        <w:rPr>
          <w:rFonts w:ascii="Pyidaungsu" w:hAnsi="Pyidaungsu" w:cs="Pyidaungsu"/>
          <w:sz w:val="28"/>
          <w:szCs w:val="28"/>
          <w:lang w:bidi="my-MM"/>
        </w:rPr>
      </w:pPr>
    </w:p>
    <w:p w14:paraId="7D77DDF1" w14:textId="2110B6DC" w:rsidR="007B4F16" w:rsidRPr="00A57777" w:rsidRDefault="00AF798C"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sidR="000840D3">
        <w:rPr>
          <w:rFonts w:ascii="Pyidaungsu" w:hAnsi="Pyidaungsu" w:cs="Pyidaungsu" w:hint="cs"/>
          <w:sz w:val="28"/>
          <w:szCs w:val="28"/>
          <w:cs/>
          <w:lang w:bidi="my-MM"/>
        </w:rPr>
        <w:t>၈</w:t>
      </w:r>
      <w:r w:rsidR="007B4F16" w:rsidRPr="00A57777">
        <w:rPr>
          <w:rFonts w:ascii="Pyidaungsu" w:hAnsi="Pyidaungsu" w:cs="Pyidaungsu" w:hint="cs"/>
          <w:sz w:val="28"/>
          <w:szCs w:val="28"/>
          <w:cs/>
          <w:lang w:bidi="my-MM"/>
        </w:rPr>
        <w:t xml:space="preserve">။ </w:t>
      </w:r>
      <w:r w:rsidR="007B4F16" w:rsidRPr="00A57777">
        <w:rPr>
          <w:rFonts w:ascii="Pyidaungsu" w:hAnsi="Pyidaungsu" w:cs="Pyidaungsu"/>
          <w:sz w:val="28"/>
          <w:szCs w:val="28"/>
          <w:cs/>
          <w:lang w:bidi="my-MM"/>
        </w:rPr>
        <w:tab/>
      </w:r>
      <w:r w:rsidR="007B4F16" w:rsidRPr="00A57777">
        <w:rPr>
          <w:rFonts w:ascii="Pyidaungsu" w:hAnsi="Pyidaungsu" w:cs="Pyidaungsu" w:hint="cs"/>
          <w:sz w:val="28"/>
          <w:szCs w:val="28"/>
          <w:cs/>
          <w:lang w:bidi="my-MM"/>
        </w:rPr>
        <w:t xml:space="preserve">အချက်အလက်များ အဆင်သင့်ဖြစ်ပြီးဆိုပါက </w:t>
      </w:r>
      <w:r w:rsidR="0047222F" w:rsidRPr="00A57777">
        <w:rPr>
          <w:rFonts w:ascii="Pyidaungsu" w:hAnsi="Pyidaungsu" w:cs="Pyidaungsu"/>
          <w:sz w:val="28"/>
          <w:szCs w:val="28"/>
          <w:lang w:bidi="my-MM"/>
        </w:rPr>
        <w:t xml:space="preserve">Training </w:t>
      </w:r>
      <w:r w:rsidR="00E209CF">
        <w:rPr>
          <w:rFonts w:ascii="Pyidaungsu" w:hAnsi="Pyidaungsu" w:cs="Pyidaungsu"/>
          <w:sz w:val="28"/>
          <w:szCs w:val="28"/>
          <w:lang w:bidi="my-MM"/>
        </w:rPr>
        <w:t>Data</w:t>
      </w:r>
      <w:r w:rsidR="0002743A">
        <w:rPr>
          <w:rFonts w:ascii="Pyidaungsu" w:hAnsi="Pyidaungsu" w:cs="Pyidaungsu"/>
          <w:sz w:val="28"/>
          <w:szCs w:val="28"/>
          <w:lang w:bidi="my-MM"/>
        </w:rPr>
        <w:t xml:space="preserve"> Set</w:t>
      </w:r>
      <w:r w:rsidR="007B4F16" w:rsidRPr="00A57777">
        <w:rPr>
          <w:rFonts w:ascii="Pyidaungsu" w:hAnsi="Pyidaungsu" w:cs="Pyidaungsu" w:hint="cs"/>
          <w:sz w:val="28"/>
          <w:szCs w:val="28"/>
          <w:cs/>
          <w:lang w:bidi="my-MM"/>
        </w:rPr>
        <w:t xml:space="preserve"> ကို အသုံးပြု၍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စတင် တည်ဆောက်နိုင်မည် ဖြစ်ပါသည်။ ထို့နောက် </w:t>
      </w:r>
      <w:r w:rsidR="007B4F16"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0002743A">
        <w:rPr>
          <w:rFonts w:ascii="Pyidaungsu" w:hAnsi="Pyidaungsu" w:cs="Pyidaungsu"/>
          <w:sz w:val="28"/>
          <w:szCs w:val="28"/>
          <w:lang w:bidi="my-MM"/>
        </w:rPr>
        <w:t xml:space="preserve"> Set</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ကို အသုံးပြု၍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7B4F16" w:rsidRPr="00A57777">
        <w:rPr>
          <w:rFonts w:ascii="Pyidaungsu" w:hAnsi="Pyidaungsu" w:cs="Pyidaungsu" w:hint="cs"/>
          <w:sz w:val="28"/>
          <w:szCs w:val="28"/>
          <w:cs/>
          <w:lang w:bidi="my-MM"/>
        </w:rPr>
        <w:t xml:space="preserve"> ၏ လုပ်ဆောင်ချက်ကို ပြန်လည် ဆန်းစစ်ရပါမည်။ သို့မှသာ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hint="cs"/>
          <w:sz w:val="28"/>
          <w:szCs w:val="28"/>
          <w:cs/>
          <w:lang w:bidi="my-MM"/>
        </w:rPr>
        <w:t xml:space="preserve"> </w:t>
      </w:r>
      <w:r w:rsidR="00883C12">
        <w:rPr>
          <w:rFonts w:ascii="Pyidaungsu" w:hAnsi="Pyidaungsu" w:cs="Pyidaungsu"/>
          <w:sz w:val="28"/>
          <w:szCs w:val="28"/>
          <w:lang w:bidi="my-MM"/>
        </w:rPr>
        <w:t>Model</w:t>
      </w:r>
      <w:r>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ကို လက်တွေ့ အသုံးချရာတွင် ရရှိနိုင်မည့် ရလဒ်ကို ကြိုတင် ခန့်မှန်းနိုင်မည် ဖြစ်သည်။ </w:t>
      </w:r>
    </w:p>
    <w:p w14:paraId="33A8B480" w14:textId="1C1A5507" w:rsidR="0002743A" w:rsidRDefault="0002743A">
      <w:pPr>
        <w:spacing w:after="0" w:line="240" w:lineRule="auto"/>
        <w:ind w:firstLine="0"/>
        <w:rPr>
          <w:rFonts w:ascii="Pyidaungsu" w:hAnsi="Pyidaungsu" w:cs="Pyidaungsu"/>
          <w:sz w:val="28"/>
          <w:szCs w:val="28"/>
          <w:lang w:bidi="my-MM"/>
        </w:rPr>
      </w:pPr>
      <w:r>
        <w:rPr>
          <w:rFonts w:ascii="Pyidaungsu" w:hAnsi="Pyidaungsu" w:cs="Pyidaungsu"/>
          <w:sz w:val="28"/>
          <w:szCs w:val="28"/>
          <w:lang w:bidi="my-MM"/>
        </w:rPr>
        <w:br w:type="page"/>
      </w:r>
    </w:p>
    <w:p w14:paraId="73B29EFE" w14:textId="1AF495EE" w:rsidR="00CA374A" w:rsidRPr="00685AE9" w:rsidRDefault="00883C12" w:rsidP="00685AE9">
      <w:pPr>
        <w:pStyle w:val="Heading2"/>
        <w:jc w:val="left"/>
        <w:rPr>
          <w:rFonts w:ascii="Pyidaungsu" w:hAnsi="Pyidaungsu" w:cs="Pyidaungsu"/>
          <w:lang w:bidi="my-MM"/>
        </w:rPr>
      </w:pPr>
      <w:bookmarkStart w:id="15" w:name="_Toc125496901"/>
      <w:r w:rsidRPr="00685AE9">
        <w:rPr>
          <w:rFonts w:ascii="Pyidaungsu" w:hAnsi="Pyidaungsu" w:cs="Pyidaungsu"/>
          <w:lang w:bidi="my-MM"/>
        </w:rPr>
        <w:lastRenderedPageBreak/>
        <w:t>Model</w:t>
      </w:r>
      <w:r w:rsidR="00CA374A" w:rsidRPr="00685AE9">
        <w:rPr>
          <w:rFonts w:ascii="Pyidaungsu" w:hAnsi="Pyidaungsu" w:cs="Pyidaungsu"/>
          <w:lang w:bidi="my-MM"/>
        </w:rPr>
        <w:t xml:space="preserve"> Evaluation</w:t>
      </w:r>
      <w:bookmarkEnd w:id="15"/>
    </w:p>
    <w:p w14:paraId="02B0E842" w14:textId="5AD6C59A" w:rsidR="00CA5D73" w:rsidRPr="00A57777" w:rsidRDefault="00883C12" w:rsidP="0002743A">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sidR="000840D3">
        <w:rPr>
          <w:rFonts w:ascii="Pyidaungsu" w:hAnsi="Pyidaungsu" w:cs="Pyidaungsu" w:hint="cs"/>
          <w:sz w:val="28"/>
          <w:szCs w:val="28"/>
          <w:cs/>
          <w:lang w:bidi="my-MM"/>
        </w:rPr>
        <w:t>၉</w:t>
      </w:r>
      <w:r w:rsidR="007B4F16" w:rsidRPr="00A57777">
        <w:rPr>
          <w:rFonts w:ascii="Pyidaungsu" w:hAnsi="Pyidaungsu" w:cs="Pyidaungsu" w:hint="cs"/>
          <w:sz w:val="28"/>
          <w:szCs w:val="28"/>
          <w:cs/>
          <w:lang w:bidi="my-MM"/>
        </w:rPr>
        <w:t>။</w:t>
      </w:r>
      <w:r>
        <w:rPr>
          <w:rFonts w:ascii="Pyidaungsu" w:hAnsi="Pyidaungsu" w:cs="Pyidaungsu"/>
          <w:sz w:val="28"/>
          <w:szCs w:val="28"/>
          <w:cs/>
          <w:lang w:bidi="my-MM"/>
        </w:rPr>
        <w:tab/>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sz w:val="28"/>
          <w:szCs w:val="28"/>
          <w:lang w:bidi="my-MM"/>
        </w:rPr>
        <w:t xml:space="preserve"> </w:t>
      </w:r>
      <w:r>
        <w:rPr>
          <w:rFonts w:ascii="Pyidaungsu" w:hAnsi="Pyidaungsu" w:cs="Pyidaungsu"/>
          <w:sz w:val="28"/>
          <w:szCs w:val="28"/>
          <w:lang w:bidi="my-MM"/>
        </w:rPr>
        <w:t>Model</w:t>
      </w:r>
      <w:r w:rsidR="007B4F16" w:rsidRPr="00A57777">
        <w:rPr>
          <w:rFonts w:ascii="Pyidaungsu" w:hAnsi="Pyidaungsu" w:cs="Pyidaungsu" w:hint="cs"/>
          <w:sz w:val="28"/>
          <w:szCs w:val="28"/>
          <w:cs/>
          <w:lang w:bidi="my-MM"/>
        </w:rPr>
        <w:t xml:space="preserve"> ၏ လုပ်ဆောင်ချက်ကို ဆန်းစစ်ရာတွင် </w:t>
      </w:r>
      <w:r w:rsidR="00CA5D73" w:rsidRPr="00A57777">
        <w:rPr>
          <w:rFonts w:ascii="Pyidaungsu" w:hAnsi="Pyidaungsu" w:cs="Pyidaungsu" w:hint="cs"/>
          <w:sz w:val="28"/>
          <w:szCs w:val="28"/>
          <w:cs/>
          <w:lang w:bidi="my-MM"/>
        </w:rPr>
        <w:t xml:space="preserve">အောက်ပါ </w:t>
      </w:r>
      <w:r w:rsidR="00CA6850" w:rsidRPr="00A57777">
        <w:rPr>
          <w:rFonts w:ascii="Pyidaungsu" w:hAnsi="Pyidaungsu" w:cs="Pyidaungsu"/>
          <w:sz w:val="28"/>
          <w:szCs w:val="28"/>
          <w:lang w:bidi="my-MM"/>
        </w:rPr>
        <w:t xml:space="preserve">Metric </w:t>
      </w:r>
      <w:r w:rsidR="00CA5D73" w:rsidRPr="00A57777">
        <w:rPr>
          <w:rFonts w:ascii="Pyidaungsu" w:hAnsi="Pyidaungsu" w:cs="Pyidaungsu" w:hint="cs"/>
          <w:sz w:val="28"/>
          <w:szCs w:val="28"/>
          <w:cs/>
          <w:lang w:bidi="my-MM"/>
        </w:rPr>
        <w:t xml:space="preserve">များကို အသုံးပြု၍ တိုင်းတာလေ့ ရှိသည်။ </w:t>
      </w:r>
    </w:p>
    <w:p w14:paraId="1DD06818" w14:textId="5C739E0F" w:rsidR="007B4F16" w:rsidRPr="00A57777" w:rsidRDefault="00CA5D73" w:rsidP="0002743A">
      <w:pPr>
        <w:spacing w:line="276" w:lineRule="auto"/>
        <w:ind w:left="720" w:firstLine="0"/>
        <w:jc w:val="both"/>
        <w:rPr>
          <w:rFonts w:ascii="Pyidaungsu" w:hAnsi="Pyidaungsu" w:cs="Pyidaungsu"/>
          <w:sz w:val="28"/>
          <w:szCs w:val="28"/>
          <w:lang w:bidi="my-MM"/>
        </w:rPr>
      </w:pPr>
      <w:r w:rsidRPr="00A57777">
        <w:rPr>
          <w:rFonts w:ascii="Pyidaungsu" w:hAnsi="Pyidaungsu" w:cs="Pyidaungsu" w:hint="cs"/>
          <w:sz w:val="28"/>
          <w:szCs w:val="28"/>
          <w:cs/>
          <w:lang w:bidi="my-MM"/>
        </w:rPr>
        <w:t xml:space="preserve">(က) </w:t>
      </w:r>
      <w:r w:rsidR="0002743A" w:rsidRPr="00A57777">
        <w:rPr>
          <w:rFonts w:ascii="Pyidaungsu" w:hAnsi="Pyidaungsu" w:cs="Pyidaungsu"/>
          <w:sz w:val="28"/>
          <w:szCs w:val="28"/>
          <w:lang w:bidi="my-MM"/>
        </w:rPr>
        <w:t xml:space="preserve">Mean Absolute Error </w:t>
      </w:r>
      <w:r w:rsidRPr="00A57777">
        <w:rPr>
          <w:rFonts w:ascii="Pyidaungsu" w:hAnsi="Pyidaungsu" w:cs="Pyidaungsu"/>
          <w:sz w:val="28"/>
          <w:szCs w:val="28"/>
          <w:lang w:bidi="my-MM"/>
        </w:rPr>
        <w:t>(MAE)</w:t>
      </w:r>
      <w:r w:rsidRPr="00A57777">
        <w:rPr>
          <w:rFonts w:ascii="Pyidaungsu" w:hAnsi="Pyidaungsu" w:cs="Pyidaungsu" w:hint="cs"/>
          <w:sz w:val="28"/>
          <w:szCs w:val="28"/>
          <w:lang w:bidi="my-MM"/>
        </w:rPr>
        <w:t xml:space="preserve"> </w:t>
      </w:r>
      <w:r w:rsidRPr="00A57777">
        <w:rPr>
          <w:rFonts w:ascii="Pyidaungsu" w:hAnsi="Pyidaungsu" w:cs="Pyidaungsu"/>
          <w:sz w:val="28"/>
          <w:szCs w:val="28"/>
          <w:lang w:bidi="my-MM"/>
        </w:rPr>
        <w:t xml:space="preserve">- - </w:t>
      </w:r>
      <w:r w:rsidR="007B4F16" w:rsidRPr="00A57777">
        <w:rPr>
          <w:rFonts w:ascii="Pyidaungsu" w:hAnsi="Pyidaungsu" w:cs="Pyidaungsu" w:hint="cs"/>
          <w:sz w:val="28"/>
          <w:szCs w:val="28"/>
          <w:cs/>
          <w:lang w:bidi="my-MM"/>
        </w:rPr>
        <w:t>ခန့်မှန်း ရလဒ်နှင့် မူလ</w:t>
      </w:r>
      <w:r w:rsidRPr="00A57777">
        <w:rPr>
          <w:rFonts w:ascii="Pyidaungsu" w:hAnsi="Pyidaungsu" w:cs="Pyidaungsu" w:hint="cs"/>
          <w:sz w:val="28"/>
          <w:szCs w:val="28"/>
          <w:cs/>
          <w:lang w:bidi="my-MM"/>
        </w:rPr>
        <w:t xml:space="preserve"> တန်ဖိုးကြား ခြားနားမှု၏ </w:t>
      </w:r>
      <w:r w:rsidR="009C0E0A">
        <w:rPr>
          <w:rFonts w:ascii="Pyidaungsu" w:hAnsi="Pyidaungsu" w:cs="Pyidaungsu" w:hint="cs"/>
          <w:sz w:val="28"/>
          <w:szCs w:val="28"/>
          <w:cs/>
          <w:lang w:bidi="my-MM"/>
        </w:rPr>
        <w:t>ပျမ်းမျှ</w:t>
      </w:r>
      <w:r w:rsidRPr="00A57777">
        <w:rPr>
          <w:rFonts w:ascii="Pyidaungsu" w:hAnsi="Pyidaungsu" w:cs="Pyidaungsu" w:hint="cs"/>
          <w:sz w:val="28"/>
          <w:szCs w:val="28"/>
          <w:cs/>
          <w:lang w:bidi="my-MM"/>
        </w:rPr>
        <w:t xml:space="preserve"> ယူခြင်း ဖြစ်သည်။ လက္ခဏာများကို ထည့်သွင်း စဥ်းစားခြင်း မပြုရပါ။ </w:t>
      </w:r>
      <w:r w:rsidR="00CA6850" w:rsidRPr="00A57777">
        <w:rPr>
          <w:rFonts w:ascii="Pyidaungsu" w:hAnsi="Pyidaungsu" w:cs="Pyidaungsu"/>
          <w:sz w:val="28"/>
          <w:szCs w:val="28"/>
          <w:lang w:bidi="my-MM"/>
        </w:rPr>
        <w:t xml:space="preserve">Mean Absolute Error </w:t>
      </w:r>
      <w:r w:rsidRPr="00A57777">
        <w:rPr>
          <w:rFonts w:ascii="Pyidaungsu" w:hAnsi="Pyidaungsu" w:cs="Pyidaungsu"/>
          <w:sz w:val="28"/>
          <w:szCs w:val="28"/>
          <w:lang w:bidi="my-MM"/>
        </w:rPr>
        <w:t xml:space="preserve">(MAE) </w:t>
      </w:r>
      <w:proofErr w:type="spellStart"/>
      <w:r w:rsidRPr="00A57777">
        <w:rPr>
          <w:rFonts w:ascii="Pyidaungsu" w:hAnsi="Pyidaungsu" w:cs="Pyidaungsu"/>
          <w:sz w:val="28"/>
          <w:szCs w:val="28"/>
          <w:lang w:bidi="my-MM"/>
        </w:rPr>
        <w:t>ကို</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အောက်ပါအတိုင်း</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တွက်ချက်နိုင်သည</w:t>
      </w:r>
      <w:proofErr w:type="spellEnd"/>
      <w:r w:rsidRPr="00A57777">
        <w:rPr>
          <w:rFonts w:ascii="Pyidaungsu" w:hAnsi="Pyidaungsu" w:cs="Pyidaungsu"/>
          <w:sz w:val="28"/>
          <w:szCs w:val="28"/>
          <w:lang w:bidi="my-MM"/>
        </w:rPr>
        <w:t xml:space="preserve">်။ </w:t>
      </w:r>
    </w:p>
    <w:p w14:paraId="7BCB667F" w14:textId="67963422" w:rsidR="00B967AF" w:rsidRPr="00A57777" w:rsidRDefault="00CA5D73" w:rsidP="0002743A">
      <w:pPr>
        <w:spacing w:line="276" w:lineRule="auto"/>
        <w:ind w:left="720"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mae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begChr m:val="|"/>
                  <m:endChr m:val="|"/>
                  <m:ctrlPr>
                    <w:rPr>
                      <w:rFonts w:ascii="Cambria Math" w:hAnsi="Cambria Math" w:cs="Pyidaungsu"/>
                      <w:i/>
                      <w:sz w:val="28"/>
                      <w:szCs w:val="28"/>
                      <w:lang w:bidi="my-MM"/>
                    </w:rPr>
                  </m:ctrlPr>
                </m:dPr>
                <m:e>
                  <m:acc>
                    <m:accPr>
                      <m:chr m:val="̃"/>
                      <m:ctrlPr>
                        <w:rPr>
                          <w:rFonts w:ascii="Cambria Math" w:hAnsi="Cambria Math" w:cs="Pyidaungsu"/>
                          <w:i/>
                          <w:sz w:val="28"/>
                          <w:szCs w:val="28"/>
                          <w:lang w:bidi="my-MM"/>
                        </w:rPr>
                      </m:ctrlPr>
                    </m:accPr>
                    <m:e>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acc>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e>
          </m:nary>
        </m:oMath>
      </m:oMathPara>
    </w:p>
    <w:p w14:paraId="24447485" w14:textId="77777777" w:rsidR="00B967AF" w:rsidRPr="00A57777" w:rsidRDefault="00B967AF" w:rsidP="0002743A">
      <w:pPr>
        <w:spacing w:line="276" w:lineRule="auto"/>
        <w:ind w:left="720" w:firstLine="0"/>
        <w:jc w:val="both"/>
        <w:rPr>
          <w:rFonts w:ascii="Pyidaungsu" w:hAnsi="Pyidaungsu" w:cs="Pyidaungsu"/>
          <w:sz w:val="28"/>
          <w:szCs w:val="28"/>
          <w:lang w:bidi="my-MM"/>
        </w:rPr>
      </w:pPr>
    </w:p>
    <w:p w14:paraId="391FF31A" w14:textId="4D4F1210" w:rsidR="00CA5D73" w:rsidRPr="00A57777" w:rsidRDefault="00CA5D73" w:rsidP="0002743A">
      <w:pPr>
        <w:spacing w:line="276" w:lineRule="auto"/>
        <w:ind w:left="720" w:firstLine="0"/>
        <w:jc w:val="both"/>
        <w:rPr>
          <w:rFonts w:ascii="Pyidaungsu" w:hAnsi="Pyidaungsu" w:cs="Pyidaungsu"/>
          <w:sz w:val="28"/>
          <w:szCs w:val="28"/>
          <w:lang w:bidi="my-MM"/>
        </w:rPr>
      </w:pPr>
      <w:r w:rsidRPr="00A57777">
        <w:rPr>
          <w:rFonts w:ascii="Pyidaungsu" w:hAnsi="Pyidaungsu" w:cs="Pyidaungsu" w:hint="cs"/>
          <w:sz w:val="28"/>
          <w:szCs w:val="28"/>
          <w:cs/>
          <w:lang w:bidi="my-MM"/>
        </w:rPr>
        <w:t xml:space="preserve">(ခ) </w:t>
      </w:r>
      <w:r w:rsidR="00CA6850" w:rsidRPr="00A57777">
        <w:rPr>
          <w:rFonts w:ascii="Pyidaungsu" w:hAnsi="Pyidaungsu" w:cs="Pyidaungsu"/>
          <w:sz w:val="28"/>
          <w:szCs w:val="28"/>
          <w:lang w:bidi="my-MM"/>
        </w:rPr>
        <w:t>Mean Squared Error</w:t>
      </w:r>
      <w:r w:rsidRPr="00A57777">
        <w:rPr>
          <w:rFonts w:ascii="Pyidaungsu" w:hAnsi="Pyidaungsu" w:cs="Pyidaungsu" w:hint="cs"/>
          <w:sz w:val="28"/>
          <w:szCs w:val="28"/>
          <w:cs/>
          <w:lang w:bidi="my-MM"/>
        </w:rPr>
        <w:t xml:space="preserve"> </w:t>
      </w:r>
      <w:r w:rsidRPr="00A57777">
        <w:rPr>
          <w:rFonts w:ascii="Pyidaungsu" w:hAnsi="Pyidaungsu" w:cs="Pyidaungsu"/>
          <w:sz w:val="28"/>
          <w:szCs w:val="28"/>
          <w:lang w:bidi="my-MM"/>
        </w:rPr>
        <w:t xml:space="preserve">(MSE) -- </w:t>
      </w:r>
      <w:r w:rsidRPr="00A57777">
        <w:rPr>
          <w:rFonts w:ascii="Pyidaungsu" w:hAnsi="Pyidaungsu" w:cs="Pyidaungsu" w:hint="cs"/>
          <w:sz w:val="28"/>
          <w:szCs w:val="28"/>
          <w:cs/>
          <w:lang w:bidi="my-MM"/>
        </w:rPr>
        <w:t>ခန့်မှန်း ရလဒ်နှင့် မူလ တန်ဖိုးကြား ခြားနားမှု၏</w:t>
      </w:r>
      <w:r w:rsidRPr="00A57777">
        <w:rPr>
          <w:rFonts w:ascii="Pyidaungsu" w:hAnsi="Pyidaungsu" w:cs="Pyidaungsu"/>
          <w:sz w:val="28"/>
          <w:szCs w:val="28"/>
          <w:lang w:bidi="my-MM"/>
        </w:rPr>
        <w:t xml:space="preserve"> ၂ </w:t>
      </w:r>
      <w:proofErr w:type="spellStart"/>
      <w:r w:rsidRPr="00A57777">
        <w:rPr>
          <w:rFonts w:ascii="Pyidaungsu" w:hAnsi="Pyidaungsu" w:cs="Pyidaungsu"/>
          <w:sz w:val="28"/>
          <w:szCs w:val="28"/>
          <w:lang w:bidi="my-MM"/>
        </w:rPr>
        <w:t>ထပ</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ကိန်းကို</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ယူခြင်း</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ဖြစ်သည</w:t>
      </w:r>
      <w:proofErr w:type="spellEnd"/>
      <w:r w:rsidRPr="00A57777">
        <w:rPr>
          <w:rFonts w:ascii="Pyidaungsu" w:hAnsi="Pyidaungsu" w:cs="Pyidaungsu"/>
          <w:sz w:val="28"/>
          <w:szCs w:val="28"/>
          <w:lang w:bidi="my-MM"/>
        </w:rPr>
        <w:t xml:space="preserve">်။ </w:t>
      </w:r>
      <w:r w:rsidR="00CA6850" w:rsidRPr="00A57777">
        <w:rPr>
          <w:rFonts w:ascii="Pyidaungsu" w:hAnsi="Pyidaungsu" w:cs="Pyidaungsu"/>
          <w:sz w:val="28"/>
          <w:szCs w:val="28"/>
          <w:lang w:bidi="my-MM"/>
        </w:rPr>
        <w:t xml:space="preserve">Mean Squared Error </w:t>
      </w:r>
      <w:r w:rsidRPr="00A57777">
        <w:rPr>
          <w:rFonts w:ascii="Pyidaungsu" w:hAnsi="Pyidaungsu" w:cs="Pyidaungsu"/>
          <w:sz w:val="28"/>
          <w:szCs w:val="28"/>
          <w:lang w:bidi="my-MM"/>
        </w:rPr>
        <w:t xml:space="preserve">MSE) </w:t>
      </w:r>
      <w:proofErr w:type="spellStart"/>
      <w:r w:rsidRPr="00A57777">
        <w:rPr>
          <w:rFonts w:ascii="Pyidaungsu" w:hAnsi="Pyidaungsu" w:cs="Pyidaungsu"/>
          <w:sz w:val="28"/>
          <w:szCs w:val="28"/>
          <w:lang w:bidi="my-MM"/>
        </w:rPr>
        <w:t>ကို</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အောက်ပါအတိုင်း</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တွက်ချက</w:t>
      </w:r>
      <w:proofErr w:type="spellEnd"/>
      <w:r w:rsidRPr="00A57777">
        <w:rPr>
          <w:rFonts w:ascii="Pyidaungsu" w:hAnsi="Pyidaungsu" w:cs="Pyidaungsu"/>
          <w:sz w:val="28"/>
          <w:szCs w:val="28"/>
          <w:lang w:bidi="my-MM"/>
        </w:rPr>
        <w:t xml:space="preserve">် </w:t>
      </w:r>
      <w:proofErr w:type="spellStart"/>
      <w:r w:rsidRPr="00A57777">
        <w:rPr>
          <w:rFonts w:ascii="Pyidaungsu" w:hAnsi="Pyidaungsu" w:cs="Pyidaungsu"/>
          <w:sz w:val="28"/>
          <w:szCs w:val="28"/>
          <w:lang w:bidi="my-MM"/>
        </w:rPr>
        <w:t>နိုင်သည</w:t>
      </w:r>
      <w:proofErr w:type="spellEnd"/>
      <w:r w:rsidRPr="00A57777">
        <w:rPr>
          <w:rFonts w:ascii="Pyidaungsu" w:hAnsi="Pyidaungsu" w:cs="Pyidaungsu"/>
          <w:sz w:val="28"/>
          <w:szCs w:val="28"/>
          <w:lang w:bidi="my-MM"/>
        </w:rPr>
        <w:t xml:space="preserve">်။ </w:t>
      </w:r>
    </w:p>
    <w:p w14:paraId="240A753B" w14:textId="2C02B61E" w:rsidR="00CA5D73" w:rsidRPr="00A57777" w:rsidRDefault="00CA5D73" w:rsidP="0002743A">
      <w:pPr>
        <w:spacing w:line="276" w:lineRule="auto"/>
        <w:ind w:left="720"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mse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sSup>
                <m:sSupPr>
                  <m:ctrlPr>
                    <w:rPr>
                      <w:rFonts w:ascii="Cambria Math" w:hAnsi="Cambria Math" w:cs="Pyidaungsu"/>
                      <w:i/>
                      <w:sz w:val="28"/>
                      <w:szCs w:val="28"/>
                      <w:lang w:bidi="my-MM"/>
                    </w:rPr>
                  </m:ctrlPr>
                </m:sSupPr>
                <m:e>
                  <m:d>
                    <m:dPr>
                      <m:ctrlPr>
                        <w:rPr>
                          <w:rFonts w:ascii="Cambria Math" w:hAnsi="Cambria Math" w:cs="Pyidaungsu"/>
                          <w:i/>
                          <w:sz w:val="28"/>
                          <w:szCs w:val="28"/>
                          <w:lang w:bidi="my-MM"/>
                        </w:rPr>
                      </m:ctrlPr>
                    </m:dPr>
                    <m:e>
                      <m:acc>
                        <m:accPr>
                          <m:chr m:val="̃"/>
                          <m:ctrlPr>
                            <w:rPr>
                              <w:rFonts w:ascii="Cambria Math" w:hAnsi="Cambria Math" w:cs="Pyidaungsu"/>
                              <w:i/>
                              <w:sz w:val="28"/>
                              <w:szCs w:val="28"/>
                              <w:lang w:bidi="my-MM"/>
                            </w:rPr>
                          </m:ctrlPr>
                        </m:accPr>
                        <m:e>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acc>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e>
                <m:sup>
                  <m:r>
                    <w:rPr>
                      <w:rFonts w:ascii="Cambria Math" w:hAnsi="Cambria Math" w:cs="Pyidaungsu"/>
                      <w:sz w:val="28"/>
                      <w:szCs w:val="28"/>
                      <w:lang w:bidi="my-MM"/>
                    </w:rPr>
                    <m:t>2</m:t>
                  </m:r>
                </m:sup>
              </m:sSup>
              <m:r>
                <w:rPr>
                  <w:rFonts w:ascii="Cambria Math" w:hAnsi="Cambria Math" w:cs="Pyidaungsu"/>
                  <w:sz w:val="28"/>
                  <w:szCs w:val="28"/>
                  <w:lang w:bidi="my-MM"/>
                </w:rPr>
                <m:t xml:space="preserve"> </m:t>
              </m:r>
            </m:e>
          </m:nary>
        </m:oMath>
      </m:oMathPara>
    </w:p>
    <w:p w14:paraId="1E3A9139" w14:textId="47E1F154" w:rsidR="00CA5D73" w:rsidRPr="00A57777" w:rsidRDefault="00CA5D73" w:rsidP="0002743A">
      <w:pPr>
        <w:spacing w:line="276" w:lineRule="auto"/>
        <w:ind w:left="720" w:firstLine="0"/>
        <w:jc w:val="both"/>
        <w:rPr>
          <w:rFonts w:ascii="Pyidaungsu" w:hAnsi="Pyidaungsu" w:cs="Pyidaungsu"/>
          <w:sz w:val="28"/>
          <w:szCs w:val="28"/>
          <w:lang w:bidi="my-MM"/>
        </w:rPr>
      </w:pPr>
    </w:p>
    <w:p w14:paraId="46292C53" w14:textId="7B622D18" w:rsidR="00B967AF" w:rsidRPr="00A57777" w:rsidRDefault="00CA5D73" w:rsidP="0002743A">
      <w:pPr>
        <w:spacing w:line="276" w:lineRule="auto"/>
        <w:ind w:left="720" w:firstLine="0"/>
        <w:jc w:val="both"/>
        <w:rPr>
          <w:rFonts w:ascii="Pyidaungsu" w:hAnsi="Pyidaungsu" w:cs="Pyidaungsu"/>
          <w:sz w:val="28"/>
          <w:szCs w:val="28"/>
          <w:lang w:bidi="my-MM"/>
        </w:rPr>
      </w:pPr>
      <w:r w:rsidRPr="00A57777">
        <w:rPr>
          <w:rFonts w:ascii="Pyidaungsu" w:hAnsi="Pyidaungsu" w:cs="Pyidaungsu"/>
          <w:sz w:val="28"/>
          <w:szCs w:val="28"/>
          <w:lang w:bidi="my-MM"/>
        </w:rPr>
        <w:t xml:space="preserve">(ဂ) </w:t>
      </w:r>
      <w:r w:rsidRPr="00A57777">
        <w:rPr>
          <w:rFonts w:ascii="Pyidaungsu" w:hAnsi="Pyidaungsu" w:cs="Pyidaungsu"/>
          <w:sz w:val="28"/>
          <w:szCs w:val="28"/>
          <w:lang w:val="en-SG" w:bidi="my-MM"/>
        </w:rPr>
        <w:t xml:space="preserve">R2-score -- </w:t>
      </w:r>
      <w:r w:rsidR="00CA6850" w:rsidRPr="00A57777">
        <w:rPr>
          <w:rFonts w:ascii="Pyidaungsu" w:hAnsi="Pyidaungsu" w:cs="Pyidaungsu"/>
          <w:sz w:val="28"/>
          <w:szCs w:val="28"/>
          <w:lang w:bidi="my-MM"/>
        </w:rPr>
        <w:t xml:space="preserve">Machine Learning </w:t>
      </w:r>
      <w:r w:rsidR="00CA6850">
        <w:rPr>
          <w:rFonts w:ascii="Pyidaungsu" w:hAnsi="Pyidaungsu" w:cs="Pyidaungsu"/>
          <w:sz w:val="28"/>
          <w:szCs w:val="28"/>
          <w:lang w:bidi="my-MM"/>
        </w:rPr>
        <w:t>Model</w:t>
      </w:r>
      <w:r w:rsidRPr="00A57777">
        <w:rPr>
          <w:rFonts w:ascii="Pyidaungsu" w:hAnsi="Pyidaungsu" w:cs="Pyidaungsu"/>
          <w:sz w:val="28"/>
          <w:szCs w:val="28"/>
          <w:lang w:val="en-SG" w:bidi="my-MM"/>
        </w:rPr>
        <w:t xml:space="preserve"> </w:t>
      </w:r>
      <w:r w:rsidRPr="00A57777">
        <w:rPr>
          <w:rFonts w:ascii="Pyidaungsu" w:hAnsi="Pyidaungsu" w:cs="Pyidaungsu" w:hint="cs"/>
          <w:sz w:val="28"/>
          <w:szCs w:val="28"/>
          <w:cs/>
          <w:lang w:val="en-SG" w:bidi="my-MM"/>
        </w:rPr>
        <w:t xml:space="preserve">၏ ခန့်မှန်းချက်သည် </w:t>
      </w:r>
      <w:r w:rsidR="009C0E0A">
        <w:rPr>
          <w:rFonts w:ascii="Pyidaungsu" w:hAnsi="Pyidaungsu" w:cs="Pyidaungsu" w:hint="cs"/>
          <w:sz w:val="28"/>
          <w:szCs w:val="28"/>
          <w:cs/>
          <w:lang w:val="en-SG" w:bidi="my-MM"/>
        </w:rPr>
        <w:t>ပျမ်းမျှ</w:t>
      </w:r>
      <w:r w:rsidRPr="00A57777">
        <w:rPr>
          <w:rFonts w:ascii="Pyidaungsu" w:hAnsi="Pyidaungsu" w:cs="Pyidaungsu" w:hint="cs"/>
          <w:sz w:val="28"/>
          <w:szCs w:val="28"/>
          <w:cs/>
          <w:lang w:val="en-SG" w:bidi="my-MM"/>
        </w:rPr>
        <w:t xml:space="preserve">တန်ဖိုးနှင့် </w:t>
      </w:r>
      <w:r w:rsidR="009C0E0A">
        <w:rPr>
          <w:rFonts w:ascii="Pyidaungsu" w:hAnsi="Pyidaungsu" w:cs="Pyidaungsu" w:hint="cs"/>
          <w:sz w:val="28"/>
          <w:szCs w:val="28"/>
          <w:cs/>
          <w:lang w:val="en-SG" w:bidi="my-MM"/>
        </w:rPr>
        <w:t>မည်မျှ</w:t>
      </w:r>
      <w:r w:rsidRPr="00A57777">
        <w:rPr>
          <w:rFonts w:ascii="Pyidaungsu" w:hAnsi="Pyidaungsu" w:cs="Pyidaungsu" w:hint="cs"/>
          <w:sz w:val="28"/>
          <w:szCs w:val="28"/>
          <w:cs/>
          <w:lang w:val="en-SG" w:bidi="my-MM"/>
        </w:rPr>
        <w:t xml:space="preserve"> ကွာခြားသည်ကို တွက်ချက်ခြင်း </w:t>
      </w:r>
      <w:proofErr w:type="gramStart"/>
      <w:r w:rsidRPr="00A57777">
        <w:rPr>
          <w:rFonts w:ascii="Pyidaungsu" w:hAnsi="Pyidaungsu" w:cs="Pyidaungsu" w:hint="cs"/>
          <w:sz w:val="28"/>
          <w:szCs w:val="28"/>
          <w:cs/>
          <w:lang w:val="en-SG" w:bidi="my-MM"/>
        </w:rPr>
        <w:t>ဖြစ်</w:t>
      </w:r>
      <w:r w:rsidR="00B967AF" w:rsidRPr="00A57777">
        <w:rPr>
          <w:rFonts w:ascii="Pyidaungsu" w:hAnsi="Pyidaungsu" w:cs="Pyidaungsu" w:hint="cs"/>
          <w:sz w:val="28"/>
          <w:szCs w:val="28"/>
          <w:cs/>
          <w:lang w:val="en-SG" w:bidi="my-MM"/>
        </w:rPr>
        <w:t xml:space="preserve">ပြီး </w:t>
      </w:r>
      <w:r w:rsidRPr="00A57777">
        <w:rPr>
          <w:rFonts w:ascii="Pyidaungsu" w:hAnsi="Pyidaungsu" w:cs="Pyidaungsu" w:hint="cs"/>
          <w:sz w:val="28"/>
          <w:szCs w:val="28"/>
          <w:cs/>
          <w:lang w:val="en-SG" w:bidi="my-MM"/>
        </w:rPr>
        <w:t xml:space="preserve"> </w:t>
      </w:r>
      <w:r w:rsidR="00B967AF" w:rsidRPr="00A57777">
        <w:rPr>
          <w:rFonts w:ascii="Pyidaungsu" w:hAnsi="Pyidaungsu" w:cs="Pyidaungsu"/>
          <w:sz w:val="28"/>
          <w:szCs w:val="28"/>
          <w:lang w:val="en-SG" w:bidi="my-MM"/>
        </w:rPr>
        <w:t>R</w:t>
      </w:r>
      <w:proofErr w:type="gramEnd"/>
      <w:r w:rsidR="00B967AF" w:rsidRPr="00A57777">
        <w:rPr>
          <w:rFonts w:ascii="Pyidaungsu" w:hAnsi="Pyidaungsu" w:cs="Pyidaungsu"/>
          <w:sz w:val="28"/>
          <w:szCs w:val="28"/>
          <w:lang w:val="en-SG" w:bidi="my-MM"/>
        </w:rPr>
        <w:t>2-score</w:t>
      </w:r>
      <w:r w:rsidR="00B967AF" w:rsidRPr="00A57777">
        <w:rPr>
          <w:rFonts w:ascii="Pyidaungsu" w:hAnsi="Pyidaungsu" w:cs="Pyidaungsu" w:hint="cs"/>
          <w:sz w:val="28"/>
          <w:szCs w:val="28"/>
          <w:cs/>
          <w:lang w:val="en-SG" w:bidi="my-MM"/>
        </w:rPr>
        <w:t xml:space="preserve"> ၏ တန်ဖိုးကို အောက်ပါ အတိုင်း သတ်မှတ်ထားသည်။ </w:t>
      </w:r>
    </w:p>
    <w:p w14:paraId="72E6F39D" w14:textId="629B9366" w:rsidR="00B967AF" w:rsidRPr="00CA6850" w:rsidRDefault="00000000" w:rsidP="0002743A">
      <w:pPr>
        <w:spacing w:line="276" w:lineRule="auto"/>
        <w:ind w:left="720" w:firstLine="0"/>
        <w:jc w:val="both"/>
        <w:rPr>
          <w:rFonts w:ascii="Pyidaungsu" w:hAnsi="Pyidaungsu" w:cs="Pyidaungsu"/>
          <w:i/>
          <w:sz w:val="28"/>
          <w:szCs w:val="28"/>
          <w:lang w:bidi="my-MM"/>
        </w:rPr>
      </w:pPr>
      <m:oMathPara>
        <m:oMath>
          <m:sSup>
            <m:sSupPr>
              <m:ctrlPr>
                <w:rPr>
                  <w:rFonts w:ascii="Cambria Math" w:hAnsi="Cambria Math" w:cs="Pyidaungsu"/>
                  <w:i/>
                  <w:sz w:val="28"/>
                  <w:szCs w:val="28"/>
                  <w:lang w:bidi="my-MM"/>
                </w:rPr>
              </m:ctrlPr>
            </m:sSupPr>
            <m:e>
              <m:r>
                <w:rPr>
                  <w:rFonts w:ascii="Cambria Math" w:hAnsi="Cambria Math" w:cs="Pyidaungsu"/>
                  <w:sz w:val="28"/>
                  <w:szCs w:val="28"/>
                  <w:lang w:bidi="my-MM"/>
                </w:rPr>
                <m:t>R</m:t>
              </m:r>
            </m:e>
            <m:sup>
              <m:r>
                <w:rPr>
                  <w:rFonts w:ascii="Cambria Math" w:hAnsi="Cambria Math" w:cs="Pyidaungsu"/>
                  <w:sz w:val="28"/>
                  <w:szCs w:val="28"/>
                  <w:lang w:bidi="my-MM"/>
                </w:rPr>
                <m:t>2</m:t>
              </m:r>
            </m:sup>
          </m:sSup>
          <m:r>
            <w:rPr>
              <w:rFonts w:ascii="Cambria Math" w:hAnsi="Cambria Math" w:cs="Pyidaungsu"/>
              <w:sz w:val="28"/>
              <w:szCs w:val="28"/>
              <w:lang w:bidi="my-MM"/>
            </w:rPr>
            <m:t xml:space="preserve"> Score=1- </m:t>
          </m:r>
          <m:f>
            <m:fPr>
              <m:ctrlPr>
                <w:rPr>
                  <w:rFonts w:ascii="Cambria Math" w:hAnsi="Cambria Math" w:cs="Pyidaungsu"/>
                  <w:i/>
                  <w:sz w:val="28"/>
                  <w:szCs w:val="28"/>
                  <w:lang w:bidi="my-MM"/>
                </w:rPr>
              </m:ctrlPr>
            </m:fPr>
            <m:num>
              <m:r>
                <w:rPr>
                  <w:rFonts w:ascii="Cambria Math" w:hAnsi="Cambria Math" w:cs="Pyidaungsu"/>
                  <w:sz w:val="28"/>
                  <w:szCs w:val="28"/>
                  <w:lang w:bidi="my-MM"/>
                </w:rPr>
                <m:t>RSS</m:t>
              </m:r>
            </m:num>
            <m:den>
              <m:r>
                <w:rPr>
                  <w:rFonts w:ascii="Cambria Math" w:hAnsi="Cambria Math" w:cs="Pyidaungsu"/>
                  <w:sz w:val="28"/>
                  <w:szCs w:val="28"/>
                  <w:lang w:bidi="my-MM"/>
                </w:rPr>
                <m:t>TSS</m:t>
              </m:r>
            </m:den>
          </m:f>
        </m:oMath>
      </m:oMathPara>
    </w:p>
    <w:p w14:paraId="15E48A95" w14:textId="7590B8C0" w:rsidR="00CA6850" w:rsidRPr="00A57777" w:rsidRDefault="00CA6850" w:rsidP="00CA6850">
      <w:pPr>
        <w:spacing w:line="276" w:lineRule="auto"/>
        <w:ind w:left="720" w:firstLine="0"/>
        <w:jc w:val="both"/>
        <w:rPr>
          <w:rFonts w:ascii="Pyidaungsu" w:hAnsi="Pyidaungsu" w:cs="Pyidaungsu"/>
          <w:sz w:val="28"/>
          <w:szCs w:val="28"/>
          <w:lang w:bidi="my-MM"/>
        </w:rPr>
      </w:pPr>
      <m:oMath>
        <m:r>
          <w:rPr>
            <w:rFonts w:ascii="Cambria Math" w:hAnsi="Cambria Math" w:cs="Pyidaungsu"/>
            <w:sz w:val="28"/>
            <w:szCs w:val="28"/>
            <w:lang w:bidi="my-MM"/>
          </w:rPr>
          <w:lastRenderedPageBreak/>
          <m:t>RSS</m:t>
        </m:r>
      </m:oMath>
      <w:r w:rsidRPr="00A57777">
        <w:rPr>
          <w:rFonts w:ascii="Pyidaungsu" w:hAnsi="Pyidaungsu" w:cs="Pyidaungsu" w:hint="cs"/>
          <w:sz w:val="28"/>
          <w:szCs w:val="28"/>
          <w:cs/>
          <w:lang w:bidi="my-MM"/>
        </w:rPr>
        <w:t xml:space="preserve"> သည် ခန့်မှန်းတန်ဖိုးနှင့် ယေဘုယျတန်ဖိုး ခြားနားချက်</w:t>
      </w:r>
      <w:r>
        <w:rPr>
          <w:rFonts w:ascii="Pyidaungsu" w:hAnsi="Pyidaungsu" w:cs="Pyidaungsu"/>
          <w:sz w:val="28"/>
          <w:szCs w:val="28"/>
          <w:lang w:bidi="my-MM"/>
        </w:rPr>
        <w:t xml:space="preserve"> </w:t>
      </w:r>
      <w:r w:rsidRPr="00A57777">
        <w:rPr>
          <w:rFonts w:ascii="Pyidaungsu" w:hAnsi="Pyidaungsu" w:cs="Pyidaungsu" w:hint="cs"/>
          <w:sz w:val="28"/>
          <w:szCs w:val="28"/>
          <w:cs/>
          <w:lang w:bidi="my-MM"/>
        </w:rPr>
        <w:t xml:space="preserve">ဖြစ်ပြီး </w:t>
      </w:r>
      <m:oMath>
        <m:r>
          <w:rPr>
            <w:rFonts w:ascii="Cambria Math" w:hAnsi="Cambria Math" w:cs="Pyidaungsu"/>
            <w:sz w:val="28"/>
            <w:szCs w:val="28"/>
            <w:lang w:bidi="my-MM"/>
          </w:rPr>
          <m:t>TSS</m:t>
        </m:r>
      </m:oMath>
      <w:r w:rsidRPr="00A57777">
        <w:rPr>
          <w:rFonts w:ascii="Pyidaungsu" w:hAnsi="Pyidaungsu" w:cs="Pyidaungsu" w:hint="cs"/>
          <w:sz w:val="28"/>
          <w:szCs w:val="28"/>
          <w:cs/>
          <w:lang w:bidi="my-MM"/>
        </w:rPr>
        <w:t xml:space="preserve"> မှာ ခန့်မှန်းတန်ဖိုးနှင့် မူလတန်ဖိုး၏ ခြားနားချက်ဖြစ်သည်။ </w:t>
      </w:r>
      <w:r w:rsidRPr="00A57777">
        <w:rPr>
          <w:rFonts w:ascii="Pyidaungsu" w:hAnsi="Pyidaungsu" w:cs="Pyidaungsu"/>
          <w:sz w:val="28"/>
          <w:szCs w:val="28"/>
          <w:lang w:val="en-SG" w:bidi="my-MM"/>
        </w:rPr>
        <w:t>R2-score</w:t>
      </w:r>
      <w:r w:rsidRPr="00A57777">
        <w:rPr>
          <w:rFonts w:ascii="Pyidaungsu" w:hAnsi="Pyidaungsu" w:cs="Pyidaungsu" w:hint="cs"/>
          <w:sz w:val="28"/>
          <w:szCs w:val="28"/>
          <w:cs/>
          <w:lang w:val="en-SG" w:bidi="my-MM"/>
        </w:rPr>
        <w:t xml:space="preserve"> ကို ပိုမို နားလည်ရန် ဇယား (</w:t>
      </w:r>
      <w:r>
        <w:rPr>
          <w:rFonts w:ascii="Pyidaungsu" w:hAnsi="Pyidaungsu" w:cs="Pyidaungsu" w:hint="cs"/>
          <w:sz w:val="28"/>
          <w:szCs w:val="28"/>
          <w:cs/>
          <w:lang w:val="en-SG" w:bidi="my-MM"/>
        </w:rPr>
        <w:t>၂-က</w:t>
      </w:r>
      <w:r w:rsidRPr="00A57777">
        <w:rPr>
          <w:rFonts w:ascii="Pyidaungsu" w:hAnsi="Pyidaungsu" w:cs="Pyidaungsu" w:hint="cs"/>
          <w:sz w:val="28"/>
          <w:szCs w:val="28"/>
          <w:cs/>
          <w:lang w:val="en-SG" w:bidi="my-MM"/>
        </w:rPr>
        <w:t>) နှင့် ဇယား (၂</w:t>
      </w:r>
      <w:r>
        <w:rPr>
          <w:rFonts w:ascii="Pyidaungsu" w:hAnsi="Pyidaungsu" w:cs="Pyidaungsu" w:hint="cs"/>
          <w:sz w:val="28"/>
          <w:szCs w:val="28"/>
          <w:cs/>
          <w:lang w:val="en-SG" w:bidi="my-MM"/>
        </w:rPr>
        <w:t>-ခ</w:t>
      </w:r>
      <w:r w:rsidRPr="00A57777">
        <w:rPr>
          <w:rFonts w:ascii="Pyidaungsu" w:hAnsi="Pyidaungsu" w:cs="Pyidaungsu" w:hint="cs"/>
          <w:sz w:val="28"/>
          <w:szCs w:val="28"/>
          <w:cs/>
          <w:lang w:val="en-SG" w:bidi="my-MM"/>
        </w:rPr>
        <w:t>)</w:t>
      </w:r>
      <w:r>
        <w:rPr>
          <w:rFonts w:ascii="Pyidaungsu" w:hAnsi="Pyidaungsu" w:cs="Pyidaungsu" w:hint="cs"/>
          <w:sz w:val="28"/>
          <w:szCs w:val="28"/>
          <w:cs/>
          <w:lang w:val="en-SG" w:bidi="my-MM"/>
        </w:rPr>
        <w:t>တွင် ပြထားသည့် ဥပမာ</w:t>
      </w:r>
      <w:r w:rsidRPr="00A57777">
        <w:rPr>
          <w:rFonts w:ascii="Pyidaungsu" w:hAnsi="Pyidaungsu" w:cs="Pyidaungsu" w:hint="cs"/>
          <w:sz w:val="28"/>
          <w:szCs w:val="28"/>
          <w:cs/>
          <w:lang w:val="en-SG" w:bidi="my-MM"/>
        </w:rPr>
        <w:t xml:space="preserve"> ကို ကြည့်ပါ။ </w:t>
      </w:r>
    </w:p>
    <w:p w14:paraId="6EBF704C" w14:textId="77777777" w:rsidR="00B967AF" w:rsidRPr="00A57777" w:rsidRDefault="00B967AF" w:rsidP="0002743A">
      <w:pPr>
        <w:spacing w:line="276" w:lineRule="auto"/>
        <w:ind w:firstLine="0"/>
        <w:jc w:val="center"/>
        <w:rPr>
          <w:rFonts w:ascii="Pyidaungsu" w:hAnsi="Pyidaungsu" w:cs="Pyidaungsu"/>
          <w:sz w:val="28"/>
          <w:szCs w:val="28"/>
          <w:lang w:bidi="my-MM"/>
        </w:rPr>
      </w:pPr>
      <w:r w:rsidRPr="00A57777">
        <w:rPr>
          <w:rFonts w:ascii="Pyidaungsu" w:hAnsi="Pyidaungsu" w:cs="Pyidaungsu"/>
          <w:noProof/>
          <w:sz w:val="28"/>
          <w:szCs w:val="28"/>
          <w:cs/>
          <w:lang w:bidi="my-MM"/>
        </w:rPr>
        <w:drawing>
          <wp:inline distT="0" distB="0" distL="0" distR="0" wp14:anchorId="10200D07" wp14:editId="78EE529F">
            <wp:extent cx="3936206" cy="16774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79" r="9250" b="19334"/>
                    <a:stretch/>
                  </pic:blipFill>
                  <pic:spPr bwMode="auto">
                    <a:xfrm>
                      <a:off x="0" y="0"/>
                      <a:ext cx="3936206" cy="1677429"/>
                    </a:xfrm>
                    <a:prstGeom prst="rect">
                      <a:avLst/>
                    </a:prstGeom>
                    <a:noFill/>
                    <a:ln>
                      <a:noFill/>
                    </a:ln>
                    <a:extLst>
                      <a:ext uri="{53640926-AAD7-44D8-BBD7-CCE9431645EC}">
                        <a14:shadowObscured xmlns:a14="http://schemas.microsoft.com/office/drawing/2010/main"/>
                      </a:ext>
                    </a:extLst>
                  </pic:spPr>
                </pic:pic>
              </a:graphicData>
            </a:graphic>
          </wp:inline>
        </w:drawing>
      </w:r>
    </w:p>
    <w:p w14:paraId="7D922C7E" w14:textId="151E4479" w:rsidR="00B967AF" w:rsidRDefault="00B967AF" w:rsidP="0002743A">
      <w:pPr>
        <w:spacing w:line="276" w:lineRule="auto"/>
        <w:ind w:firstLine="0"/>
        <w:jc w:val="center"/>
        <w:rPr>
          <w:rFonts w:ascii="Pyidaungsu" w:hAnsi="Pyidaungsu" w:cs="Pyidaungsu"/>
          <w:sz w:val="28"/>
          <w:szCs w:val="28"/>
          <w:lang w:bidi="my-MM"/>
        </w:rPr>
      </w:pPr>
      <w:r w:rsidRPr="00A57777">
        <w:rPr>
          <w:rFonts w:ascii="Pyidaungsu" w:hAnsi="Pyidaungsu" w:cs="Pyidaungsu" w:hint="cs"/>
          <w:sz w:val="28"/>
          <w:szCs w:val="28"/>
          <w:cs/>
          <w:lang w:bidi="my-MM"/>
        </w:rPr>
        <w:t>ဇယား (</w:t>
      </w:r>
      <w:r w:rsidR="00CA6850">
        <w:rPr>
          <w:rFonts w:ascii="Pyidaungsu" w:hAnsi="Pyidaungsu" w:cs="Pyidaungsu" w:hint="cs"/>
          <w:sz w:val="28"/>
          <w:szCs w:val="28"/>
          <w:cs/>
          <w:lang w:bidi="my-MM"/>
        </w:rPr>
        <w:t>၂-က</w:t>
      </w:r>
      <w:r w:rsidRPr="00A57777">
        <w:rPr>
          <w:rFonts w:ascii="Pyidaungsu" w:hAnsi="Pyidaungsu" w:cs="Pyidaungsu" w:hint="cs"/>
          <w:sz w:val="28"/>
          <w:szCs w:val="28"/>
          <w:cs/>
          <w:lang w:bidi="my-MM"/>
        </w:rPr>
        <w:t>) ခန့်မှန်း တန်ဖိုး = မူလတန်ဖိုး</w:t>
      </w:r>
    </w:p>
    <w:p w14:paraId="45359AAB" w14:textId="029A77B2" w:rsidR="00CA6850" w:rsidRPr="00CA6850" w:rsidRDefault="00CA6850" w:rsidP="000840D3">
      <w:pPr>
        <w:spacing w:line="276" w:lineRule="auto"/>
        <w:ind w:left="720" w:firstLine="0"/>
        <w:jc w:val="both"/>
        <w:rPr>
          <w:rFonts w:ascii="Pyidaungsu" w:hAnsi="Pyidaungsu" w:cs="Pyidaungsu"/>
          <w:i/>
          <w:sz w:val="28"/>
          <w:szCs w:val="28"/>
          <w:lang w:bidi="my-MM"/>
        </w:rPr>
      </w:pPr>
      <w:r>
        <w:rPr>
          <w:rFonts w:ascii="Pyidaungsu" w:hAnsi="Pyidaungsu" w:cs="Pyidaungsu" w:hint="cs"/>
          <w:sz w:val="28"/>
          <w:szCs w:val="28"/>
          <w:cs/>
          <w:lang w:bidi="my-MM"/>
        </w:rPr>
        <w:t xml:space="preserve">ဇယား ၂ (က) တွင် မူလတန်ဖိုးနှင့် </w:t>
      </w:r>
      <w:r w:rsidRPr="00A57777">
        <w:rPr>
          <w:rFonts w:ascii="Pyidaungsu" w:hAnsi="Pyidaungsu" w:cs="Pyidaungsu"/>
          <w:sz w:val="28"/>
          <w:szCs w:val="28"/>
          <w:lang w:bidi="my-MM"/>
        </w:rPr>
        <w:t xml:space="preserve">Machine Learning </w:t>
      </w:r>
      <w:r>
        <w:rPr>
          <w:rFonts w:ascii="Pyidaungsu" w:hAnsi="Pyidaungsu" w:cs="Pyidaungsu"/>
          <w:sz w:val="28"/>
          <w:szCs w:val="28"/>
          <w:lang w:bidi="my-MM"/>
        </w:rPr>
        <w:t>Model</w:t>
      </w:r>
      <w:r>
        <w:rPr>
          <w:rFonts w:ascii="Pyidaungsu" w:hAnsi="Pyidaungsu" w:cs="Pyidaungsu" w:hint="cs"/>
          <w:sz w:val="28"/>
          <w:szCs w:val="28"/>
          <w:cs/>
          <w:lang w:bidi="my-MM"/>
        </w:rPr>
        <w:t xml:space="preserve"> မှ ခန့်မှန်းသည့် ခန့်မှန်း တန်ဖိုးများတူနေသည်ကို တွေ့ရမည်။ သို့ဖြစ်ရာ </w:t>
      </w:r>
      <m:oMath>
        <m:r>
          <w:rPr>
            <w:rFonts w:ascii="Cambria Math" w:hAnsi="Cambria Math" w:cs="Pyidaungsu"/>
            <w:sz w:val="28"/>
            <w:szCs w:val="28"/>
            <w:lang w:bidi="my-MM"/>
          </w:rPr>
          <m:t xml:space="preserve">RSS </m:t>
        </m:r>
        <m:r>
          <w:rPr>
            <w:rFonts w:ascii="Cambria Math" w:hAnsi="Cambria Math" w:cs="Pyidaungsu" w:hint="cs"/>
            <w:sz w:val="28"/>
            <w:szCs w:val="28"/>
            <w:cs/>
            <w:lang w:bidi="my-MM"/>
          </w:rPr>
          <m:t>တန်ဖိုး</m:t>
        </m:r>
        <m:r>
          <w:rPr>
            <w:rFonts w:ascii="Cambria Math" w:hAnsi="Cambria Math" w:cs="Pyidaungsu"/>
            <w:sz w:val="28"/>
            <w:szCs w:val="28"/>
            <w:lang w:bidi="my-MM"/>
          </w:rPr>
          <m:t xml:space="preserve"> </m:t>
        </m:r>
      </m:oMath>
      <w:r>
        <w:rPr>
          <w:rFonts w:ascii="Pyidaungsu" w:hAnsi="Pyidaungsu" w:cs="Pyidaungsu" w:hint="cs"/>
          <w:sz w:val="28"/>
          <w:szCs w:val="28"/>
          <w:cs/>
          <w:lang w:bidi="my-MM"/>
        </w:rPr>
        <w:t xml:space="preserve">သုည ဖြစ်ပြီး </w:t>
      </w:r>
      <w:r w:rsidRPr="00A57777">
        <w:rPr>
          <w:rFonts w:ascii="Pyidaungsu" w:hAnsi="Pyidaungsu" w:cs="Pyidaungsu"/>
          <w:sz w:val="28"/>
          <w:szCs w:val="28"/>
          <w:lang w:val="en-SG" w:bidi="my-MM"/>
        </w:rPr>
        <w:t>R2-score</w:t>
      </w:r>
      <w:r>
        <w:rPr>
          <w:rFonts w:ascii="Pyidaungsu" w:hAnsi="Pyidaungsu" w:cs="Pyidaungsu" w:hint="cs"/>
          <w:sz w:val="28"/>
          <w:szCs w:val="28"/>
          <w:cs/>
          <w:lang w:val="en-SG" w:bidi="my-MM"/>
        </w:rPr>
        <w:t xml:space="preserve"> တန်ဖိုး တစ် (၁) ကို ရရှိပါမည်။ </w:t>
      </w:r>
    </w:p>
    <w:p w14:paraId="175283D4" w14:textId="4975C86C" w:rsidR="00B967AF" w:rsidRPr="00A57777" w:rsidRDefault="00F67B79" w:rsidP="0002743A">
      <w:pPr>
        <w:spacing w:line="276" w:lineRule="auto"/>
        <w:ind w:firstLine="0"/>
        <w:jc w:val="center"/>
        <w:rPr>
          <w:rFonts w:ascii="Pyidaungsu" w:hAnsi="Pyidaungsu" w:cs="Pyidaungsu"/>
          <w:sz w:val="28"/>
          <w:szCs w:val="28"/>
          <w:lang w:bidi="my-MM"/>
        </w:rPr>
      </w:pPr>
      <w:r w:rsidRPr="00A57777">
        <w:rPr>
          <w:rFonts w:ascii="Pyidaungsu" w:hAnsi="Pyidaungsu" w:cs="Pyidaungsu"/>
          <w:noProof/>
          <w:sz w:val="28"/>
          <w:szCs w:val="28"/>
          <w:cs/>
          <w:lang w:bidi="my-MM"/>
        </w:rPr>
        <w:drawing>
          <wp:inline distT="0" distB="0" distL="0" distR="0" wp14:anchorId="45109F3E" wp14:editId="1009DD81">
            <wp:extent cx="4129337" cy="167335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9337" cy="1673352"/>
                    </a:xfrm>
                    <a:prstGeom prst="rect">
                      <a:avLst/>
                    </a:prstGeom>
                    <a:noFill/>
                    <a:ln>
                      <a:noFill/>
                    </a:ln>
                  </pic:spPr>
                </pic:pic>
              </a:graphicData>
            </a:graphic>
          </wp:inline>
        </w:drawing>
      </w:r>
    </w:p>
    <w:p w14:paraId="1EFFACF9" w14:textId="58D338BF" w:rsidR="00F67B79" w:rsidRPr="00A57777" w:rsidRDefault="00F67B79" w:rsidP="0002743A">
      <w:pPr>
        <w:spacing w:line="276" w:lineRule="auto"/>
        <w:ind w:firstLine="0"/>
        <w:jc w:val="center"/>
        <w:rPr>
          <w:rFonts w:ascii="Pyidaungsu" w:hAnsi="Pyidaungsu" w:cs="Pyidaungsu"/>
          <w:sz w:val="28"/>
          <w:szCs w:val="28"/>
          <w:lang w:bidi="my-MM"/>
        </w:rPr>
      </w:pPr>
      <w:r w:rsidRPr="00A57777">
        <w:rPr>
          <w:rFonts w:ascii="Pyidaungsu" w:hAnsi="Pyidaungsu" w:cs="Pyidaungsu" w:hint="cs"/>
          <w:sz w:val="28"/>
          <w:szCs w:val="28"/>
          <w:cs/>
          <w:lang w:bidi="my-MM"/>
        </w:rPr>
        <w:t>ဇယား (၂</w:t>
      </w:r>
      <w:r w:rsidR="00CA6850">
        <w:rPr>
          <w:rFonts w:ascii="Pyidaungsu" w:hAnsi="Pyidaungsu" w:cs="Pyidaungsu" w:hint="cs"/>
          <w:sz w:val="28"/>
          <w:szCs w:val="28"/>
          <w:cs/>
          <w:lang w:bidi="my-MM"/>
        </w:rPr>
        <w:t>-ခ</w:t>
      </w:r>
      <w:r w:rsidRPr="00A57777">
        <w:rPr>
          <w:rFonts w:ascii="Pyidaungsu" w:hAnsi="Pyidaungsu" w:cs="Pyidaungsu" w:hint="cs"/>
          <w:sz w:val="28"/>
          <w:szCs w:val="28"/>
          <w:cs/>
          <w:lang w:bidi="my-MM"/>
        </w:rPr>
        <w:t xml:space="preserve">) ခန့်မှန်း တန်ဖိုး = </w:t>
      </w:r>
      <w:r w:rsidR="009C0E0A">
        <w:rPr>
          <w:rFonts w:ascii="Pyidaungsu" w:hAnsi="Pyidaungsu" w:cs="Pyidaungsu" w:hint="cs"/>
          <w:sz w:val="28"/>
          <w:szCs w:val="28"/>
          <w:cs/>
          <w:lang w:bidi="my-MM"/>
        </w:rPr>
        <w:t>ပျမ်းမျှ</w:t>
      </w:r>
      <w:r w:rsidRPr="00A57777">
        <w:rPr>
          <w:rFonts w:ascii="Pyidaungsu" w:hAnsi="Pyidaungsu" w:cs="Pyidaungsu" w:hint="cs"/>
          <w:sz w:val="28"/>
          <w:szCs w:val="28"/>
          <w:cs/>
          <w:lang w:bidi="my-MM"/>
        </w:rPr>
        <w:t xml:space="preserve"> တန်ဖိုး</w:t>
      </w:r>
    </w:p>
    <w:p w14:paraId="683793EA" w14:textId="5269693B" w:rsidR="00CA6850" w:rsidRDefault="00CA6850" w:rsidP="000840D3">
      <w:pPr>
        <w:spacing w:line="276" w:lineRule="auto"/>
        <w:ind w:left="720" w:firstLine="0"/>
        <w:jc w:val="both"/>
        <w:rPr>
          <w:rFonts w:ascii="Pyidaungsu" w:hAnsi="Pyidaungsu" w:cs="Pyidaungsu"/>
          <w:sz w:val="28"/>
          <w:szCs w:val="28"/>
          <w:lang w:val="en-SG" w:bidi="my-MM"/>
        </w:rPr>
      </w:pPr>
      <w:r>
        <w:rPr>
          <w:rFonts w:ascii="Pyidaungsu" w:hAnsi="Pyidaungsu" w:cs="Pyidaungsu" w:hint="cs"/>
          <w:sz w:val="28"/>
          <w:szCs w:val="28"/>
          <w:cs/>
          <w:lang w:bidi="my-MM"/>
        </w:rPr>
        <w:t xml:space="preserve">ဇယား ၂ (ခ) တွင် </w:t>
      </w:r>
      <w:r w:rsidRPr="00A57777">
        <w:rPr>
          <w:rFonts w:ascii="Pyidaungsu" w:hAnsi="Pyidaungsu" w:cs="Pyidaungsu"/>
          <w:sz w:val="28"/>
          <w:szCs w:val="28"/>
          <w:lang w:bidi="my-MM"/>
        </w:rPr>
        <w:t xml:space="preserve">Machine Learning </w:t>
      </w:r>
      <w:r>
        <w:rPr>
          <w:rFonts w:ascii="Pyidaungsu" w:hAnsi="Pyidaungsu" w:cs="Pyidaungsu"/>
          <w:sz w:val="28"/>
          <w:szCs w:val="28"/>
          <w:lang w:bidi="my-MM"/>
        </w:rPr>
        <w:t>Model</w:t>
      </w:r>
      <w:r>
        <w:rPr>
          <w:rFonts w:ascii="Pyidaungsu" w:hAnsi="Pyidaungsu" w:cs="Pyidaungsu" w:hint="cs"/>
          <w:sz w:val="28"/>
          <w:szCs w:val="28"/>
          <w:cs/>
          <w:lang w:bidi="my-MM"/>
        </w:rPr>
        <w:t xml:space="preserve"> မှ ခန့်မှန်းသည့် ခန့်မှန်းတန်ဖိုးသည် </w:t>
      </w:r>
      <w:r>
        <w:rPr>
          <w:rFonts w:ascii="Pyidaungsu" w:hAnsi="Pyidaungsu" w:cs="Pyidaungsu"/>
          <w:sz w:val="28"/>
          <w:szCs w:val="28"/>
          <w:lang w:bidi="my-MM"/>
        </w:rPr>
        <w:t xml:space="preserve">Training </w:t>
      </w:r>
      <w:r w:rsidR="00E209CF">
        <w:rPr>
          <w:rFonts w:ascii="Pyidaungsu" w:hAnsi="Pyidaungsu" w:cs="Pyidaungsu"/>
          <w:sz w:val="28"/>
          <w:szCs w:val="28"/>
          <w:lang w:bidi="my-MM"/>
        </w:rPr>
        <w:t>Data</w:t>
      </w:r>
      <w:r>
        <w:rPr>
          <w:rFonts w:ascii="Pyidaungsu" w:hAnsi="Pyidaungsu" w:cs="Pyidaungsu"/>
          <w:sz w:val="28"/>
          <w:szCs w:val="28"/>
          <w:lang w:bidi="my-MM"/>
        </w:rPr>
        <w:t xml:space="preserve"> </w:t>
      </w:r>
      <w:r>
        <w:rPr>
          <w:rFonts w:ascii="Pyidaungsu" w:hAnsi="Pyidaungsu" w:cs="Pyidaungsu" w:hint="cs"/>
          <w:sz w:val="28"/>
          <w:szCs w:val="28"/>
          <w:cs/>
          <w:lang w:val="en-GB" w:bidi="my-MM"/>
        </w:rPr>
        <w:t>၏ ပျမ်းမျှတန်ဖိုးနှင့် တူညီ</w:t>
      </w:r>
      <w:r>
        <w:rPr>
          <w:rFonts w:ascii="Pyidaungsu" w:hAnsi="Pyidaungsu" w:cs="Pyidaungsu" w:hint="cs"/>
          <w:sz w:val="28"/>
          <w:szCs w:val="28"/>
          <w:cs/>
          <w:lang w:bidi="my-MM"/>
        </w:rPr>
        <w:t xml:space="preserve">နေသည်ကို တွေ့ရမည်။ သို့ဖြစ်ရာ </w:t>
      </w:r>
      <m:oMath>
        <m:r>
          <w:rPr>
            <w:rFonts w:ascii="Cambria Math" w:hAnsi="Cambria Math" w:cs="Pyidaungsu"/>
            <w:sz w:val="28"/>
            <w:szCs w:val="28"/>
            <w:lang w:bidi="my-MM"/>
          </w:rPr>
          <m:t xml:space="preserve">RSS   </m:t>
        </m:r>
        <m:r>
          <w:rPr>
            <w:rFonts w:ascii="Cambria Math" w:hAnsi="Cambria Math" w:cs="Pyidaungsu" w:hint="cs"/>
            <w:sz w:val="28"/>
            <w:szCs w:val="28"/>
            <w:cs/>
            <w:lang w:bidi="my-MM"/>
          </w:rPr>
          <m:t>တန်ဖိုး</m:t>
        </m:r>
      </m:oMath>
      <w:r w:rsidR="00251ACD">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နှင့် </w:t>
      </w:r>
      <m:oMath>
        <m:r>
          <w:rPr>
            <w:rFonts w:ascii="Cambria Math" w:hAnsi="Cambria Math" w:cs="Pyidaungsu"/>
            <w:sz w:val="28"/>
            <w:szCs w:val="28"/>
            <w:lang w:bidi="my-MM"/>
          </w:rPr>
          <m:t>TSS</m:t>
        </m:r>
      </m:oMath>
      <w:r>
        <w:rPr>
          <w:rFonts w:ascii="Pyidaungsu" w:hAnsi="Pyidaungsu" w:cs="Pyidaungsu" w:hint="cs"/>
          <w:sz w:val="28"/>
          <w:szCs w:val="28"/>
          <w:cs/>
          <w:lang w:bidi="my-MM"/>
        </w:rPr>
        <w:t xml:space="preserve"> တန်ဖိုး တူညီပြီး </w:t>
      </w:r>
      <w:r w:rsidRPr="00A57777">
        <w:rPr>
          <w:rFonts w:ascii="Pyidaungsu" w:hAnsi="Pyidaungsu" w:cs="Pyidaungsu"/>
          <w:sz w:val="28"/>
          <w:szCs w:val="28"/>
          <w:lang w:val="en-SG" w:bidi="my-MM"/>
        </w:rPr>
        <w:t>R2-score</w:t>
      </w:r>
      <w:r>
        <w:rPr>
          <w:rFonts w:ascii="Pyidaungsu" w:hAnsi="Pyidaungsu" w:cs="Pyidaungsu" w:hint="cs"/>
          <w:sz w:val="28"/>
          <w:szCs w:val="28"/>
          <w:cs/>
          <w:lang w:val="en-SG" w:bidi="my-MM"/>
        </w:rPr>
        <w:t xml:space="preserve"> တန်ဖိုး သုည (၀) ကို ရရှိပါမည်။ </w:t>
      </w:r>
    </w:p>
    <w:p w14:paraId="4222BF18" w14:textId="730EDB46" w:rsidR="00CA6850" w:rsidRDefault="000840D3" w:rsidP="00CA6850">
      <w:pPr>
        <w:spacing w:line="276" w:lineRule="auto"/>
        <w:ind w:firstLine="0"/>
        <w:jc w:val="both"/>
        <w:rPr>
          <w:rFonts w:ascii="Pyidaungsu" w:hAnsi="Pyidaungsu" w:cs="Pyidaungsu"/>
          <w:sz w:val="28"/>
          <w:szCs w:val="28"/>
          <w:cs/>
          <w:lang w:val="en-SG" w:bidi="my-MM"/>
        </w:rPr>
      </w:pPr>
      <w:r>
        <w:rPr>
          <w:rFonts w:ascii="Pyidaungsu" w:hAnsi="Pyidaungsu" w:cs="Pyidaungsu" w:hint="cs"/>
          <w:sz w:val="28"/>
          <w:szCs w:val="28"/>
          <w:cs/>
          <w:lang w:val="en-SG" w:bidi="my-MM"/>
        </w:rPr>
        <w:lastRenderedPageBreak/>
        <w:t>၄၀။</w:t>
      </w:r>
      <w:r>
        <w:rPr>
          <w:rFonts w:ascii="Pyidaungsu" w:hAnsi="Pyidaungsu" w:cs="Pyidaungsu"/>
          <w:sz w:val="28"/>
          <w:szCs w:val="28"/>
          <w:cs/>
          <w:lang w:val="en-SG" w:bidi="my-MM"/>
        </w:rPr>
        <w:tab/>
      </w:r>
      <w:r w:rsidR="00CA6850">
        <w:rPr>
          <w:rFonts w:ascii="Pyidaungsu" w:hAnsi="Pyidaungsu" w:cs="Pyidaungsu" w:hint="cs"/>
          <w:sz w:val="28"/>
          <w:szCs w:val="28"/>
          <w:cs/>
          <w:lang w:val="en-SG" w:bidi="my-MM"/>
        </w:rPr>
        <w:t xml:space="preserve">အထက်ပါ ဥပမာ - ၂ ခုကို လေ့လာခြင်းအားဖြင့် </w:t>
      </w:r>
      <w:r w:rsidR="00CA6850" w:rsidRPr="00A57777">
        <w:rPr>
          <w:rFonts w:ascii="Pyidaungsu" w:hAnsi="Pyidaungsu" w:cs="Pyidaungsu"/>
          <w:sz w:val="28"/>
          <w:szCs w:val="28"/>
          <w:lang w:bidi="my-MM"/>
        </w:rPr>
        <w:t xml:space="preserve">Machine Learning </w:t>
      </w:r>
      <w:r w:rsidR="00CA6850">
        <w:rPr>
          <w:rFonts w:ascii="Pyidaungsu" w:hAnsi="Pyidaungsu" w:cs="Pyidaungsu"/>
          <w:sz w:val="28"/>
          <w:szCs w:val="28"/>
          <w:lang w:bidi="my-MM"/>
        </w:rPr>
        <w:t>Model</w:t>
      </w:r>
      <w:r w:rsidR="00CA6850">
        <w:rPr>
          <w:rFonts w:ascii="Pyidaungsu" w:hAnsi="Pyidaungsu" w:cs="Pyidaungsu" w:hint="cs"/>
          <w:sz w:val="28"/>
          <w:szCs w:val="28"/>
          <w:cs/>
          <w:lang w:bidi="my-MM"/>
        </w:rPr>
        <w:t xml:space="preserve"> ၏ ခန့်မှန်းချက်သည် မူလတန်ဖိုးနှင့် နီးစပ်ပါက </w:t>
      </w:r>
      <w:r w:rsidR="00CA6850" w:rsidRPr="00A57777">
        <w:rPr>
          <w:rFonts w:ascii="Pyidaungsu" w:hAnsi="Pyidaungsu" w:cs="Pyidaungsu"/>
          <w:sz w:val="28"/>
          <w:szCs w:val="28"/>
          <w:lang w:val="en-SG" w:bidi="my-MM"/>
        </w:rPr>
        <w:t>R2-score</w:t>
      </w:r>
      <w:r w:rsidR="00CA6850">
        <w:rPr>
          <w:rFonts w:ascii="Pyidaungsu" w:hAnsi="Pyidaungsu" w:cs="Pyidaungsu" w:hint="cs"/>
          <w:sz w:val="28"/>
          <w:szCs w:val="28"/>
          <w:cs/>
          <w:lang w:val="en-SG" w:bidi="my-MM"/>
        </w:rPr>
        <w:t xml:space="preserve"> ၏ တန်ဖိုး မြင့်တက်လာသည်ကို တွေ့ရသည်။ </w:t>
      </w:r>
      <w:r w:rsidR="00CA6850">
        <w:rPr>
          <w:rFonts w:ascii="Pyidaungsu" w:hAnsi="Pyidaungsu" w:cs="Pyidaungsu"/>
          <w:sz w:val="28"/>
          <w:szCs w:val="28"/>
          <w:lang w:bidi="my-MM"/>
        </w:rPr>
        <w:t>Model</w:t>
      </w:r>
      <w:r w:rsidR="00CA6850">
        <w:rPr>
          <w:rFonts w:ascii="Pyidaungsu" w:hAnsi="Pyidaungsu" w:cs="Pyidaungsu" w:hint="cs"/>
          <w:sz w:val="28"/>
          <w:szCs w:val="28"/>
          <w:cs/>
          <w:lang w:bidi="my-MM"/>
        </w:rPr>
        <w:t xml:space="preserve"> သည် </w:t>
      </w:r>
      <w:r w:rsidR="00251ACD">
        <w:rPr>
          <w:rFonts w:ascii="Pyidaungsu" w:hAnsi="Pyidaungsu" w:cs="Pyidaungsu" w:hint="cs"/>
          <w:sz w:val="28"/>
          <w:szCs w:val="28"/>
          <w:cs/>
          <w:lang w:bidi="my-MM"/>
        </w:rPr>
        <w:t xml:space="preserve">မည်သည့် </w:t>
      </w:r>
      <w:r w:rsidR="004A0CBA">
        <w:rPr>
          <w:rFonts w:ascii="Pyidaungsu" w:hAnsi="Pyidaungsu" w:cs="Pyidaungsu"/>
          <w:sz w:val="28"/>
          <w:szCs w:val="28"/>
          <w:lang w:bidi="my-MM"/>
        </w:rPr>
        <w:t>Independent Variable</w:t>
      </w:r>
      <w:r w:rsidR="00251ACD">
        <w:rPr>
          <w:rFonts w:ascii="Pyidaungsu" w:hAnsi="Pyidaungsu" w:cs="Pyidaungsu"/>
          <w:sz w:val="28"/>
          <w:szCs w:val="28"/>
          <w:lang w:bidi="my-MM"/>
        </w:rPr>
        <w:t xml:space="preserve"> </w:t>
      </w:r>
      <w:r w:rsidR="00251ACD">
        <w:rPr>
          <w:rFonts w:ascii="Pyidaungsu" w:hAnsi="Pyidaungsu" w:cs="Pyidaungsu" w:hint="cs"/>
          <w:sz w:val="28"/>
          <w:szCs w:val="28"/>
          <w:cs/>
          <w:lang w:bidi="my-MM"/>
        </w:rPr>
        <w:t xml:space="preserve">အတွက် မဆို </w:t>
      </w:r>
      <w:r w:rsidR="00251ACD">
        <w:rPr>
          <w:rFonts w:ascii="Pyidaungsu" w:hAnsi="Pyidaungsu" w:cs="Pyidaungsu"/>
          <w:sz w:val="28"/>
          <w:szCs w:val="28"/>
          <w:lang w:bidi="my-MM"/>
        </w:rPr>
        <w:t xml:space="preserve">Training </w:t>
      </w:r>
      <w:r w:rsidR="00E209CF">
        <w:rPr>
          <w:rFonts w:ascii="Pyidaungsu" w:hAnsi="Pyidaungsu" w:cs="Pyidaungsu"/>
          <w:sz w:val="28"/>
          <w:szCs w:val="28"/>
          <w:lang w:bidi="my-MM"/>
        </w:rPr>
        <w:t>Data</w:t>
      </w:r>
      <w:r w:rsidR="00251ACD">
        <w:rPr>
          <w:rFonts w:ascii="Pyidaungsu" w:hAnsi="Pyidaungsu" w:cs="Pyidaungsu"/>
          <w:sz w:val="28"/>
          <w:szCs w:val="28"/>
          <w:lang w:bidi="my-MM"/>
        </w:rPr>
        <w:t xml:space="preserve"> </w:t>
      </w:r>
      <w:r w:rsidR="00251ACD">
        <w:rPr>
          <w:rFonts w:ascii="Pyidaungsu" w:hAnsi="Pyidaungsu" w:cs="Pyidaungsu" w:hint="cs"/>
          <w:sz w:val="28"/>
          <w:szCs w:val="28"/>
          <w:cs/>
          <w:lang w:val="en-GB" w:bidi="my-MM"/>
        </w:rPr>
        <w:t xml:space="preserve">၏ ရလဒ် </w:t>
      </w:r>
      <w:r w:rsidR="00251ACD">
        <w:rPr>
          <w:rFonts w:ascii="Pyidaungsu" w:hAnsi="Pyidaungsu" w:cs="Pyidaungsu"/>
          <w:sz w:val="28"/>
          <w:szCs w:val="28"/>
          <w:lang w:bidi="my-MM"/>
        </w:rPr>
        <w:t>-Target</w:t>
      </w:r>
      <w:r w:rsidR="00251ACD">
        <w:rPr>
          <w:rFonts w:ascii="Pyidaungsu" w:hAnsi="Pyidaungsu" w:cs="Pyidaungsu" w:hint="cs"/>
          <w:sz w:val="28"/>
          <w:szCs w:val="28"/>
          <w:cs/>
          <w:lang w:val="en-GB" w:bidi="my-MM"/>
        </w:rPr>
        <w:t xml:space="preserve"> ပျမ်းမျှတန်ဖိုးကိုသာ ပြန်ပေးသည် ဆိုပါက </w:t>
      </w:r>
      <w:r w:rsidR="00251ACD" w:rsidRPr="00A57777">
        <w:rPr>
          <w:rFonts w:ascii="Pyidaungsu" w:hAnsi="Pyidaungsu" w:cs="Pyidaungsu"/>
          <w:sz w:val="28"/>
          <w:szCs w:val="28"/>
          <w:lang w:val="en-SG" w:bidi="my-MM"/>
        </w:rPr>
        <w:t>R2-score</w:t>
      </w:r>
      <w:r w:rsidR="00251ACD">
        <w:rPr>
          <w:rFonts w:ascii="Pyidaungsu" w:hAnsi="Pyidaungsu" w:cs="Pyidaungsu" w:hint="cs"/>
          <w:sz w:val="28"/>
          <w:szCs w:val="28"/>
          <w:cs/>
          <w:lang w:val="en-SG" w:bidi="my-MM"/>
        </w:rPr>
        <w:t xml:space="preserve"> ၏ တန်ဖိုးသည် သုည ဖြစ်ပြီး ရံဖန်ရံခါတွင် အနှုတ်တန်ဖိုးလည်း ရရှိနိုင်သည်။ </w:t>
      </w:r>
    </w:p>
    <w:p w14:paraId="362245E2" w14:textId="331B5800" w:rsidR="00CA6850" w:rsidRDefault="00CA6850" w:rsidP="00CA6850">
      <w:pPr>
        <w:spacing w:line="276" w:lineRule="auto"/>
        <w:ind w:firstLine="0"/>
        <w:rPr>
          <w:rFonts w:ascii="Pyidaungsu" w:hAnsi="Pyidaungsu" w:cs="Pyidaungsu"/>
          <w:sz w:val="28"/>
          <w:szCs w:val="28"/>
          <w:lang w:val="en-SG" w:bidi="my-MM"/>
        </w:rPr>
      </w:pPr>
      <w:r>
        <w:rPr>
          <w:rFonts w:ascii="Pyidaungsu" w:hAnsi="Pyidaungsu" w:cs="Pyidaungsu" w:hint="cs"/>
          <w:sz w:val="28"/>
          <w:szCs w:val="28"/>
          <w:cs/>
          <w:lang w:val="en-SG" w:bidi="my-MM"/>
        </w:rPr>
        <w:t xml:space="preserve"> </w:t>
      </w:r>
    </w:p>
    <w:p w14:paraId="599BFF8A" w14:textId="5BDFC87D" w:rsidR="00CA374A" w:rsidRPr="00CA6850" w:rsidRDefault="00CA374A" w:rsidP="00CA6850">
      <w:pPr>
        <w:spacing w:line="276" w:lineRule="auto"/>
        <w:ind w:firstLine="0"/>
        <w:rPr>
          <w:rFonts w:ascii="Pyidaungsu" w:hAnsi="Pyidaungsu" w:cs="Pyidaungsu"/>
          <w:sz w:val="28"/>
          <w:szCs w:val="28"/>
          <w:lang w:val="en-SG" w:bidi="my-MM"/>
        </w:rPr>
      </w:pPr>
      <w:r w:rsidRPr="00A57777">
        <w:rPr>
          <w:rFonts w:ascii="Pyidaungsu" w:hAnsi="Pyidaungsu" w:cs="Pyidaungsu"/>
          <w:b/>
          <w:bCs/>
          <w:sz w:val="28"/>
          <w:szCs w:val="28"/>
          <w:lang w:bidi="my-MM"/>
        </w:rPr>
        <w:t>Bias-Variance Trade</w:t>
      </w:r>
      <w:r w:rsidR="0076216A" w:rsidRPr="00A57777">
        <w:rPr>
          <w:rFonts w:ascii="Pyidaungsu" w:hAnsi="Pyidaungsu" w:cs="Pyidaungsu" w:hint="cs"/>
          <w:b/>
          <w:bCs/>
          <w:sz w:val="28"/>
          <w:szCs w:val="28"/>
          <w:cs/>
          <w:lang w:bidi="my-MM"/>
        </w:rPr>
        <w:t>-</w:t>
      </w:r>
      <w:r w:rsidRPr="00A57777">
        <w:rPr>
          <w:rFonts w:ascii="Pyidaungsu" w:hAnsi="Pyidaungsu" w:cs="Pyidaungsu"/>
          <w:b/>
          <w:bCs/>
          <w:sz w:val="28"/>
          <w:szCs w:val="28"/>
          <w:lang w:bidi="my-MM"/>
        </w:rPr>
        <w:t xml:space="preserve">off </w:t>
      </w:r>
    </w:p>
    <w:p w14:paraId="1663BA7B" w14:textId="4A0EDDD7" w:rsidR="00CA374A" w:rsidRDefault="000840D3" w:rsidP="0002743A">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၄၁</w:t>
      </w:r>
      <w:r w:rsidR="00CA374A" w:rsidRPr="00A57777">
        <w:rPr>
          <w:rFonts w:ascii="Pyidaungsu" w:hAnsi="Pyidaungsu" w:cs="Pyidaungsu" w:hint="cs"/>
          <w:sz w:val="28"/>
          <w:szCs w:val="28"/>
          <w:cs/>
          <w:lang w:bidi="my-MM"/>
        </w:rPr>
        <w:t>။</w:t>
      </w:r>
      <w:r w:rsidR="00CA374A" w:rsidRPr="00A57777">
        <w:rPr>
          <w:rFonts w:ascii="Pyidaungsu" w:hAnsi="Pyidaungsu" w:cs="Pyidaungsu"/>
          <w:sz w:val="28"/>
          <w:szCs w:val="28"/>
          <w:cs/>
          <w:lang w:bidi="my-MM"/>
        </w:rPr>
        <w:tab/>
      </w:r>
      <w:r w:rsidR="005A3114" w:rsidRPr="00A57777">
        <w:rPr>
          <w:rFonts w:ascii="Pyidaungsu" w:hAnsi="Pyidaungsu" w:cs="Pyidaungsu"/>
          <w:sz w:val="28"/>
          <w:szCs w:val="28"/>
          <w:lang w:bidi="my-MM"/>
        </w:rPr>
        <w:t>Machine</w:t>
      </w:r>
      <w:r w:rsidR="00CA374A"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CA374A"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CA374A" w:rsidRPr="00A57777">
        <w:rPr>
          <w:rFonts w:ascii="Pyidaungsu" w:hAnsi="Pyidaungsu" w:cs="Pyidaungsu" w:hint="cs"/>
          <w:sz w:val="28"/>
          <w:szCs w:val="28"/>
          <w:cs/>
          <w:lang w:bidi="my-MM"/>
        </w:rPr>
        <w:t xml:space="preserve"> ၏ လုပ်ဆောင်ချက်ကို ဆန်းစစ်ရာတွင် </w:t>
      </w:r>
      <w:r w:rsidR="00CA374A" w:rsidRPr="00A57777">
        <w:rPr>
          <w:rFonts w:ascii="Pyidaungsu" w:hAnsi="Pyidaungsu" w:cs="Pyidaungsu"/>
          <w:sz w:val="28"/>
          <w:szCs w:val="28"/>
          <w:lang w:bidi="my-MM"/>
        </w:rPr>
        <w:t xml:space="preserve">Training </w:t>
      </w:r>
      <w:r w:rsidR="00CA374A" w:rsidRPr="00A57777">
        <w:rPr>
          <w:rFonts w:ascii="Pyidaungsu" w:hAnsi="Pyidaungsu" w:cs="Pyidaungsu" w:hint="cs"/>
          <w:sz w:val="28"/>
          <w:szCs w:val="28"/>
          <w:cs/>
          <w:lang w:bidi="my-MM"/>
        </w:rPr>
        <w:t xml:space="preserve">နှင့် </w:t>
      </w:r>
      <w:r w:rsidR="00CA374A"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00CA374A" w:rsidRPr="00A57777">
        <w:rPr>
          <w:rFonts w:ascii="Pyidaungsu" w:hAnsi="Pyidaungsu" w:cs="Pyidaungsu"/>
          <w:sz w:val="28"/>
          <w:szCs w:val="28"/>
          <w:lang w:bidi="my-MM"/>
        </w:rPr>
        <w:t xml:space="preserve"> </w:t>
      </w:r>
      <w:r w:rsidR="00CA374A" w:rsidRPr="00A57777">
        <w:rPr>
          <w:rFonts w:ascii="Pyidaungsu" w:hAnsi="Pyidaungsu" w:cs="Pyidaungsu" w:hint="cs"/>
          <w:sz w:val="28"/>
          <w:szCs w:val="28"/>
          <w:cs/>
          <w:lang w:bidi="my-MM"/>
        </w:rPr>
        <w:t xml:space="preserve">၂ ခုလုံးကို အသုံးပြု၍ ဆန်းစစ်ရမည် ဖြစ်သည်။ </w:t>
      </w:r>
      <w:r w:rsidR="008D5447" w:rsidRPr="00A57777">
        <w:rPr>
          <w:rFonts w:ascii="Pyidaungsu" w:hAnsi="Pyidaungsu" w:cs="Pyidaungsu" w:hint="cs"/>
          <w:sz w:val="28"/>
          <w:szCs w:val="28"/>
          <w:cs/>
          <w:lang w:bidi="my-MM"/>
        </w:rPr>
        <w:t>ယေဘုယျ</w:t>
      </w:r>
      <w:r w:rsidR="00CA374A" w:rsidRPr="00A57777">
        <w:rPr>
          <w:rFonts w:ascii="Pyidaungsu" w:hAnsi="Pyidaungsu" w:cs="Pyidaungsu" w:hint="cs"/>
          <w:sz w:val="28"/>
          <w:szCs w:val="28"/>
          <w:cs/>
          <w:lang w:bidi="my-MM"/>
        </w:rPr>
        <w:t xml:space="preserve">အားဖြင့် </w:t>
      </w:r>
      <w:proofErr w:type="spellStart"/>
      <w:r w:rsidR="00CA374A" w:rsidRPr="00A57777">
        <w:rPr>
          <w:rFonts w:ascii="Pyidaungsu" w:hAnsi="Pyidaungsu" w:cs="Pyidaungsu"/>
          <w:sz w:val="28"/>
          <w:szCs w:val="28"/>
          <w:lang w:bidi="my-MM"/>
        </w:rPr>
        <w:t>mae</w:t>
      </w:r>
      <w:proofErr w:type="spellEnd"/>
      <w:r w:rsidR="00CA374A" w:rsidRPr="00A57777">
        <w:rPr>
          <w:rFonts w:ascii="Pyidaungsu" w:hAnsi="Pyidaungsu" w:cs="Pyidaungsu"/>
          <w:sz w:val="28"/>
          <w:szCs w:val="28"/>
          <w:lang w:bidi="my-MM"/>
        </w:rPr>
        <w:t xml:space="preserve"> / </w:t>
      </w:r>
      <w:proofErr w:type="spellStart"/>
      <w:r w:rsidR="00CA374A" w:rsidRPr="00A57777">
        <w:rPr>
          <w:rFonts w:ascii="Pyidaungsu" w:hAnsi="Pyidaungsu" w:cs="Pyidaungsu"/>
          <w:sz w:val="28"/>
          <w:szCs w:val="28"/>
          <w:lang w:bidi="my-MM"/>
        </w:rPr>
        <w:t>mse</w:t>
      </w:r>
      <w:proofErr w:type="spellEnd"/>
      <w:r w:rsidR="00CA374A" w:rsidRPr="00A57777">
        <w:rPr>
          <w:rFonts w:ascii="Pyidaungsu" w:hAnsi="Pyidaungsu" w:cs="Pyidaungsu" w:hint="cs"/>
          <w:sz w:val="28"/>
          <w:szCs w:val="28"/>
          <w:cs/>
          <w:lang w:bidi="my-MM"/>
        </w:rPr>
        <w:t xml:space="preserve"> တန်ဖိုးကို </w:t>
      </w:r>
      <w:r w:rsidR="009C0E0A">
        <w:rPr>
          <w:rFonts w:ascii="Pyidaungsu" w:hAnsi="Pyidaungsu" w:cs="Pyidaungsu" w:hint="cs"/>
          <w:sz w:val="28"/>
          <w:szCs w:val="28"/>
          <w:cs/>
          <w:lang w:bidi="my-MM"/>
        </w:rPr>
        <w:t>လျှော့ချနိုင်ပြီး</w:t>
      </w:r>
      <w:r w:rsidR="00CA374A" w:rsidRPr="00A57777">
        <w:rPr>
          <w:rFonts w:ascii="Pyidaungsu" w:hAnsi="Pyidaungsu" w:cs="Pyidaungsu" w:hint="cs"/>
          <w:sz w:val="28"/>
          <w:szCs w:val="28"/>
          <w:cs/>
          <w:lang w:bidi="my-MM"/>
        </w:rPr>
        <w:t xml:space="preserve"> </w:t>
      </w:r>
      <w:r w:rsidR="00CA374A" w:rsidRPr="00A57777">
        <w:rPr>
          <w:rFonts w:ascii="Pyidaungsu" w:hAnsi="Pyidaungsu" w:cs="Pyidaungsu"/>
          <w:sz w:val="28"/>
          <w:szCs w:val="28"/>
          <w:lang w:val="en-SG" w:bidi="my-MM"/>
        </w:rPr>
        <w:t>R2-score</w:t>
      </w:r>
      <w:r w:rsidR="00CA374A" w:rsidRPr="00A57777">
        <w:rPr>
          <w:rFonts w:ascii="Pyidaungsu" w:hAnsi="Pyidaungsu" w:cs="Pyidaungsu" w:hint="cs"/>
          <w:sz w:val="28"/>
          <w:szCs w:val="28"/>
          <w:cs/>
          <w:lang w:val="en-SG" w:bidi="my-MM"/>
        </w:rPr>
        <w:t xml:space="preserve"> ၏ တန်ဖိုးမှာ </w:t>
      </w:r>
      <w:r w:rsidR="00870CF1">
        <w:rPr>
          <w:rFonts w:ascii="Pyidaungsu" w:hAnsi="Pyidaungsu" w:cs="Pyidaungsu" w:hint="cs"/>
          <w:sz w:val="28"/>
          <w:szCs w:val="28"/>
          <w:cs/>
          <w:lang w:val="en-SG" w:bidi="my-MM"/>
        </w:rPr>
        <w:t>တစ်</w:t>
      </w:r>
      <w:r w:rsidR="00CA374A" w:rsidRPr="00A57777">
        <w:rPr>
          <w:rFonts w:ascii="Pyidaungsu" w:hAnsi="Pyidaungsu" w:cs="Pyidaungsu" w:hint="cs"/>
          <w:sz w:val="28"/>
          <w:szCs w:val="28"/>
          <w:cs/>
          <w:lang w:val="en-SG" w:bidi="my-MM"/>
        </w:rPr>
        <w:t xml:space="preserve"> </w:t>
      </w:r>
      <w:r w:rsidR="008D5447" w:rsidRPr="00A57777">
        <w:rPr>
          <w:rFonts w:ascii="Pyidaungsu" w:hAnsi="Pyidaungsu" w:cs="Pyidaungsu" w:hint="cs"/>
          <w:sz w:val="28"/>
          <w:szCs w:val="28"/>
          <w:cs/>
          <w:lang w:val="en-SG" w:bidi="my-MM"/>
        </w:rPr>
        <w:t>(သို့မဟုတ်)</w:t>
      </w:r>
      <w:r w:rsidR="00CA374A" w:rsidRPr="00A57777">
        <w:rPr>
          <w:rFonts w:ascii="Pyidaungsu" w:hAnsi="Pyidaungsu" w:cs="Pyidaungsu" w:hint="cs"/>
          <w:sz w:val="28"/>
          <w:szCs w:val="28"/>
          <w:cs/>
          <w:lang w:val="en-SG" w:bidi="my-MM"/>
        </w:rPr>
        <w:t xml:space="preserve"> ၁၀၀ ရာခိုင်နှုန်း နီးပါး ရရှိပါက </w:t>
      </w:r>
      <w:r w:rsidR="005A3114" w:rsidRPr="00A57777">
        <w:rPr>
          <w:rFonts w:ascii="Pyidaungsu" w:hAnsi="Pyidaungsu" w:cs="Pyidaungsu"/>
          <w:sz w:val="28"/>
          <w:szCs w:val="28"/>
          <w:lang w:bidi="my-MM"/>
        </w:rPr>
        <w:t>Machine</w:t>
      </w:r>
      <w:r w:rsidR="00CA374A"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CA374A"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CA374A" w:rsidRPr="00A57777">
        <w:rPr>
          <w:rFonts w:ascii="Pyidaungsu" w:hAnsi="Pyidaungsu" w:cs="Pyidaungsu" w:hint="cs"/>
          <w:sz w:val="28"/>
          <w:szCs w:val="28"/>
          <w:cs/>
          <w:lang w:bidi="my-MM"/>
        </w:rPr>
        <w:t xml:space="preserve"> ၏ လုပ်ဆောင် ချက်မှာ ကောင်းမွန်သည်ဟု ဆိုနိုင်မည် ဖြစ်သည်။ သို့သော် </w:t>
      </w:r>
      <w:r w:rsidR="00CA374A" w:rsidRPr="00A57777">
        <w:rPr>
          <w:rFonts w:ascii="Pyidaungsu" w:hAnsi="Pyidaungsu" w:cs="Pyidaungsu"/>
          <w:sz w:val="28"/>
          <w:szCs w:val="28"/>
          <w:lang w:bidi="my-MM"/>
        </w:rPr>
        <w:t>Training</w:t>
      </w:r>
      <w:r w:rsidR="00CA374A" w:rsidRPr="00A57777">
        <w:rPr>
          <w:rFonts w:ascii="Pyidaungsu" w:hAnsi="Pyidaungsu" w:cs="Pyidaungsu" w:hint="cs"/>
          <w:sz w:val="28"/>
          <w:szCs w:val="28"/>
          <w:cs/>
          <w:lang w:bidi="my-MM"/>
        </w:rPr>
        <w:t xml:space="preserve"> ဒေတာ အတွက် အကောင်းဆုံး ရလဒ် ရရှိရန် တည်ဆောက်ထားသည့် </w:t>
      </w:r>
      <w:r w:rsidR="00883C12">
        <w:rPr>
          <w:rFonts w:ascii="Pyidaungsu" w:hAnsi="Pyidaungsu" w:cs="Pyidaungsu"/>
          <w:sz w:val="28"/>
          <w:szCs w:val="28"/>
          <w:lang w:bidi="my-MM"/>
        </w:rPr>
        <w:t>Model</w:t>
      </w:r>
      <w:r w:rsidR="00CA374A" w:rsidRPr="00A57777">
        <w:rPr>
          <w:rFonts w:ascii="Pyidaungsu" w:hAnsi="Pyidaungsu" w:cs="Pyidaungsu" w:hint="cs"/>
          <w:sz w:val="28"/>
          <w:szCs w:val="28"/>
          <w:cs/>
          <w:lang w:bidi="my-MM"/>
        </w:rPr>
        <w:t xml:space="preserve"> သည် </w:t>
      </w:r>
      <w:r w:rsidR="00CA374A"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00CA374A" w:rsidRPr="00A57777">
        <w:rPr>
          <w:rFonts w:ascii="Pyidaungsu" w:hAnsi="Pyidaungsu" w:cs="Pyidaungsu" w:hint="cs"/>
          <w:sz w:val="28"/>
          <w:szCs w:val="28"/>
          <w:cs/>
          <w:lang w:bidi="my-MM"/>
        </w:rPr>
        <w:t xml:space="preserve"> အတွက် ကောင်းမွန်မည်ဟု မဆို နိုင်ပါ။ </w:t>
      </w:r>
    </w:p>
    <w:p w14:paraId="43018C8E" w14:textId="0223FC8D" w:rsidR="00870CF1" w:rsidRPr="00A57777" w:rsidRDefault="00870CF1" w:rsidP="0002743A">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w:t>
      </w:r>
      <w:r w:rsidR="000840D3">
        <w:rPr>
          <w:rFonts w:ascii="Pyidaungsu" w:hAnsi="Pyidaungsu" w:cs="Pyidaungsu" w:hint="cs"/>
          <w:sz w:val="28"/>
          <w:szCs w:val="28"/>
          <w:cs/>
          <w:lang w:bidi="my-MM"/>
        </w:rPr>
        <w:t>၂</w:t>
      </w:r>
      <w:r>
        <w:rPr>
          <w:rFonts w:ascii="Pyidaungsu" w:hAnsi="Pyidaungsu" w:cs="Pyidaungsu" w:hint="cs"/>
          <w:sz w:val="28"/>
          <w:szCs w:val="28"/>
          <w:cs/>
          <w:lang w:bidi="my-MM"/>
        </w:rPr>
        <w:t>။</w:t>
      </w:r>
      <w:r>
        <w:rPr>
          <w:rFonts w:ascii="Pyidaungsu" w:hAnsi="Pyidaungsu" w:cs="Pyidaungsu"/>
          <w:sz w:val="28"/>
          <w:szCs w:val="28"/>
          <w:cs/>
          <w:lang w:bidi="my-MM"/>
        </w:rPr>
        <w:tab/>
      </w:r>
      <w:r w:rsidRPr="00A57777">
        <w:rPr>
          <w:rFonts w:ascii="Pyidaungsu" w:hAnsi="Pyidaungsu" w:cs="Pyidaungsu" w:hint="cs"/>
          <w:sz w:val="28"/>
          <w:szCs w:val="28"/>
          <w:cs/>
          <w:lang w:bidi="my-MM"/>
        </w:rPr>
        <w:t>ပုံ (</w:t>
      </w:r>
      <w:r>
        <w:rPr>
          <w:rFonts w:ascii="Pyidaungsu" w:hAnsi="Pyidaungsu" w:cs="Pyidaungsu" w:hint="cs"/>
          <w:sz w:val="28"/>
          <w:szCs w:val="28"/>
          <w:cs/>
          <w:lang w:bidi="my-MM"/>
        </w:rPr>
        <w:t>၂-</w:t>
      </w:r>
      <w:r w:rsidRPr="00870CF1">
        <w:rPr>
          <w:rFonts w:cs="Myanmar Text" w:hint="cs"/>
          <w:cs/>
          <w:lang w:bidi="my-MM"/>
        </w:rPr>
        <w:t xml:space="preserve"> </w:t>
      </w:r>
      <w:r w:rsidRPr="00870CF1">
        <w:rPr>
          <w:rFonts w:ascii="Pyidaungsu" w:hAnsi="Pyidaungsu" w:cs="Pyidaungsu" w:hint="cs"/>
          <w:sz w:val="28"/>
          <w:szCs w:val="28"/>
          <w:cs/>
          <w:lang w:bidi="my-MM"/>
        </w:rPr>
        <w:t>ဂ</w:t>
      </w:r>
      <w:r w:rsidRPr="00A57777">
        <w:rPr>
          <w:rFonts w:ascii="Pyidaungsu" w:hAnsi="Pyidaungsu" w:cs="Pyidaungsu" w:hint="cs"/>
          <w:sz w:val="28"/>
          <w:szCs w:val="28"/>
          <w:cs/>
          <w:lang w:bidi="my-MM"/>
        </w:rPr>
        <w:t xml:space="preserve">) တွင်  </w:t>
      </w:r>
      <w:r>
        <w:rPr>
          <w:rFonts w:ascii="Pyidaungsu" w:hAnsi="Pyidaungsu" w:cs="Pyidaungsu"/>
          <w:sz w:val="28"/>
          <w:szCs w:val="28"/>
          <w:lang w:bidi="my-MM"/>
        </w:rPr>
        <w:t xml:space="preserve">Polynomial Regression </w:t>
      </w:r>
      <w:r w:rsidRPr="00A57777">
        <w:rPr>
          <w:rFonts w:ascii="Pyidaungsu" w:hAnsi="Pyidaungsu" w:cs="Pyidaungsu" w:hint="cs"/>
          <w:sz w:val="28"/>
          <w:szCs w:val="28"/>
          <w:cs/>
          <w:lang w:bidi="my-MM"/>
        </w:rPr>
        <w:t xml:space="preserve">တွင် </w:t>
      </w:r>
      <w:r>
        <w:rPr>
          <w:rFonts w:ascii="Pyidaungsu" w:hAnsi="Pyidaungsu" w:cs="Pyidaungsu"/>
          <w:sz w:val="28"/>
          <w:szCs w:val="28"/>
          <w:lang w:bidi="my-MM"/>
        </w:rPr>
        <w:t>Equation</w:t>
      </w:r>
      <w:r w:rsidRPr="00A57777">
        <w:rPr>
          <w:rFonts w:ascii="Pyidaungsu" w:hAnsi="Pyidaungsu" w:cs="Pyidaungsu"/>
          <w:sz w:val="28"/>
          <w:szCs w:val="28"/>
          <w:lang w:bidi="my-MM"/>
        </w:rPr>
        <w:t xml:space="preserve"> </w:t>
      </w:r>
      <w:r w:rsidRPr="00A57777">
        <w:rPr>
          <w:rFonts w:ascii="Pyidaungsu" w:hAnsi="Pyidaungsu" w:cs="Pyidaungsu" w:hint="cs"/>
          <w:sz w:val="28"/>
          <w:szCs w:val="28"/>
          <w:cs/>
          <w:lang w:bidi="my-MM"/>
        </w:rPr>
        <w:t xml:space="preserve">၏ </w:t>
      </w:r>
      <w:r>
        <w:rPr>
          <w:rFonts w:ascii="Pyidaungsu" w:hAnsi="Pyidaungsu" w:cs="Pyidaungsu"/>
          <w:sz w:val="28"/>
          <w:szCs w:val="28"/>
          <w:lang w:bidi="my-MM"/>
        </w:rPr>
        <w:t>Degree</w:t>
      </w:r>
      <w:r w:rsidRPr="00A57777">
        <w:rPr>
          <w:noProof/>
          <w:sz w:val="28"/>
          <w:szCs w:val="28"/>
        </w:rPr>
        <w:t xml:space="preserve"> </w:t>
      </w:r>
      <w:r w:rsidRPr="00A57777">
        <w:rPr>
          <w:rFonts w:ascii="Pyidaungsu" w:hAnsi="Pyidaungsu" w:cs="Pyidaungsu" w:hint="cs"/>
          <w:sz w:val="28"/>
          <w:szCs w:val="28"/>
          <w:cs/>
          <w:lang w:bidi="my-MM"/>
        </w:rPr>
        <w:t>မြင့်တက်</w:t>
      </w:r>
      <w:r>
        <w:rPr>
          <w:rFonts w:ascii="Pyidaungsu" w:hAnsi="Pyidaungsu" w:cs="Pyidaungsu" w:hint="cs"/>
          <w:sz w:val="28"/>
          <w:szCs w:val="28"/>
          <w:cs/>
          <w:lang w:bidi="my-MM"/>
        </w:rPr>
        <w:t xml:space="preserve"> </w:t>
      </w:r>
      <w:r w:rsidRPr="00A57777">
        <w:rPr>
          <w:rFonts w:ascii="Pyidaungsu" w:hAnsi="Pyidaungsu" w:cs="Pyidaungsu" w:hint="cs"/>
          <w:sz w:val="28"/>
          <w:szCs w:val="28"/>
          <w:cs/>
          <w:lang w:bidi="my-MM"/>
        </w:rPr>
        <w:t>လာသည်နှင့် အမ</w:t>
      </w:r>
      <w:r>
        <w:rPr>
          <w:rFonts w:ascii="Pyidaungsu" w:hAnsi="Pyidaungsu" w:cs="Pyidaungsu" w:hint="cs"/>
          <w:sz w:val="28"/>
          <w:szCs w:val="28"/>
          <w:cs/>
          <w:lang w:bidi="my-MM"/>
        </w:rPr>
        <w:t>ျှ</w:t>
      </w:r>
      <w:r w:rsidRPr="00A57777">
        <w:rPr>
          <w:rFonts w:ascii="Pyidaungsu" w:hAnsi="Pyidaungsu" w:cs="Pyidaungsu" w:hint="cs"/>
          <w:sz w:val="28"/>
          <w:szCs w:val="28"/>
          <w:cs/>
          <w:lang w:bidi="my-MM"/>
        </w:rPr>
        <w:t xml:space="preserve"> </w:t>
      </w:r>
      <w:r w:rsidRPr="00A57777">
        <w:rPr>
          <w:rFonts w:ascii="Pyidaungsu" w:hAnsi="Pyidaungsu" w:cs="Pyidaungsu"/>
          <w:sz w:val="28"/>
          <w:szCs w:val="28"/>
          <w:lang w:bidi="my-MM"/>
        </w:rPr>
        <w:t xml:space="preserve">Machine Learning </w:t>
      </w:r>
      <w:r>
        <w:rPr>
          <w:rFonts w:ascii="Pyidaungsu" w:hAnsi="Pyidaungsu" w:cs="Pyidaungsu"/>
          <w:sz w:val="28"/>
          <w:szCs w:val="28"/>
          <w:lang w:bidi="my-MM"/>
        </w:rPr>
        <w:t>Model</w:t>
      </w:r>
      <w:r w:rsidRPr="00A57777">
        <w:rPr>
          <w:rFonts w:ascii="Pyidaungsu" w:hAnsi="Pyidaungsu" w:cs="Pyidaungsu" w:hint="cs"/>
          <w:sz w:val="28"/>
          <w:szCs w:val="28"/>
          <w:cs/>
          <w:lang w:bidi="my-MM"/>
        </w:rPr>
        <w:t xml:space="preserve"> ၏ လုပ်ဆောင်ချက် မည်သို့ ပြောင်းလဲ</w:t>
      </w:r>
      <w:r>
        <w:rPr>
          <w:rFonts w:ascii="Pyidaungsu" w:hAnsi="Pyidaungsu" w:cs="Pyidaungsu" w:hint="cs"/>
          <w:sz w:val="28"/>
          <w:szCs w:val="28"/>
          <w:cs/>
          <w:lang w:bidi="my-MM"/>
        </w:rPr>
        <w:t xml:space="preserve"> </w:t>
      </w:r>
      <w:r w:rsidRPr="00A57777">
        <w:rPr>
          <w:rFonts w:ascii="Pyidaungsu" w:hAnsi="Pyidaungsu" w:cs="Pyidaungsu" w:hint="cs"/>
          <w:sz w:val="28"/>
          <w:szCs w:val="28"/>
          <w:cs/>
          <w:lang w:bidi="my-MM"/>
        </w:rPr>
        <w:t xml:space="preserve">သွားသည်ကို ဖော်ပြထားခြင်း ဖြစ်သည်။ </w:t>
      </w:r>
      <w:r w:rsidRPr="00A57777">
        <w:rPr>
          <w:rFonts w:ascii="Pyidaungsu" w:hAnsi="Pyidaungsu" w:cs="Pyidaungsu"/>
          <w:sz w:val="28"/>
          <w:szCs w:val="28"/>
          <w:lang w:bidi="my-MM"/>
        </w:rPr>
        <w:t xml:space="preserve">Bias </w:t>
      </w:r>
      <w:r w:rsidRPr="00A57777">
        <w:rPr>
          <w:rFonts w:ascii="Pyidaungsu" w:hAnsi="Pyidaungsu" w:cs="Pyidaungsu" w:hint="cs"/>
          <w:sz w:val="28"/>
          <w:szCs w:val="28"/>
          <w:cs/>
          <w:lang w:bidi="my-MM"/>
        </w:rPr>
        <w:t xml:space="preserve">ဆိုသည်မှာ </w:t>
      </w:r>
      <w:r>
        <w:rPr>
          <w:rFonts w:ascii="Pyidaungsu" w:hAnsi="Pyidaungsu" w:cs="Pyidaungsu"/>
          <w:sz w:val="28"/>
          <w:szCs w:val="28"/>
          <w:lang w:bidi="my-MM"/>
        </w:rPr>
        <w:t>Model</w:t>
      </w:r>
      <w:r w:rsidRPr="00A57777">
        <w:rPr>
          <w:rFonts w:ascii="Pyidaungsu" w:hAnsi="Pyidaungsu" w:cs="Pyidaungsu" w:hint="cs"/>
          <w:sz w:val="28"/>
          <w:szCs w:val="28"/>
          <w:cs/>
          <w:lang w:bidi="my-MM"/>
        </w:rPr>
        <w:t xml:space="preserve"> ၏ ခန့်မှန်း ရလဒ်နှင့် မူလတန်ဖိုး အကြား ခြားနားချက် ဖြစ်သည်။ </w:t>
      </w:r>
      <w:r w:rsidRPr="00A57777">
        <w:rPr>
          <w:rFonts w:ascii="Pyidaungsu" w:hAnsi="Pyidaungsu" w:cs="Pyidaungsu"/>
          <w:sz w:val="28"/>
          <w:szCs w:val="28"/>
          <w:lang w:bidi="my-MM"/>
        </w:rPr>
        <w:t xml:space="preserve">Variance </w:t>
      </w:r>
      <w:r w:rsidRPr="00A57777">
        <w:rPr>
          <w:rFonts w:ascii="Pyidaungsu" w:hAnsi="Pyidaungsu" w:cs="Pyidaungsu" w:hint="cs"/>
          <w:sz w:val="28"/>
          <w:szCs w:val="28"/>
          <w:cs/>
          <w:lang w:bidi="my-MM"/>
        </w:rPr>
        <w:t xml:space="preserve">မှာ </w:t>
      </w:r>
      <w:r w:rsidRPr="00A57777">
        <w:rPr>
          <w:rFonts w:ascii="Pyidaungsu" w:hAnsi="Pyidaungsu" w:cs="Pyidaungsu"/>
          <w:sz w:val="28"/>
          <w:szCs w:val="28"/>
          <w:lang w:bidi="my-MM"/>
        </w:rPr>
        <w:t xml:space="preserve">Training </w:t>
      </w:r>
      <w:r w:rsidRPr="00A57777">
        <w:rPr>
          <w:rFonts w:ascii="Pyidaungsu" w:hAnsi="Pyidaungsu" w:cs="Pyidaungsu" w:hint="cs"/>
          <w:sz w:val="28"/>
          <w:szCs w:val="28"/>
          <w:cs/>
          <w:lang w:bidi="my-MM"/>
        </w:rPr>
        <w:t xml:space="preserve">နှင့် </w:t>
      </w:r>
      <w:r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Pr="00A57777">
        <w:rPr>
          <w:rFonts w:ascii="Pyidaungsu" w:hAnsi="Pyidaungsu" w:cs="Pyidaungsu" w:hint="cs"/>
          <w:sz w:val="28"/>
          <w:szCs w:val="28"/>
          <w:cs/>
          <w:lang w:bidi="my-MM"/>
        </w:rPr>
        <w:t xml:space="preserve"> ကြား လုပ်ဆောင်ချက် ကွာဟမှုကို ရည်ညွှန်းခြင်း ဖြစ်သည်။</w:t>
      </w:r>
    </w:p>
    <w:p w14:paraId="2C85A474" w14:textId="49327482" w:rsidR="00CA374A" w:rsidRPr="00A57777" w:rsidRDefault="00CA374A" w:rsidP="0002743A">
      <w:pPr>
        <w:spacing w:line="276" w:lineRule="auto"/>
        <w:ind w:firstLine="0"/>
        <w:jc w:val="both"/>
        <w:rPr>
          <w:rFonts w:ascii="Pyidaungsu" w:hAnsi="Pyidaungsu" w:cs="Pyidaungsu"/>
          <w:sz w:val="28"/>
          <w:szCs w:val="28"/>
          <w:lang w:bidi="my-MM"/>
        </w:rPr>
      </w:pPr>
    </w:p>
    <w:p w14:paraId="22000365" w14:textId="77777777" w:rsidR="00CA374A" w:rsidRPr="00A57777" w:rsidRDefault="00CA374A" w:rsidP="00CA374A">
      <w:pPr>
        <w:spacing w:after="0" w:line="240" w:lineRule="auto"/>
        <w:ind w:firstLine="0"/>
        <w:jc w:val="center"/>
        <w:rPr>
          <w:rFonts w:ascii="Pyidaungsu" w:hAnsi="Pyidaungsu" w:cs="Pyidaungsu"/>
          <w:sz w:val="28"/>
          <w:szCs w:val="28"/>
          <w:lang w:bidi="my-MM"/>
        </w:rPr>
      </w:pPr>
      <w:r w:rsidRPr="00A57777">
        <w:rPr>
          <w:rFonts w:ascii="Pyidaungsu" w:hAnsi="Pyidaungsu" w:cs="Pyidaungsu" w:hint="cs"/>
          <w:noProof/>
          <w:sz w:val="28"/>
          <w:szCs w:val="28"/>
          <w:cs/>
          <w:lang w:bidi="my-MM"/>
        </w:rPr>
        <w:lastRenderedPageBreak/>
        <w:drawing>
          <wp:inline distT="0" distB="0" distL="0" distR="0" wp14:anchorId="3A5F72C7" wp14:editId="178B90C6">
            <wp:extent cx="5934291" cy="43148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313" cy="4318477"/>
                    </a:xfrm>
                    <a:prstGeom prst="rect">
                      <a:avLst/>
                    </a:prstGeom>
                    <a:noFill/>
                    <a:ln>
                      <a:noFill/>
                    </a:ln>
                  </pic:spPr>
                </pic:pic>
              </a:graphicData>
            </a:graphic>
          </wp:inline>
        </w:drawing>
      </w:r>
    </w:p>
    <w:p w14:paraId="6DA9BD47" w14:textId="13AE8D41" w:rsidR="00CA374A" w:rsidRPr="00A57777" w:rsidRDefault="00CA374A" w:rsidP="00CA374A">
      <w:pPr>
        <w:spacing w:after="0" w:line="240" w:lineRule="auto"/>
        <w:ind w:firstLine="0"/>
        <w:jc w:val="center"/>
        <w:rPr>
          <w:rFonts w:ascii="Pyidaungsu" w:hAnsi="Pyidaungsu" w:cs="Pyidaungsu"/>
          <w:sz w:val="28"/>
          <w:szCs w:val="28"/>
          <w:lang w:bidi="my-MM"/>
        </w:rPr>
      </w:pPr>
      <w:r w:rsidRPr="00A57777">
        <w:rPr>
          <w:rFonts w:ascii="Pyidaungsu" w:hAnsi="Pyidaungsu" w:cs="Pyidaungsu" w:hint="cs"/>
          <w:sz w:val="28"/>
          <w:szCs w:val="28"/>
          <w:cs/>
          <w:lang w:bidi="my-MM"/>
        </w:rPr>
        <w:t>ပုံ(</w:t>
      </w:r>
      <w:r w:rsidR="00870CF1">
        <w:rPr>
          <w:rFonts w:ascii="Pyidaungsu" w:hAnsi="Pyidaungsu" w:cs="Pyidaungsu" w:hint="cs"/>
          <w:sz w:val="28"/>
          <w:szCs w:val="28"/>
          <w:cs/>
          <w:lang w:bidi="my-MM"/>
        </w:rPr>
        <w:t>၂-</w:t>
      </w:r>
      <w:r w:rsidR="00870CF1" w:rsidRPr="00870CF1">
        <w:rPr>
          <w:rFonts w:cs="Myanmar Text" w:hint="cs"/>
          <w:cs/>
          <w:lang w:bidi="my-MM"/>
        </w:rPr>
        <w:t xml:space="preserve"> </w:t>
      </w:r>
      <w:r w:rsidR="00870CF1" w:rsidRPr="00870CF1">
        <w:rPr>
          <w:rFonts w:ascii="Pyidaungsu" w:hAnsi="Pyidaungsu" w:cs="Pyidaungsu" w:hint="cs"/>
          <w:sz w:val="28"/>
          <w:szCs w:val="28"/>
          <w:cs/>
          <w:lang w:bidi="my-MM"/>
        </w:rPr>
        <w:t>ဂ</w:t>
      </w:r>
      <w:r w:rsidRPr="00A57777">
        <w:rPr>
          <w:rFonts w:ascii="Pyidaungsu" w:hAnsi="Pyidaungsu" w:cs="Pyidaungsu" w:hint="cs"/>
          <w:sz w:val="28"/>
          <w:szCs w:val="28"/>
          <w:cs/>
          <w:lang w:bidi="my-MM"/>
        </w:rPr>
        <w:t xml:space="preserve">) </w:t>
      </w:r>
      <w:r w:rsidRPr="00A57777">
        <w:rPr>
          <w:rFonts w:ascii="Pyidaungsu" w:hAnsi="Pyidaungsu" w:cs="Pyidaungsu"/>
          <w:sz w:val="28"/>
          <w:szCs w:val="28"/>
          <w:lang w:bidi="my-MM"/>
        </w:rPr>
        <w:t>Bias-Variance Trade off</w:t>
      </w:r>
    </w:p>
    <w:p w14:paraId="2FAC7FA9" w14:textId="23CF47E7" w:rsidR="00CA374A" w:rsidRPr="00A57777" w:rsidRDefault="00CA374A" w:rsidP="00CA374A">
      <w:pPr>
        <w:spacing w:after="0" w:line="240" w:lineRule="auto"/>
        <w:ind w:firstLine="0"/>
        <w:jc w:val="center"/>
        <w:rPr>
          <w:rFonts w:ascii="Pyidaungsu" w:hAnsi="Pyidaungsu" w:cs="Pyidaungsu"/>
          <w:sz w:val="28"/>
          <w:szCs w:val="28"/>
          <w:cs/>
          <w:lang w:bidi="my-MM"/>
        </w:rPr>
      </w:pPr>
      <w:r w:rsidRPr="00A57777">
        <w:rPr>
          <w:rFonts w:ascii="Pyidaungsu" w:hAnsi="Pyidaungsu" w:cs="Pyidaungsu" w:hint="cs"/>
          <w:sz w:val="28"/>
          <w:szCs w:val="28"/>
          <w:cs/>
          <w:lang w:bidi="my-MM"/>
        </w:rPr>
        <w:t xml:space="preserve"> </w:t>
      </w:r>
    </w:p>
    <w:p w14:paraId="46AD57B3" w14:textId="5A398FF8" w:rsidR="00B967AF" w:rsidRPr="00A57777" w:rsidRDefault="00870CF1" w:rsidP="00284008">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w:t>
      </w:r>
      <w:r w:rsidR="000840D3">
        <w:rPr>
          <w:rFonts w:ascii="Pyidaungsu" w:hAnsi="Pyidaungsu" w:cs="Pyidaungsu" w:hint="cs"/>
          <w:sz w:val="28"/>
          <w:szCs w:val="28"/>
          <w:cs/>
          <w:lang w:bidi="my-MM"/>
        </w:rPr>
        <w:t>၃</w:t>
      </w:r>
      <w:r>
        <w:rPr>
          <w:rFonts w:ascii="Pyidaungsu" w:hAnsi="Pyidaungsu" w:cs="Pyidaungsu" w:hint="cs"/>
          <w:sz w:val="28"/>
          <w:szCs w:val="28"/>
          <w:cs/>
          <w:lang w:bidi="my-MM"/>
        </w:rPr>
        <w:t>။</w:t>
      </w:r>
      <w:r>
        <w:rPr>
          <w:rFonts w:ascii="Pyidaungsu" w:hAnsi="Pyidaungsu" w:cs="Pyidaungsu"/>
          <w:sz w:val="28"/>
          <w:szCs w:val="28"/>
          <w:cs/>
          <w:lang w:bidi="my-MM"/>
        </w:rPr>
        <w:tab/>
      </w:r>
      <w:r w:rsidR="0076216A" w:rsidRPr="00A57777">
        <w:rPr>
          <w:rFonts w:ascii="Pyidaungsu" w:hAnsi="Pyidaungsu" w:cs="Pyidaungsu" w:hint="cs"/>
          <w:sz w:val="28"/>
          <w:szCs w:val="28"/>
          <w:cs/>
          <w:lang w:bidi="my-MM"/>
        </w:rPr>
        <w:t>ပုံ(</w:t>
      </w:r>
      <w:r>
        <w:rPr>
          <w:rFonts w:ascii="Pyidaungsu" w:hAnsi="Pyidaungsu" w:cs="Pyidaungsu" w:hint="cs"/>
          <w:sz w:val="28"/>
          <w:szCs w:val="28"/>
          <w:cs/>
          <w:lang w:bidi="my-MM"/>
        </w:rPr>
        <w:t>၂-</w:t>
      </w:r>
      <w:r w:rsidRPr="00870CF1">
        <w:rPr>
          <w:rFonts w:cs="Myanmar Text" w:hint="cs"/>
          <w:cs/>
          <w:lang w:bidi="my-MM"/>
        </w:rPr>
        <w:t xml:space="preserve"> </w:t>
      </w:r>
      <w:r w:rsidRPr="00870CF1">
        <w:rPr>
          <w:rFonts w:ascii="Pyidaungsu" w:hAnsi="Pyidaungsu" w:cs="Pyidaungsu" w:hint="cs"/>
          <w:sz w:val="28"/>
          <w:szCs w:val="28"/>
          <w:cs/>
          <w:lang w:bidi="my-MM"/>
        </w:rPr>
        <w:t>ဂ</w:t>
      </w:r>
      <w:r w:rsidR="0076216A" w:rsidRPr="00A57777">
        <w:rPr>
          <w:rFonts w:ascii="Pyidaungsu" w:hAnsi="Pyidaungsu" w:cs="Pyidaungsu" w:hint="cs"/>
          <w:sz w:val="28"/>
          <w:szCs w:val="28"/>
          <w:cs/>
          <w:lang w:bidi="my-MM"/>
        </w:rPr>
        <w:t xml:space="preserve">) ကို သုံးသပ်ကြည့်ပါက </w:t>
      </w:r>
      <w:r>
        <w:rPr>
          <w:rFonts w:ascii="Pyidaungsu" w:hAnsi="Pyidaungsu" w:cs="Pyidaungsu"/>
          <w:sz w:val="28"/>
          <w:szCs w:val="28"/>
          <w:lang w:bidi="my-MM"/>
        </w:rPr>
        <w:t xml:space="preserve">Polynomial Regression Model </w:t>
      </w:r>
      <w:r w:rsidR="0076216A" w:rsidRPr="00A57777">
        <w:rPr>
          <w:rFonts w:ascii="Pyidaungsu" w:hAnsi="Pyidaungsu" w:cs="Pyidaungsu" w:hint="cs"/>
          <w:sz w:val="28"/>
          <w:szCs w:val="28"/>
          <w:cs/>
          <w:lang w:bidi="my-MM"/>
        </w:rPr>
        <w:t xml:space="preserve">၏ </w:t>
      </w:r>
      <w:r>
        <w:rPr>
          <w:rFonts w:ascii="Pyidaungsu" w:hAnsi="Pyidaungsu" w:cs="Pyidaungsu"/>
          <w:sz w:val="28"/>
          <w:szCs w:val="28"/>
          <w:lang w:bidi="my-MM"/>
        </w:rPr>
        <w:t>Degree</w:t>
      </w:r>
      <w:r w:rsidR="0076216A" w:rsidRPr="00A57777">
        <w:rPr>
          <w:rFonts w:ascii="Pyidaungsu" w:hAnsi="Pyidaungsu" w:cs="Pyidaungsu"/>
          <w:sz w:val="28"/>
          <w:szCs w:val="28"/>
          <w:lang w:bidi="my-MM"/>
        </w:rPr>
        <w:t xml:space="preserve"> </w:t>
      </w:r>
      <w:r w:rsidR="0076216A" w:rsidRPr="00A57777">
        <w:rPr>
          <w:rFonts w:ascii="Pyidaungsu" w:hAnsi="Pyidaungsu" w:cs="Pyidaungsu" w:hint="cs"/>
          <w:sz w:val="28"/>
          <w:szCs w:val="28"/>
          <w:cs/>
          <w:lang w:bidi="my-MM"/>
        </w:rPr>
        <w:t>(</w:t>
      </w:r>
      <w:r w:rsidR="0076216A" w:rsidRPr="00A57777">
        <w:rPr>
          <w:rFonts w:ascii="Pyidaungsu" w:hAnsi="Pyidaungsu" w:cs="Pyidaungsu"/>
          <w:sz w:val="28"/>
          <w:szCs w:val="28"/>
          <w:lang w:bidi="my-MM"/>
        </w:rPr>
        <w:t xml:space="preserve">complexity) </w:t>
      </w:r>
      <w:r w:rsidR="0076216A" w:rsidRPr="00A57777">
        <w:rPr>
          <w:rFonts w:ascii="Pyidaungsu" w:hAnsi="Pyidaungsu" w:cs="Pyidaungsu" w:hint="cs"/>
          <w:sz w:val="28"/>
          <w:szCs w:val="28"/>
          <w:cs/>
          <w:lang w:bidi="my-MM"/>
        </w:rPr>
        <w:t xml:space="preserve">မြင့်တက်လာသည်နှင့် </w:t>
      </w:r>
      <w:r w:rsidR="009C0E0A">
        <w:rPr>
          <w:rFonts w:ascii="Pyidaungsu" w:hAnsi="Pyidaungsu" w:cs="Pyidaungsu" w:hint="cs"/>
          <w:sz w:val="28"/>
          <w:szCs w:val="28"/>
          <w:cs/>
          <w:lang w:bidi="my-MM"/>
        </w:rPr>
        <w:t>အမျှ</w:t>
      </w:r>
      <w:r w:rsidR="0076216A" w:rsidRPr="00A57777">
        <w:rPr>
          <w:rFonts w:ascii="Pyidaungsu" w:hAnsi="Pyidaungsu" w:cs="Pyidaungsu" w:hint="cs"/>
          <w:sz w:val="28"/>
          <w:szCs w:val="28"/>
          <w:cs/>
          <w:lang w:bidi="my-MM"/>
        </w:rPr>
        <w:t xml:space="preserve"> </w:t>
      </w:r>
      <w:r w:rsidR="0076216A" w:rsidRPr="00A57777">
        <w:rPr>
          <w:rFonts w:ascii="Pyidaungsu" w:hAnsi="Pyidaungsu" w:cs="Pyidaungsu"/>
          <w:sz w:val="28"/>
          <w:szCs w:val="28"/>
          <w:lang w:bidi="my-MM"/>
        </w:rPr>
        <w:t>Bias</w:t>
      </w:r>
      <w:r w:rsidR="0076216A" w:rsidRPr="00A57777">
        <w:rPr>
          <w:rFonts w:ascii="Pyidaungsu" w:hAnsi="Pyidaungsu" w:cs="Pyidaungsu" w:hint="cs"/>
          <w:sz w:val="28"/>
          <w:szCs w:val="28"/>
          <w:cs/>
          <w:lang w:bidi="my-MM"/>
        </w:rPr>
        <w:t xml:space="preserve"> တန်ဖိုး ကျလာသည်ကို တွေ့နိုင်ပါသည်။ သို့သော်</w:t>
      </w:r>
      <w:r w:rsidR="009C0E0A">
        <w:rPr>
          <w:rFonts w:ascii="Pyidaungsu" w:hAnsi="Pyidaungsu" w:cs="Pyidaungsu" w:hint="cs"/>
          <w:sz w:val="28"/>
          <w:szCs w:val="28"/>
          <w:cs/>
          <w:lang w:bidi="my-MM"/>
        </w:rPr>
        <w:t>တစ်ဖက်မှာမူ</w:t>
      </w:r>
      <w:r w:rsidR="0076216A" w:rsidRPr="00A57777">
        <w:rPr>
          <w:rFonts w:ascii="Pyidaungsu" w:hAnsi="Pyidaungsu" w:cs="Pyidaungsu" w:hint="cs"/>
          <w:sz w:val="28"/>
          <w:szCs w:val="28"/>
          <w:cs/>
          <w:lang w:bidi="my-MM"/>
        </w:rPr>
        <w:t xml:space="preserve"> </w:t>
      </w:r>
      <w:r w:rsidR="0076216A" w:rsidRPr="00A57777">
        <w:rPr>
          <w:rFonts w:ascii="Pyidaungsu" w:hAnsi="Pyidaungsu" w:cs="Pyidaungsu"/>
          <w:sz w:val="28"/>
          <w:szCs w:val="28"/>
          <w:lang w:bidi="my-MM"/>
        </w:rPr>
        <w:t xml:space="preserve">Training </w:t>
      </w:r>
      <w:r w:rsidR="0076216A" w:rsidRPr="00A57777">
        <w:rPr>
          <w:rFonts w:ascii="Pyidaungsu" w:hAnsi="Pyidaungsu" w:cs="Pyidaungsu" w:hint="cs"/>
          <w:sz w:val="28"/>
          <w:szCs w:val="28"/>
          <w:cs/>
          <w:lang w:bidi="my-MM"/>
        </w:rPr>
        <w:t xml:space="preserve">နှင့် </w:t>
      </w:r>
      <w:r w:rsidR="0076216A"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0076216A" w:rsidRPr="00A57777">
        <w:rPr>
          <w:rFonts w:ascii="Pyidaungsu" w:hAnsi="Pyidaungsu" w:cs="Pyidaungsu" w:hint="cs"/>
          <w:sz w:val="28"/>
          <w:szCs w:val="28"/>
          <w:cs/>
          <w:lang w:bidi="my-MM"/>
        </w:rPr>
        <w:t xml:space="preserve"> ကြား ကွာဟမှုမှာ မြင့်တက်လာသည်ကို တွေ့ရလိမ့်မည်။ </w:t>
      </w:r>
      <w:r w:rsidR="005A3114" w:rsidRPr="00A57777">
        <w:rPr>
          <w:rFonts w:ascii="Pyidaungsu" w:hAnsi="Pyidaungsu" w:cs="Pyidaungsu"/>
          <w:sz w:val="28"/>
          <w:szCs w:val="28"/>
          <w:lang w:bidi="my-MM"/>
        </w:rPr>
        <w:t>Machine</w:t>
      </w:r>
      <w:r w:rsidR="0076216A"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6216A"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76216A" w:rsidRPr="00A57777">
        <w:rPr>
          <w:rFonts w:ascii="Pyidaungsu" w:hAnsi="Pyidaungsu" w:cs="Pyidaungsu" w:hint="cs"/>
          <w:sz w:val="28"/>
          <w:szCs w:val="28"/>
          <w:cs/>
          <w:lang w:bidi="my-MM"/>
        </w:rPr>
        <w:t xml:space="preserve"> တ</w:t>
      </w:r>
      <w:r>
        <w:rPr>
          <w:rFonts w:ascii="Pyidaungsu" w:hAnsi="Pyidaungsu" w:cs="Pyidaungsu" w:hint="cs"/>
          <w:sz w:val="28"/>
          <w:szCs w:val="28"/>
          <w:cs/>
          <w:lang w:bidi="my-MM"/>
        </w:rPr>
        <w:t>စ်</w:t>
      </w:r>
      <w:r w:rsidR="0076216A" w:rsidRPr="00A57777">
        <w:rPr>
          <w:rFonts w:ascii="Pyidaungsu" w:hAnsi="Pyidaungsu" w:cs="Pyidaungsu" w:hint="cs"/>
          <w:sz w:val="28"/>
          <w:szCs w:val="28"/>
          <w:cs/>
          <w:lang w:bidi="my-MM"/>
        </w:rPr>
        <w:t xml:space="preserve">ခုအနေဖြင့် </w:t>
      </w:r>
      <w:r w:rsidR="0076216A" w:rsidRPr="00A57777">
        <w:rPr>
          <w:rFonts w:ascii="Pyidaungsu" w:hAnsi="Pyidaungsu" w:cs="Pyidaungsu"/>
          <w:sz w:val="28"/>
          <w:szCs w:val="28"/>
          <w:lang w:bidi="my-MM"/>
        </w:rPr>
        <w:t>Bias</w:t>
      </w:r>
      <w:r w:rsidR="0076216A" w:rsidRPr="00A57777">
        <w:rPr>
          <w:rFonts w:ascii="Pyidaungsu" w:hAnsi="Pyidaungsu" w:cs="Pyidaungsu" w:hint="cs"/>
          <w:sz w:val="28"/>
          <w:szCs w:val="28"/>
          <w:cs/>
          <w:lang w:bidi="my-MM"/>
        </w:rPr>
        <w:t xml:space="preserve"> ကို </w:t>
      </w:r>
      <w:r w:rsidR="00EA16A3">
        <w:rPr>
          <w:rFonts w:ascii="Pyidaungsu" w:hAnsi="Pyidaungsu" w:cs="Pyidaungsu" w:hint="cs"/>
          <w:sz w:val="28"/>
          <w:szCs w:val="28"/>
          <w:cs/>
          <w:lang w:bidi="my-MM"/>
        </w:rPr>
        <w:t>လျှော့ချနိုင်ရုံမက</w:t>
      </w:r>
      <w:r w:rsidR="0076216A" w:rsidRPr="00A57777">
        <w:rPr>
          <w:rFonts w:ascii="Pyidaungsu" w:hAnsi="Pyidaungsu" w:cs="Pyidaungsu" w:hint="cs"/>
          <w:sz w:val="28"/>
          <w:szCs w:val="28"/>
          <w:cs/>
          <w:lang w:bidi="my-MM"/>
        </w:rPr>
        <w:t xml:space="preserve"> </w:t>
      </w:r>
      <w:r w:rsidR="0076216A" w:rsidRPr="00A57777">
        <w:rPr>
          <w:rFonts w:ascii="Pyidaungsu" w:hAnsi="Pyidaungsu" w:cs="Pyidaungsu"/>
          <w:sz w:val="28"/>
          <w:szCs w:val="28"/>
          <w:lang w:bidi="my-MM"/>
        </w:rPr>
        <w:t xml:space="preserve">Training </w:t>
      </w:r>
      <w:r w:rsidR="0076216A" w:rsidRPr="00A57777">
        <w:rPr>
          <w:rFonts w:ascii="Pyidaungsu" w:hAnsi="Pyidaungsu" w:cs="Pyidaungsu" w:hint="cs"/>
          <w:sz w:val="28"/>
          <w:szCs w:val="28"/>
          <w:cs/>
          <w:lang w:bidi="my-MM"/>
        </w:rPr>
        <w:t xml:space="preserve">နှင့် </w:t>
      </w:r>
      <w:r w:rsidR="0076216A"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0076216A" w:rsidRPr="00A57777">
        <w:rPr>
          <w:rFonts w:ascii="Pyidaungsu" w:hAnsi="Pyidaungsu" w:cs="Pyidaungsu" w:hint="cs"/>
          <w:sz w:val="28"/>
          <w:szCs w:val="28"/>
          <w:cs/>
          <w:lang w:bidi="my-MM"/>
        </w:rPr>
        <w:t xml:space="preserve"> ကြား လုပ်ဆောင်ချက် ကွာဟမှု နည်းပါးစေရန်လည်း သတိပြုရမည် ဖြစ်သည်။ </w:t>
      </w:r>
    </w:p>
    <w:p w14:paraId="455EAA5B" w14:textId="69E48DED" w:rsidR="0054003C" w:rsidRDefault="0054003C" w:rsidP="00284008">
      <w:pPr>
        <w:spacing w:after="0" w:line="240" w:lineRule="auto"/>
        <w:ind w:firstLine="0"/>
        <w:jc w:val="both"/>
        <w:rPr>
          <w:rFonts w:ascii="Pyidaungsu" w:hAnsi="Pyidaungsu" w:cs="Pyidaungsu"/>
          <w:sz w:val="28"/>
          <w:szCs w:val="28"/>
          <w:lang w:bidi="my-MM"/>
        </w:rPr>
      </w:pPr>
    </w:p>
    <w:p w14:paraId="0025BA28" w14:textId="42634A14" w:rsidR="00F150A6" w:rsidRDefault="00F150A6" w:rsidP="00284008">
      <w:pPr>
        <w:spacing w:after="0" w:line="240" w:lineRule="auto"/>
        <w:ind w:firstLine="0"/>
        <w:jc w:val="both"/>
        <w:rPr>
          <w:rFonts w:ascii="Pyidaungsu" w:hAnsi="Pyidaungsu" w:cs="Pyidaungsu"/>
          <w:sz w:val="28"/>
          <w:szCs w:val="28"/>
          <w:lang w:bidi="my-MM"/>
        </w:rPr>
      </w:pPr>
    </w:p>
    <w:p w14:paraId="761DA7EC" w14:textId="6ABFFBF9" w:rsidR="00F150A6" w:rsidRDefault="00F150A6" w:rsidP="00284008">
      <w:pPr>
        <w:spacing w:after="0" w:line="240" w:lineRule="auto"/>
        <w:ind w:firstLine="0"/>
        <w:jc w:val="both"/>
        <w:rPr>
          <w:rFonts w:ascii="Pyidaungsu" w:hAnsi="Pyidaungsu" w:cs="Pyidaungsu"/>
          <w:sz w:val="28"/>
          <w:szCs w:val="28"/>
          <w:lang w:bidi="my-MM"/>
        </w:rPr>
      </w:pPr>
    </w:p>
    <w:p w14:paraId="62326761" w14:textId="77777777" w:rsidR="00F150A6" w:rsidRPr="00A57777" w:rsidRDefault="00F150A6" w:rsidP="00284008">
      <w:pPr>
        <w:spacing w:after="0" w:line="240" w:lineRule="auto"/>
        <w:ind w:firstLine="0"/>
        <w:jc w:val="both"/>
        <w:rPr>
          <w:rFonts w:ascii="Pyidaungsu" w:hAnsi="Pyidaungsu" w:cs="Pyidaungsu"/>
          <w:sz w:val="28"/>
          <w:szCs w:val="28"/>
          <w:lang w:bidi="my-MM"/>
        </w:rPr>
      </w:pPr>
    </w:p>
    <w:p w14:paraId="329431A6" w14:textId="1697ADA4" w:rsidR="008F2D3A" w:rsidRPr="00A57777" w:rsidRDefault="008F2D3A" w:rsidP="00F150A6">
      <w:pPr>
        <w:spacing w:line="276" w:lineRule="auto"/>
        <w:ind w:firstLine="0"/>
        <w:jc w:val="both"/>
        <w:rPr>
          <w:rFonts w:ascii="Pyidaungsu" w:hAnsi="Pyidaungsu" w:cs="Pyidaungsu"/>
          <w:b/>
          <w:bCs/>
          <w:sz w:val="28"/>
          <w:szCs w:val="28"/>
          <w:lang w:bidi="my-MM"/>
        </w:rPr>
      </w:pPr>
      <w:r w:rsidRPr="00A57777">
        <w:rPr>
          <w:rFonts w:ascii="Pyidaungsu" w:hAnsi="Pyidaungsu" w:cs="Pyidaungsu"/>
          <w:b/>
          <w:bCs/>
          <w:sz w:val="28"/>
          <w:szCs w:val="28"/>
          <w:lang w:bidi="my-MM"/>
        </w:rPr>
        <w:lastRenderedPageBreak/>
        <w:t>Regularization</w:t>
      </w:r>
    </w:p>
    <w:p w14:paraId="13032F9E" w14:textId="00245BEF" w:rsidR="0054003C" w:rsidRPr="00A57777" w:rsidRDefault="00F150A6" w:rsidP="00F150A6">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w:t>
      </w:r>
      <w:r w:rsidR="000840D3">
        <w:rPr>
          <w:rFonts w:ascii="Pyidaungsu" w:hAnsi="Pyidaungsu" w:cs="Pyidaungsu" w:hint="cs"/>
          <w:sz w:val="28"/>
          <w:szCs w:val="28"/>
          <w:cs/>
          <w:lang w:bidi="my-MM"/>
        </w:rPr>
        <w:t>၄</w:t>
      </w:r>
      <w:r w:rsidR="0054003C" w:rsidRPr="00A57777">
        <w:rPr>
          <w:rFonts w:ascii="Pyidaungsu" w:hAnsi="Pyidaungsu" w:cs="Pyidaungsu" w:hint="cs"/>
          <w:sz w:val="28"/>
          <w:szCs w:val="28"/>
          <w:cs/>
          <w:lang w:bidi="my-MM"/>
        </w:rPr>
        <w:t>။</w:t>
      </w:r>
      <w:r w:rsidR="0054003C" w:rsidRPr="00A57777">
        <w:rPr>
          <w:rFonts w:ascii="Pyidaungsu" w:hAnsi="Pyidaungsu" w:cs="Pyidaungsu"/>
          <w:sz w:val="28"/>
          <w:szCs w:val="28"/>
          <w:cs/>
          <w:lang w:bidi="my-MM"/>
        </w:rPr>
        <w:tab/>
      </w:r>
      <w:r w:rsidR="0047222F" w:rsidRPr="00A57777">
        <w:rPr>
          <w:rFonts w:ascii="Pyidaungsu" w:hAnsi="Pyidaungsu" w:cs="Pyidaungsu"/>
          <w:sz w:val="28"/>
          <w:szCs w:val="28"/>
          <w:lang w:bidi="my-MM"/>
        </w:rPr>
        <w:t xml:space="preserve">Training </w:t>
      </w:r>
      <w:r w:rsidR="00E209CF">
        <w:rPr>
          <w:rFonts w:ascii="Pyidaungsu" w:hAnsi="Pyidaungsu" w:cs="Pyidaungsu"/>
          <w:sz w:val="28"/>
          <w:szCs w:val="28"/>
          <w:lang w:bidi="my-MM"/>
        </w:rPr>
        <w:t>Data</w:t>
      </w:r>
      <w:r w:rsidR="0047222F" w:rsidRPr="00A57777">
        <w:rPr>
          <w:rFonts w:ascii="Pyidaungsu" w:hAnsi="Pyidaungsu" w:cs="Pyidaungsu"/>
          <w:sz w:val="28"/>
          <w:szCs w:val="28"/>
          <w:lang w:bidi="my-MM"/>
        </w:rPr>
        <w:t xml:space="preserve"> </w:t>
      </w:r>
      <w:r w:rsidR="003F36EB" w:rsidRPr="00A57777">
        <w:rPr>
          <w:rFonts w:ascii="Pyidaungsu" w:hAnsi="Pyidaungsu" w:cs="Pyidaungsu" w:hint="cs"/>
          <w:sz w:val="28"/>
          <w:szCs w:val="28"/>
          <w:cs/>
          <w:lang w:bidi="my-MM"/>
        </w:rPr>
        <w:t>အတွက်</w:t>
      </w:r>
      <w:r w:rsidR="003F36EB"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3F36EB" w:rsidRPr="00A57777">
        <w:rPr>
          <w:rFonts w:ascii="Pyidaungsu" w:hAnsi="Pyidaungsu" w:cs="Pyidaungsu" w:hint="cs"/>
          <w:sz w:val="28"/>
          <w:szCs w:val="28"/>
          <w:cs/>
          <w:lang w:bidi="my-MM"/>
        </w:rPr>
        <w:t xml:space="preserve"> ၏ လုပ်ဆောင်ချက်မှာ အထူးကောင်းမွန်</w:t>
      </w:r>
      <w:r>
        <w:rPr>
          <w:rFonts w:ascii="Pyidaungsu" w:hAnsi="Pyidaungsu" w:cs="Pyidaungsu" w:hint="cs"/>
          <w:sz w:val="28"/>
          <w:szCs w:val="28"/>
          <w:cs/>
          <w:lang w:bidi="my-MM"/>
        </w:rPr>
        <w:t xml:space="preserve"> </w:t>
      </w:r>
      <w:r w:rsidR="003F36EB" w:rsidRPr="00A57777">
        <w:rPr>
          <w:rFonts w:ascii="Pyidaungsu" w:hAnsi="Pyidaungsu" w:cs="Pyidaungsu" w:hint="cs"/>
          <w:sz w:val="28"/>
          <w:szCs w:val="28"/>
          <w:cs/>
          <w:lang w:bidi="my-MM"/>
        </w:rPr>
        <w:t xml:space="preserve">နေသော်လည်း </w:t>
      </w:r>
      <w:r w:rsidR="003F36EB" w:rsidRPr="00A57777">
        <w:rPr>
          <w:rFonts w:ascii="Pyidaungsu" w:hAnsi="Pyidaungsu" w:cs="Pyidaungsu"/>
          <w:sz w:val="28"/>
          <w:szCs w:val="28"/>
          <w:lang w:bidi="my-MM"/>
        </w:rPr>
        <w:t xml:space="preserve">Testing </w:t>
      </w:r>
      <w:r w:rsidR="00E209CF">
        <w:rPr>
          <w:rFonts w:ascii="Pyidaungsu" w:hAnsi="Pyidaungsu" w:cs="Pyidaungsu"/>
          <w:sz w:val="28"/>
          <w:szCs w:val="28"/>
          <w:lang w:bidi="my-MM"/>
        </w:rPr>
        <w:t>Data</w:t>
      </w:r>
      <w:r w:rsidR="003F36EB" w:rsidRPr="00A57777">
        <w:rPr>
          <w:rFonts w:ascii="Pyidaungsu" w:hAnsi="Pyidaungsu" w:cs="Pyidaungsu" w:hint="cs"/>
          <w:sz w:val="28"/>
          <w:szCs w:val="28"/>
          <w:cs/>
          <w:lang w:bidi="my-MM"/>
        </w:rPr>
        <w:t xml:space="preserve"> နှင့် အသစ်၀င်လာသည့် ဒေတာများအတွက် လုပ်ဆောင်</w:t>
      </w:r>
      <w:r w:rsidR="00E209CF">
        <w:rPr>
          <w:rFonts w:ascii="Pyidaungsu" w:hAnsi="Pyidaungsu" w:cs="Pyidaungsu" w:hint="cs"/>
          <w:sz w:val="28"/>
          <w:szCs w:val="28"/>
          <w:cs/>
          <w:lang w:bidi="my-MM"/>
        </w:rPr>
        <w:t xml:space="preserve"> </w:t>
      </w:r>
      <w:r w:rsidR="003F36EB" w:rsidRPr="00A57777">
        <w:rPr>
          <w:rFonts w:ascii="Pyidaungsu" w:hAnsi="Pyidaungsu" w:cs="Pyidaungsu" w:hint="cs"/>
          <w:sz w:val="28"/>
          <w:szCs w:val="28"/>
          <w:cs/>
          <w:lang w:bidi="my-MM"/>
        </w:rPr>
        <w:t xml:space="preserve">ချက် ကျဆင်းသွားခြင်းကို </w:t>
      </w:r>
      <w:r w:rsidR="003F36EB" w:rsidRPr="00A57777">
        <w:rPr>
          <w:rFonts w:ascii="Pyidaungsu" w:hAnsi="Pyidaungsu" w:cs="Pyidaungsu"/>
          <w:sz w:val="28"/>
          <w:szCs w:val="28"/>
          <w:lang w:bidi="my-MM"/>
        </w:rPr>
        <w:t xml:space="preserve">over-fitting problem </w:t>
      </w:r>
      <w:r w:rsidR="003F36EB" w:rsidRPr="00A57777">
        <w:rPr>
          <w:rFonts w:ascii="Pyidaungsu" w:hAnsi="Pyidaungsu" w:cs="Pyidaungsu" w:hint="cs"/>
          <w:sz w:val="28"/>
          <w:szCs w:val="28"/>
          <w:cs/>
          <w:lang w:bidi="my-MM"/>
        </w:rPr>
        <w:t xml:space="preserve">ဟု ခေါ်၀ေါ်ပါသည်။ </w:t>
      </w:r>
      <w:r w:rsidR="003F36EB" w:rsidRPr="00A57777">
        <w:rPr>
          <w:rFonts w:ascii="Pyidaungsu" w:hAnsi="Pyidaungsu" w:cs="Pyidaungsu"/>
          <w:sz w:val="28"/>
          <w:szCs w:val="28"/>
          <w:lang w:bidi="my-MM"/>
        </w:rPr>
        <w:t xml:space="preserve">over-fitting </w:t>
      </w:r>
      <w:r w:rsidR="003F36EB" w:rsidRPr="00A57777">
        <w:rPr>
          <w:rFonts w:ascii="Pyidaungsu" w:hAnsi="Pyidaungsu" w:cs="Pyidaungsu" w:hint="cs"/>
          <w:sz w:val="28"/>
          <w:szCs w:val="28"/>
          <w:cs/>
          <w:lang w:bidi="my-MM"/>
        </w:rPr>
        <w:t xml:space="preserve">ပြဿနာသည် </w:t>
      </w:r>
      <w:r w:rsidR="005A3114" w:rsidRPr="00A57777">
        <w:rPr>
          <w:rFonts w:ascii="Pyidaungsu" w:hAnsi="Pyidaungsu" w:cs="Pyidaungsu"/>
          <w:sz w:val="28"/>
          <w:szCs w:val="28"/>
          <w:lang w:bidi="my-MM"/>
        </w:rPr>
        <w:t>Machine</w:t>
      </w:r>
      <w:r w:rsidR="003F36EB"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3F36EB" w:rsidRPr="00A57777">
        <w:rPr>
          <w:rFonts w:ascii="Pyidaungsu" w:hAnsi="Pyidaungsu" w:cs="Pyidaungsu"/>
          <w:sz w:val="28"/>
          <w:szCs w:val="28"/>
          <w:lang w:bidi="my-MM"/>
        </w:rPr>
        <w:t xml:space="preserve"> </w:t>
      </w:r>
      <w:r w:rsidR="00883C12">
        <w:rPr>
          <w:rFonts w:ascii="Pyidaungsu" w:hAnsi="Pyidaungsu" w:cs="Pyidaungsu"/>
          <w:sz w:val="28"/>
          <w:szCs w:val="28"/>
          <w:lang w:bidi="my-MM"/>
        </w:rPr>
        <w:t>Model</w:t>
      </w:r>
      <w:r w:rsidR="003F36EB" w:rsidRPr="00A57777">
        <w:rPr>
          <w:rFonts w:ascii="Pyidaungsu" w:hAnsi="Pyidaungsu" w:cs="Pyidaungsu" w:hint="cs"/>
          <w:sz w:val="28"/>
          <w:szCs w:val="28"/>
          <w:cs/>
          <w:lang w:bidi="my-MM"/>
        </w:rPr>
        <w:t xml:space="preserve"> များတွင် ကြုံတွေ့ရလေ့ ရှိပြီး အဆိုပါ ပြဿနာကို ဖြေရှင်းနိုင်ရန်အတွက် </w:t>
      </w:r>
      <w:r w:rsidR="008D5447" w:rsidRPr="00A57777">
        <w:rPr>
          <w:rFonts w:ascii="Pyidaungsu" w:hAnsi="Pyidaungsu" w:cs="Pyidaungsu" w:hint="cs"/>
          <w:sz w:val="28"/>
          <w:szCs w:val="28"/>
          <w:cs/>
          <w:lang w:bidi="my-MM"/>
        </w:rPr>
        <w:t>ညီမျှခြင်း</w:t>
      </w:r>
      <w:r w:rsidR="003F36EB" w:rsidRPr="00A57777">
        <w:rPr>
          <w:rFonts w:ascii="Pyidaungsu" w:hAnsi="Pyidaungsu" w:cs="Pyidaungsu" w:hint="cs"/>
          <w:sz w:val="28"/>
          <w:szCs w:val="28"/>
          <w:cs/>
          <w:lang w:bidi="my-MM"/>
        </w:rPr>
        <w:t xml:space="preserve"> ၂.၂ တွင် ဖော်ပြထားခဲ့ သည့် </w:t>
      </w:r>
      <w:r w:rsidR="003F36EB" w:rsidRPr="00A57777">
        <w:rPr>
          <w:rFonts w:ascii="Pyidaungsu" w:hAnsi="Pyidaungsu" w:cs="Pyidaungsu"/>
          <w:sz w:val="28"/>
          <w:szCs w:val="28"/>
          <w:lang w:bidi="my-MM"/>
        </w:rPr>
        <w:t>Cost Function</w:t>
      </w:r>
      <w:r w:rsidR="003F36EB" w:rsidRPr="00A57777">
        <w:rPr>
          <w:rFonts w:ascii="Pyidaungsu" w:hAnsi="Pyidaungsu" w:cs="Pyidaungsu" w:hint="cs"/>
          <w:sz w:val="28"/>
          <w:szCs w:val="28"/>
          <w:cs/>
          <w:lang w:bidi="my-MM"/>
        </w:rPr>
        <w:t xml:space="preserve"> တွင် </w:t>
      </w:r>
      <w:r w:rsidR="003F36EB" w:rsidRPr="00A57777">
        <w:rPr>
          <w:rFonts w:ascii="Pyidaungsu" w:hAnsi="Pyidaungsu" w:cs="Pyidaungsu"/>
          <w:sz w:val="28"/>
          <w:szCs w:val="28"/>
          <w:lang w:bidi="my-MM"/>
        </w:rPr>
        <w:t xml:space="preserve">Regularization term </w:t>
      </w:r>
      <w:r w:rsidR="003F36EB" w:rsidRPr="00A57777">
        <w:rPr>
          <w:rFonts w:ascii="Pyidaungsu" w:hAnsi="Pyidaungsu" w:cs="Pyidaungsu" w:hint="cs"/>
          <w:sz w:val="28"/>
          <w:szCs w:val="28"/>
          <w:cs/>
          <w:lang w:bidi="my-MM"/>
        </w:rPr>
        <w:t>ကို ထည့်သွင်း</w:t>
      </w:r>
      <w:r w:rsidR="008F2D3A" w:rsidRPr="00A57777">
        <w:rPr>
          <w:rFonts w:ascii="Pyidaungsu" w:hAnsi="Pyidaungsu" w:cs="Pyidaungsu"/>
          <w:sz w:val="28"/>
          <w:szCs w:val="28"/>
          <w:lang w:bidi="my-MM"/>
        </w:rPr>
        <w:t xml:space="preserve"> </w:t>
      </w:r>
      <w:r w:rsidR="008F2D3A" w:rsidRPr="00A57777">
        <w:rPr>
          <w:rFonts w:ascii="Pyidaungsu" w:hAnsi="Pyidaungsu" w:cs="Pyidaungsu" w:hint="cs"/>
          <w:sz w:val="28"/>
          <w:szCs w:val="28"/>
          <w:cs/>
          <w:lang w:bidi="my-MM"/>
        </w:rPr>
        <w:t xml:space="preserve">အသုံးပြုလေ့ ရှိကြသည်။ </w:t>
      </w:r>
      <w:r w:rsidR="008F2D3A" w:rsidRPr="00A57777">
        <w:rPr>
          <w:rFonts w:ascii="Pyidaungsu" w:hAnsi="Pyidaungsu" w:cs="Pyidaungsu"/>
          <w:sz w:val="28"/>
          <w:szCs w:val="28"/>
          <w:lang w:bidi="my-MM"/>
        </w:rPr>
        <w:t xml:space="preserve">Regularization term </w:t>
      </w:r>
      <w:r w:rsidR="008F2D3A" w:rsidRPr="00A57777">
        <w:rPr>
          <w:rFonts w:ascii="Pyidaungsu" w:hAnsi="Pyidaungsu" w:cs="Pyidaungsu" w:hint="cs"/>
          <w:sz w:val="28"/>
          <w:szCs w:val="28"/>
          <w:cs/>
          <w:lang w:bidi="my-MM"/>
        </w:rPr>
        <w:t xml:space="preserve">ပါ၀င်သည့် </w:t>
      </w:r>
      <w:r w:rsidR="00325ECD">
        <w:rPr>
          <w:rFonts w:ascii="Pyidaungsu" w:hAnsi="Pyidaungsu" w:cs="Pyidaungsu"/>
          <w:sz w:val="28"/>
          <w:szCs w:val="28"/>
          <w:lang w:bidi="my-MM"/>
        </w:rPr>
        <w:t xml:space="preserve">Regression </w:t>
      </w:r>
      <w:r w:rsidR="00883C12">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8F2D3A" w:rsidRPr="00A57777">
        <w:rPr>
          <w:rFonts w:ascii="Pyidaungsu" w:hAnsi="Pyidaungsu" w:cs="Pyidaungsu" w:hint="cs"/>
          <w:sz w:val="28"/>
          <w:szCs w:val="28"/>
          <w:cs/>
          <w:lang w:bidi="my-MM"/>
        </w:rPr>
        <w:t xml:space="preserve">၂ မျိုးမှာ အောက်ပါ အတိုင်း ဖြစ်သည်။ </w:t>
      </w:r>
    </w:p>
    <w:p w14:paraId="18781DD0" w14:textId="45313926" w:rsidR="008F2D3A" w:rsidRPr="00A57777" w:rsidRDefault="008F2D3A" w:rsidP="00F150A6">
      <w:pPr>
        <w:spacing w:line="276" w:lineRule="auto"/>
        <w:ind w:firstLine="0"/>
        <w:jc w:val="both"/>
        <w:rPr>
          <w:rFonts w:ascii="Pyidaungsu" w:hAnsi="Pyidaungsu" w:cs="Pyidaungsu"/>
          <w:sz w:val="28"/>
          <w:szCs w:val="28"/>
          <w:lang w:val="en-SG" w:bidi="my-MM"/>
        </w:rPr>
      </w:pPr>
      <w:r w:rsidRPr="00A57777">
        <w:rPr>
          <w:rFonts w:ascii="Pyidaungsu" w:hAnsi="Pyidaungsu" w:cs="Pyidaungsu"/>
          <w:sz w:val="28"/>
          <w:szCs w:val="28"/>
          <w:cs/>
          <w:lang w:bidi="my-MM"/>
        </w:rPr>
        <w:tab/>
        <w:t xml:space="preserve">(က) </w:t>
      </w:r>
      <w:r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or L1 Regularization</w:t>
      </w:r>
    </w:p>
    <w:p w14:paraId="15D8DD65" w14:textId="61140492" w:rsidR="008F2D3A" w:rsidRPr="00A57777" w:rsidRDefault="008F2D3A" w:rsidP="00F150A6">
      <w:pPr>
        <w:spacing w:line="276" w:lineRule="auto"/>
        <w:ind w:firstLine="0"/>
        <w:jc w:val="both"/>
        <w:rPr>
          <w:rFonts w:ascii="Pyidaungsu" w:hAnsi="Pyidaungsu" w:cs="Pyidaungsu"/>
          <w:sz w:val="28"/>
          <w:szCs w:val="28"/>
          <w:lang w:val="en-SG" w:bidi="my-MM"/>
        </w:rPr>
      </w:pPr>
      <w:r w:rsidRPr="00A57777">
        <w:rPr>
          <w:rFonts w:ascii="Pyidaungsu" w:hAnsi="Pyidaungsu" w:cs="Pyidaungsu"/>
          <w:sz w:val="28"/>
          <w:szCs w:val="28"/>
          <w:cs/>
          <w:lang w:val="en-SG" w:bidi="my-MM"/>
        </w:rPr>
        <w:tab/>
        <w:t xml:space="preserve">(ခ)  </w:t>
      </w:r>
      <w:r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or L2 Regularization</w:t>
      </w:r>
    </w:p>
    <w:p w14:paraId="37ADCF2F" w14:textId="737A537D" w:rsidR="008F2D3A" w:rsidRPr="00A57777" w:rsidRDefault="008F2D3A" w:rsidP="00284008">
      <w:pPr>
        <w:spacing w:after="0" w:line="240" w:lineRule="auto"/>
        <w:ind w:firstLine="0"/>
        <w:jc w:val="both"/>
        <w:rPr>
          <w:rFonts w:ascii="Pyidaungsu" w:hAnsi="Pyidaungsu" w:cs="Pyidaungsu"/>
          <w:sz w:val="28"/>
          <w:szCs w:val="28"/>
          <w:lang w:val="en-SG" w:bidi="my-MM"/>
        </w:rPr>
      </w:pPr>
      <w:r w:rsidRPr="00A57777">
        <w:rPr>
          <w:rFonts w:ascii="Pyidaungsu" w:hAnsi="Pyidaungsu" w:cs="Pyidaungsu" w:hint="cs"/>
          <w:sz w:val="28"/>
          <w:szCs w:val="28"/>
          <w:cs/>
          <w:lang w:val="en-SG" w:bidi="my-MM"/>
        </w:rPr>
        <w:t>၄</w:t>
      </w:r>
      <w:r w:rsidR="000840D3">
        <w:rPr>
          <w:rFonts w:ascii="Pyidaungsu" w:hAnsi="Pyidaungsu" w:cs="Pyidaungsu" w:hint="cs"/>
          <w:sz w:val="28"/>
          <w:szCs w:val="28"/>
          <w:cs/>
          <w:lang w:val="en-SG" w:bidi="my-MM"/>
        </w:rPr>
        <w:t>၅</w:t>
      </w:r>
      <w:r w:rsidRPr="00A57777">
        <w:rPr>
          <w:rFonts w:ascii="Pyidaungsu" w:hAnsi="Pyidaungsu" w:cs="Pyidaungsu" w:hint="cs"/>
          <w:sz w:val="28"/>
          <w:szCs w:val="28"/>
          <w:cs/>
          <w:lang w:val="en-SG" w:bidi="my-MM"/>
        </w:rPr>
        <w:t xml:space="preserve">။  </w:t>
      </w:r>
      <w:r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Pr="00A57777">
        <w:rPr>
          <w:rFonts w:ascii="Pyidaungsu" w:hAnsi="Pyidaungsu" w:cs="Pyidaungsu" w:hint="cs"/>
          <w:sz w:val="28"/>
          <w:szCs w:val="28"/>
          <w:cs/>
          <w:lang w:val="en-SG" w:bidi="my-MM"/>
        </w:rPr>
        <w:t xml:space="preserve"> တွင် </w:t>
      </w:r>
      <w:r w:rsidRPr="00A57777">
        <w:rPr>
          <w:rFonts w:ascii="Pyidaungsu" w:hAnsi="Pyidaungsu" w:cs="Pyidaungsu"/>
          <w:sz w:val="28"/>
          <w:szCs w:val="28"/>
          <w:lang w:bidi="my-MM"/>
        </w:rPr>
        <w:t>over-fitting</w:t>
      </w:r>
      <w:r w:rsidRPr="00A57777">
        <w:rPr>
          <w:rFonts w:ascii="Pyidaungsu" w:hAnsi="Pyidaungsu" w:cs="Pyidaungsu" w:hint="cs"/>
          <w:sz w:val="28"/>
          <w:szCs w:val="28"/>
          <w:cs/>
          <w:lang w:bidi="my-MM"/>
        </w:rPr>
        <w:t xml:space="preserve"> ကို </w:t>
      </w:r>
      <w:r w:rsidR="00EA16A3">
        <w:rPr>
          <w:rFonts w:ascii="Pyidaungsu" w:hAnsi="Pyidaungsu" w:cs="Pyidaungsu" w:hint="cs"/>
          <w:sz w:val="28"/>
          <w:szCs w:val="28"/>
          <w:cs/>
          <w:lang w:bidi="my-MM"/>
        </w:rPr>
        <w:t>လျှော့ချ</w:t>
      </w:r>
      <w:r w:rsidRPr="00A57777">
        <w:rPr>
          <w:rFonts w:ascii="Pyidaungsu" w:hAnsi="Pyidaungsu" w:cs="Pyidaungsu" w:hint="cs"/>
          <w:sz w:val="28"/>
          <w:szCs w:val="28"/>
          <w:cs/>
          <w:lang w:bidi="my-MM"/>
        </w:rPr>
        <w:t>နိုင်ရန်အတွက်</w:t>
      </w:r>
      <w:r w:rsidR="006614BC" w:rsidRPr="00A57777">
        <w:rPr>
          <w:rFonts w:ascii="Pyidaungsu" w:hAnsi="Pyidaungsu" w:cs="Pyidaungsu" w:hint="cs"/>
          <w:sz w:val="28"/>
          <w:szCs w:val="28"/>
          <w:cs/>
          <w:lang w:bidi="my-MM"/>
        </w:rPr>
        <w:t xml:space="preserve"> </w:t>
      </w:r>
      <w:r w:rsidR="004A0CBA">
        <w:rPr>
          <w:rFonts w:ascii="Pyidaungsu" w:hAnsi="Pyidaungsu" w:cs="Pyidaungsu"/>
          <w:sz w:val="28"/>
          <w:szCs w:val="28"/>
          <w:lang w:bidi="my-MM"/>
        </w:rPr>
        <w:t>Independent Variable</w:t>
      </w:r>
      <w:r w:rsidR="001A3D70" w:rsidRPr="00A57777">
        <w:rPr>
          <w:rFonts w:ascii="Pyidaungsu" w:hAnsi="Pyidaungsu" w:cs="Pyidaungsu"/>
          <w:sz w:val="28"/>
          <w:szCs w:val="28"/>
          <w:lang w:bidi="my-MM"/>
        </w:rPr>
        <w:t xml:space="preserve"> </w:t>
      </w:r>
      <w:r w:rsidRPr="00A57777">
        <w:rPr>
          <w:rFonts w:ascii="Pyidaungsu" w:hAnsi="Pyidaungsu" w:cs="Pyidaungsu" w:hint="cs"/>
          <w:sz w:val="28"/>
          <w:szCs w:val="28"/>
          <w:cs/>
          <w:lang w:bidi="my-MM"/>
        </w:rPr>
        <w:t>များ၏</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မြှောက်ဖော်ကိန်းဖြစ်သည့်</w:t>
      </w:r>
      <w:r w:rsidRPr="00A57777">
        <w:rPr>
          <w:rFonts w:ascii="Pyidaungsu" w:hAnsi="Pyidaungsu" w:cs="Pyidaungsu" w:hint="cs"/>
          <w:sz w:val="28"/>
          <w:szCs w:val="28"/>
          <w:cs/>
          <w:lang w:bidi="my-MM"/>
        </w:rPr>
        <w:t xml:space="preserve">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ω</m:t>
            </m:r>
          </m:e>
          <m:sub>
            <m:r>
              <w:rPr>
                <w:rFonts w:ascii="Cambria Math" w:hAnsi="Cambria Math" w:cs="Pyidaungsu"/>
                <w:sz w:val="28"/>
                <w:szCs w:val="28"/>
                <w:lang w:bidi="my-MM"/>
              </w:rPr>
              <m:t>i</m:t>
            </m:r>
          </m:sub>
        </m:sSub>
        <m:r>
          <w:rPr>
            <w:rFonts w:ascii="Cambria Math" w:hAnsi="Cambria Math" w:cs="Pyidaungsu"/>
            <w:sz w:val="28"/>
            <w:szCs w:val="28"/>
            <w:lang w:bidi="my-MM"/>
          </w:rPr>
          <m:t xml:space="preserve"> </m:t>
        </m:r>
      </m:oMath>
      <w:r w:rsidR="001A3D70" w:rsidRPr="00A57777">
        <w:rPr>
          <w:rFonts w:ascii="Pyidaungsu" w:hAnsi="Pyidaungsu" w:cs="Pyidaungsu" w:hint="cs"/>
          <w:sz w:val="28"/>
          <w:szCs w:val="28"/>
          <w:cs/>
          <w:lang w:bidi="my-MM"/>
        </w:rPr>
        <w:t xml:space="preserve">၏ </w:t>
      </w:r>
      <w:r w:rsidRPr="00A57777">
        <w:rPr>
          <w:rFonts w:ascii="Pyidaungsu" w:hAnsi="Pyidaungsu" w:cs="Pyidaungsu" w:hint="cs"/>
          <w:sz w:val="28"/>
          <w:szCs w:val="28"/>
          <w:cs/>
          <w:lang w:bidi="my-MM"/>
        </w:rPr>
        <w:t xml:space="preserve">ပကတိတန်ဖိုးကို </w:t>
      </w:r>
      <w:r w:rsidR="008D5447" w:rsidRPr="00A57777">
        <w:rPr>
          <w:rFonts w:ascii="Pyidaungsu" w:hAnsi="Pyidaungsu" w:cs="Pyidaungsu" w:hint="cs"/>
          <w:sz w:val="28"/>
          <w:szCs w:val="28"/>
          <w:cs/>
          <w:lang w:bidi="my-MM"/>
        </w:rPr>
        <w:t>ညီမျှခြင်း</w:t>
      </w:r>
      <w:r w:rsidR="006614BC" w:rsidRPr="00A57777">
        <w:rPr>
          <w:rFonts w:ascii="Pyidaungsu" w:hAnsi="Pyidaungsu" w:cs="Pyidaungsu" w:hint="cs"/>
          <w:sz w:val="28"/>
          <w:szCs w:val="28"/>
          <w:cs/>
          <w:lang w:bidi="my-MM"/>
        </w:rPr>
        <w:t xml:space="preserve"> ၂.၂ တွင် ဖော်ပြထားသည့် </w:t>
      </w:r>
      <w:r w:rsidR="006614BC" w:rsidRPr="00A57777">
        <w:rPr>
          <w:rFonts w:ascii="Pyidaungsu" w:hAnsi="Pyidaungsu" w:cs="Pyidaungsu"/>
          <w:sz w:val="28"/>
          <w:szCs w:val="28"/>
          <w:lang w:bidi="my-MM"/>
        </w:rPr>
        <w:t xml:space="preserve">cost function </w:t>
      </w:r>
      <w:r w:rsidR="006614BC" w:rsidRPr="00A57777">
        <w:rPr>
          <w:rFonts w:ascii="Pyidaungsu" w:hAnsi="Pyidaungsu" w:cs="Pyidaungsu" w:hint="cs"/>
          <w:sz w:val="28"/>
          <w:szCs w:val="28"/>
          <w:cs/>
          <w:lang w:bidi="my-MM"/>
        </w:rPr>
        <w:t xml:space="preserve">တွင် ထည့်ပေါင်း ခြင်း ဖြစ်သည်။ </w:t>
      </w:r>
    </w:p>
    <w:p w14:paraId="702BDA81" w14:textId="5D6A7169" w:rsidR="008F2D3A" w:rsidRPr="00A57777" w:rsidRDefault="008F2D3A" w:rsidP="00284008">
      <w:pPr>
        <w:spacing w:after="0" w:line="240" w:lineRule="auto"/>
        <w:ind w:firstLine="0"/>
        <w:jc w:val="both"/>
        <w:rPr>
          <w:rFonts w:ascii="Pyidaungsu" w:hAnsi="Pyidaungsu" w:cs="Pyidaungsu"/>
          <w:sz w:val="28"/>
          <w:szCs w:val="28"/>
          <w:lang w:val="en-SG" w:bidi="my-MM"/>
        </w:rPr>
      </w:pPr>
    </w:p>
    <w:p w14:paraId="578DAE5F" w14:textId="7313C1BD" w:rsidR="008F2D3A" w:rsidRPr="00A57777" w:rsidRDefault="008F2D3A" w:rsidP="00284008">
      <w:pPr>
        <w:spacing w:after="0" w:line="240" w:lineRule="auto"/>
        <w:ind w:firstLine="0"/>
        <w:jc w:val="both"/>
        <w:rPr>
          <w:rFonts w:ascii="Pyidaungsu" w:hAnsi="Pyidaungsu" w:cs="Pyidaungsu"/>
          <w:sz w:val="28"/>
          <w:szCs w:val="28"/>
          <w:cs/>
          <w:lang w:bidi="my-MM"/>
        </w:rPr>
      </w:pPr>
      <m:oMathPara>
        <m:oMath>
          <m:r>
            <w:rPr>
              <w:rFonts w:ascii="Cambria Math" w:hAnsi="Cambria Math" w:cs="Pyidaungsu"/>
              <w:sz w:val="28"/>
              <w:szCs w:val="28"/>
              <w:lang w:bidi="my-MM"/>
            </w:rPr>
            <m:t xml:space="preserv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ctrlPr>
                    <w:rPr>
                      <w:rFonts w:ascii="Cambria Math" w:hAnsi="Cambria Math" w:cs="Pyidaungsu"/>
                      <w:i/>
                      <w:sz w:val="28"/>
                      <w:szCs w:val="28"/>
                      <w:lang w:bidi="my-MM"/>
                    </w:rPr>
                  </m:ctrlPr>
                </m:dPr>
                <m:e>
                  <m:sSub>
                    <m:sSubPr>
                      <m:ctrlPr>
                        <w:rPr>
                          <w:rFonts w:ascii="Cambria Math" w:hAnsi="Cambria Math" w:cs="Pyidaungsu"/>
                          <w:i/>
                          <w:sz w:val="28"/>
                          <w:szCs w:val="28"/>
                          <w:lang w:bidi="my-MM"/>
                        </w:rPr>
                      </m:ctrlPr>
                    </m:sSubPr>
                    <m:e>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e>
                    <m:sub>
                      <m:r>
                        <w:rPr>
                          <w:rFonts w:ascii="Cambria Math" w:hAnsi="Cambria Math" w:cs="Pyidaungsu"/>
                          <w:sz w:val="28"/>
                          <w:szCs w:val="28"/>
                          <w:lang w:bidi="my-MM"/>
                        </w:rPr>
                        <m:t>i</m:t>
                      </m:r>
                    </m:sub>
                  </m:sSub>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r>
                <w:rPr>
                  <w:rFonts w:ascii="Cambria Math" w:hAnsi="Cambria Math" w:cs="Pyidaungsu"/>
                  <w:sz w:val="28"/>
                  <w:szCs w:val="28"/>
                  <w:lang w:bidi="my-MM"/>
                </w:rPr>
                <m:t xml:space="preserve">+∝  </m:t>
              </m:r>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begChr m:val="|"/>
                      <m:endChr m:val="|"/>
                      <m:ctrlPr>
                        <w:rPr>
                          <w:rFonts w:ascii="Cambria Math" w:hAnsi="Cambria Math" w:cs="Pyidaungsu"/>
                          <w:i/>
                          <w:sz w:val="28"/>
                          <w:szCs w:val="28"/>
                          <w:lang w:bidi="my-MM"/>
                        </w:rPr>
                      </m:ctrlPr>
                    </m:dPr>
                    <m:e>
                      <m:sSub>
                        <m:sSubPr>
                          <m:ctrlPr>
                            <w:rPr>
                              <w:rFonts w:ascii="Cambria Math" w:hAnsi="Cambria Math" w:cs="Pyidaungsu"/>
                              <w:i/>
                              <w:sz w:val="28"/>
                              <w:szCs w:val="28"/>
                              <w:lang w:bidi="my-MM"/>
                            </w:rPr>
                          </m:ctrlPr>
                        </m:sSubPr>
                        <m:e>
                          <m:r>
                            <w:rPr>
                              <w:rFonts w:ascii="Cambria Math" w:hAnsi="Cambria Math" w:cs="Pyidaungsu"/>
                              <w:sz w:val="28"/>
                              <w:szCs w:val="28"/>
                              <w:lang w:bidi="my-MM"/>
                            </w:rPr>
                            <m:t>ω</m:t>
                          </m:r>
                        </m:e>
                        <m:sub>
                          <m:r>
                            <w:rPr>
                              <w:rFonts w:ascii="Cambria Math" w:hAnsi="Cambria Math" w:cs="Pyidaungsu"/>
                              <w:sz w:val="28"/>
                              <w:szCs w:val="28"/>
                              <w:lang w:bidi="my-MM"/>
                            </w:rPr>
                            <m:t>i</m:t>
                          </m:r>
                        </m:sub>
                      </m:sSub>
                    </m:e>
                  </m:d>
                  <m:r>
                    <w:rPr>
                      <w:rFonts w:ascii="Cambria Math" w:hAnsi="Cambria Math" w:cs="Pyidaungsu"/>
                      <w:sz w:val="28"/>
                      <w:szCs w:val="28"/>
                      <w:lang w:bidi="my-MM"/>
                    </w:rPr>
                    <m:t xml:space="preserve"> </m:t>
                  </m:r>
                </m:e>
              </m:nary>
            </m:e>
          </m:nary>
        </m:oMath>
      </m:oMathPara>
    </w:p>
    <w:p w14:paraId="49DC062F" w14:textId="5E8D0087" w:rsidR="0054003C" w:rsidRPr="00A57777" w:rsidRDefault="0054003C" w:rsidP="00284008">
      <w:pPr>
        <w:spacing w:after="0" w:line="240" w:lineRule="auto"/>
        <w:ind w:firstLine="0"/>
        <w:jc w:val="both"/>
        <w:rPr>
          <w:rFonts w:ascii="Pyidaungsu" w:hAnsi="Pyidaungsu" w:cs="Pyidaungsu"/>
          <w:sz w:val="28"/>
          <w:szCs w:val="28"/>
          <w:lang w:bidi="my-MM"/>
        </w:rPr>
      </w:pPr>
    </w:p>
    <w:p w14:paraId="40B7AA02" w14:textId="0903EBF4" w:rsidR="006614BC" w:rsidRPr="00A57777" w:rsidRDefault="00E209CF" w:rsidP="006614BC">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w:t>
      </w:r>
      <w:r w:rsidR="000840D3">
        <w:rPr>
          <w:rFonts w:ascii="Pyidaungsu" w:hAnsi="Pyidaungsu" w:cs="Pyidaungsu" w:hint="cs"/>
          <w:sz w:val="28"/>
          <w:szCs w:val="28"/>
          <w:cs/>
          <w:lang w:bidi="my-MM"/>
        </w:rPr>
        <w:t>၆</w:t>
      </w:r>
      <w:r w:rsidR="006614BC" w:rsidRPr="00A57777">
        <w:rPr>
          <w:rFonts w:ascii="Pyidaungsu" w:hAnsi="Pyidaungsu" w:cs="Pyidaungsu" w:hint="cs"/>
          <w:sz w:val="28"/>
          <w:szCs w:val="28"/>
          <w:cs/>
          <w:lang w:bidi="my-MM"/>
        </w:rPr>
        <w:t xml:space="preserve">။ </w:t>
      </w:r>
      <w:r w:rsidR="006614BC"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w:t>
      </w:r>
      <w:r w:rsidR="006614BC" w:rsidRPr="00A57777">
        <w:rPr>
          <w:rFonts w:ascii="Pyidaungsu" w:hAnsi="Pyidaungsu" w:cs="Pyidaungsu" w:hint="cs"/>
          <w:sz w:val="28"/>
          <w:szCs w:val="28"/>
          <w:cs/>
          <w:lang w:val="en-SG" w:bidi="my-MM"/>
        </w:rPr>
        <w:t xml:space="preserve">တွင်မူ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ω</m:t>
            </m:r>
          </m:e>
          <m:sub>
            <m:r>
              <w:rPr>
                <w:rFonts w:ascii="Cambria Math" w:hAnsi="Cambria Math" w:cs="Pyidaungsu"/>
                <w:sz w:val="28"/>
                <w:szCs w:val="28"/>
                <w:lang w:bidi="my-MM"/>
              </w:rPr>
              <m:t>i</m:t>
            </m:r>
          </m:sub>
        </m:sSub>
        <m:r>
          <w:rPr>
            <w:rFonts w:ascii="Cambria Math" w:hAnsi="Cambria Math" w:cs="Pyidaungsu"/>
            <w:sz w:val="28"/>
            <w:szCs w:val="28"/>
            <w:lang w:bidi="my-MM"/>
          </w:rPr>
          <m:t xml:space="preserve"> </m:t>
        </m:r>
      </m:oMath>
      <w:r w:rsidR="001A3D70" w:rsidRPr="00A57777">
        <w:rPr>
          <w:rFonts w:ascii="Pyidaungsu" w:hAnsi="Pyidaungsu" w:cs="Pyidaungsu" w:hint="cs"/>
          <w:sz w:val="28"/>
          <w:szCs w:val="28"/>
          <w:cs/>
          <w:lang w:bidi="my-MM"/>
        </w:rPr>
        <w:t xml:space="preserve">၏ </w:t>
      </w:r>
      <w:r w:rsidR="006614BC" w:rsidRPr="00A57777">
        <w:rPr>
          <w:rFonts w:ascii="Pyidaungsu" w:hAnsi="Pyidaungsu" w:cs="Pyidaungsu" w:hint="cs"/>
          <w:sz w:val="28"/>
          <w:szCs w:val="28"/>
          <w:cs/>
          <w:lang w:bidi="my-MM"/>
        </w:rPr>
        <w:t xml:space="preserve">ပကတိ တန်ဖိုးအစား ၂ထပ်ကိန်းကို ထည့်ပေါင်းပါသည်။ သို့ဖြစ်၍ </w:t>
      </w:r>
      <w:r w:rsidR="006614BC"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6614BC" w:rsidRPr="00A57777">
        <w:rPr>
          <w:rFonts w:ascii="Pyidaungsu" w:hAnsi="Pyidaungsu" w:cs="Pyidaungsu" w:hint="cs"/>
          <w:sz w:val="28"/>
          <w:szCs w:val="28"/>
          <w:cs/>
          <w:lang w:val="en-SG" w:bidi="my-MM"/>
        </w:rPr>
        <w:t xml:space="preserve"> ကို </w:t>
      </w:r>
      <w:r w:rsidR="006614BC" w:rsidRPr="00A57777">
        <w:rPr>
          <w:rFonts w:ascii="Pyidaungsu" w:hAnsi="Pyidaungsu" w:cs="Pyidaungsu"/>
          <w:sz w:val="28"/>
          <w:szCs w:val="28"/>
          <w:lang w:val="en-SG" w:bidi="my-MM"/>
        </w:rPr>
        <w:t xml:space="preserve">L1 Regularization </w:t>
      </w:r>
      <w:r w:rsidR="006614BC" w:rsidRPr="00A57777">
        <w:rPr>
          <w:rFonts w:ascii="Pyidaungsu" w:hAnsi="Pyidaungsu" w:cs="Pyidaungsu" w:hint="cs"/>
          <w:sz w:val="28"/>
          <w:szCs w:val="28"/>
          <w:cs/>
          <w:lang w:val="en-SG" w:bidi="my-MM"/>
        </w:rPr>
        <w:t xml:space="preserve">ဟု ခေါ်ဆိုပြီး </w:t>
      </w:r>
      <w:r w:rsidR="006614BC"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w:t>
      </w:r>
      <w:r w:rsidR="006614BC" w:rsidRPr="00A57777">
        <w:rPr>
          <w:rFonts w:ascii="Pyidaungsu" w:hAnsi="Pyidaungsu" w:cs="Pyidaungsu" w:hint="cs"/>
          <w:sz w:val="28"/>
          <w:szCs w:val="28"/>
          <w:cs/>
          <w:lang w:val="en-SG" w:bidi="my-MM"/>
        </w:rPr>
        <w:t xml:space="preserve">ကို </w:t>
      </w:r>
      <w:r w:rsidR="006614BC" w:rsidRPr="00A57777">
        <w:rPr>
          <w:rFonts w:ascii="Pyidaungsu" w:hAnsi="Pyidaungsu" w:cs="Pyidaungsu"/>
          <w:sz w:val="28"/>
          <w:szCs w:val="28"/>
          <w:lang w:val="en-SG" w:bidi="my-MM"/>
        </w:rPr>
        <w:t xml:space="preserve">L2 regularization </w:t>
      </w:r>
      <w:r w:rsidR="006614BC" w:rsidRPr="00A57777">
        <w:rPr>
          <w:rFonts w:ascii="Pyidaungsu" w:hAnsi="Pyidaungsu" w:cs="Pyidaungsu" w:hint="cs"/>
          <w:sz w:val="28"/>
          <w:szCs w:val="28"/>
          <w:cs/>
          <w:lang w:val="en-SG" w:bidi="my-MM"/>
        </w:rPr>
        <w:t xml:space="preserve">ဟု ခေါ်ဆိုကြခြင်း ဖြစ်သည်။ </w:t>
      </w:r>
    </w:p>
    <w:p w14:paraId="089050E4" w14:textId="237BEBFC" w:rsidR="006614BC" w:rsidRPr="00A57777" w:rsidRDefault="006614BC" w:rsidP="006614BC">
      <w:pPr>
        <w:spacing w:after="0" w:line="240" w:lineRule="auto"/>
        <w:ind w:firstLine="0"/>
        <w:jc w:val="both"/>
        <w:rPr>
          <w:rFonts w:ascii="Pyidaungsu" w:hAnsi="Pyidaungsu" w:cs="Pyidaungsu"/>
          <w:sz w:val="28"/>
          <w:szCs w:val="28"/>
          <w:lang w:bidi="my-MM"/>
        </w:rPr>
      </w:pPr>
    </w:p>
    <w:p w14:paraId="68A929F0" w14:textId="24799BF9" w:rsidR="006614BC" w:rsidRPr="00A57777" w:rsidRDefault="006614BC" w:rsidP="006614BC">
      <w:pPr>
        <w:spacing w:after="0" w:line="240" w:lineRule="auto"/>
        <w:ind w:firstLine="0"/>
        <w:jc w:val="both"/>
        <w:rPr>
          <w:rFonts w:ascii="Pyidaungsu" w:hAnsi="Pyidaungsu" w:cs="Pyidaungsu"/>
          <w:sz w:val="28"/>
          <w:szCs w:val="28"/>
          <w:cs/>
          <w:lang w:bidi="my-MM"/>
        </w:rPr>
      </w:pPr>
      <m:oMathPara>
        <m:oMath>
          <m:r>
            <w:rPr>
              <w:rFonts w:ascii="Cambria Math" w:hAnsi="Cambria Math" w:cs="Pyidaungsu"/>
              <w:sz w:val="28"/>
              <w:szCs w:val="28"/>
              <w:lang w:bidi="my-MM"/>
            </w:rPr>
            <m:t xml:space="preserv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ctrlPr>
                    <w:rPr>
                      <w:rFonts w:ascii="Cambria Math" w:hAnsi="Cambria Math" w:cs="Pyidaungsu"/>
                      <w:i/>
                      <w:sz w:val="28"/>
                      <w:szCs w:val="28"/>
                      <w:lang w:bidi="my-MM"/>
                    </w:rPr>
                  </m:ctrlPr>
                </m:dPr>
                <m:e>
                  <m:sSub>
                    <m:sSubPr>
                      <m:ctrlPr>
                        <w:rPr>
                          <w:rFonts w:ascii="Cambria Math" w:hAnsi="Cambria Math" w:cs="Pyidaungsu"/>
                          <w:i/>
                          <w:sz w:val="28"/>
                          <w:szCs w:val="28"/>
                          <w:lang w:bidi="my-MM"/>
                        </w:rPr>
                      </m:ctrlPr>
                    </m:sSubPr>
                    <m:e>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e>
                    <m:sub>
                      <m:r>
                        <w:rPr>
                          <w:rFonts w:ascii="Cambria Math" w:hAnsi="Cambria Math" w:cs="Pyidaungsu"/>
                          <w:sz w:val="28"/>
                          <w:szCs w:val="28"/>
                          <w:lang w:bidi="my-MM"/>
                        </w:rPr>
                        <m:t>i</m:t>
                      </m:r>
                    </m:sub>
                  </m:sSub>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r>
                <w:rPr>
                  <w:rFonts w:ascii="Cambria Math" w:hAnsi="Cambria Math" w:cs="Pyidaungsu"/>
                  <w:sz w:val="28"/>
                  <w:szCs w:val="28"/>
                  <w:lang w:bidi="my-MM"/>
                </w:rPr>
                <m:t xml:space="preserve">+∝  </m:t>
              </m:r>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sSubSup>
                    <m:sSubSupPr>
                      <m:ctrlPr>
                        <w:rPr>
                          <w:rFonts w:ascii="Cambria Math" w:hAnsi="Cambria Math" w:cs="Pyidaungsu"/>
                          <w:i/>
                          <w:sz w:val="28"/>
                          <w:szCs w:val="28"/>
                          <w:lang w:bidi="my-MM"/>
                        </w:rPr>
                      </m:ctrlPr>
                    </m:sSubSupPr>
                    <m:e>
                      <m:r>
                        <w:rPr>
                          <w:rFonts w:ascii="Cambria Math" w:hAnsi="Cambria Math" w:cs="Pyidaungsu"/>
                          <w:sz w:val="28"/>
                          <w:szCs w:val="28"/>
                          <w:lang w:bidi="my-MM"/>
                        </w:rPr>
                        <m:t>ω</m:t>
                      </m:r>
                    </m:e>
                    <m:sub>
                      <m:r>
                        <w:rPr>
                          <w:rFonts w:ascii="Cambria Math" w:hAnsi="Cambria Math" w:cs="Pyidaungsu"/>
                          <w:sz w:val="28"/>
                          <w:szCs w:val="28"/>
                          <w:lang w:bidi="my-MM"/>
                        </w:rPr>
                        <m:t>i</m:t>
                      </m:r>
                    </m:sub>
                    <m:sup>
                      <m:r>
                        <w:rPr>
                          <w:rFonts w:ascii="Cambria Math" w:hAnsi="Cambria Math" w:cs="Pyidaungsu"/>
                          <w:sz w:val="28"/>
                          <w:szCs w:val="28"/>
                          <w:lang w:bidi="my-MM"/>
                        </w:rPr>
                        <m:t>2</m:t>
                      </m:r>
                    </m:sup>
                  </m:sSubSup>
                  <m:r>
                    <w:rPr>
                      <w:rFonts w:ascii="Cambria Math" w:hAnsi="Cambria Math" w:cs="Pyidaungsu"/>
                      <w:sz w:val="28"/>
                      <w:szCs w:val="28"/>
                      <w:lang w:bidi="my-MM"/>
                    </w:rPr>
                    <m:t xml:space="preserve"> </m:t>
                  </m:r>
                </m:e>
              </m:nary>
            </m:e>
          </m:nary>
        </m:oMath>
      </m:oMathPara>
    </w:p>
    <w:p w14:paraId="6418DC04" w14:textId="77777777" w:rsidR="006614BC" w:rsidRPr="00A57777" w:rsidRDefault="006614BC" w:rsidP="006614BC">
      <w:pPr>
        <w:spacing w:after="0" w:line="240" w:lineRule="auto"/>
        <w:ind w:firstLine="0"/>
        <w:jc w:val="both"/>
        <w:rPr>
          <w:rFonts w:ascii="Pyidaungsu" w:hAnsi="Pyidaungsu" w:cs="Pyidaungsu"/>
          <w:sz w:val="28"/>
          <w:szCs w:val="28"/>
          <w:lang w:bidi="my-MM"/>
        </w:rPr>
      </w:pPr>
    </w:p>
    <w:p w14:paraId="625A22BE" w14:textId="5AFF8EE4" w:rsidR="006614BC" w:rsidRPr="00A57777" w:rsidRDefault="006614BC" w:rsidP="00284008">
      <w:pPr>
        <w:spacing w:after="0" w:line="240" w:lineRule="auto"/>
        <w:ind w:firstLine="0"/>
        <w:jc w:val="both"/>
        <w:rPr>
          <w:rFonts w:ascii="Pyidaungsu" w:hAnsi="Pyidaungsu" w:cs="Pyidaungsu"/>
          <w:sz w:val="28"/>
          <w:szCs w:val="28"/>
          <w:lang w:bidi="my-MM"/>
        </w:rPr>
      </w:pPr>
    </w:p>
    <w:p w14:paraId="17515119" w14:textId="5FB01201" w:rsidR="001A3D70" w:rsidRPr="00A57777" w:rsidRDefault="00E209CF" w:rsidP="001A3D70">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w:t>
      </w:r>
      <w:r w:rsidR="000840D3">
        <w:rPr>
          <w:rFonts w:ascii="Pyidaungsu" w:hAnsi="Pyidaungsu" w:cs="Pyidaungsu" w:hint="cs"/>
          <w:sz w:val="28"/>
          <w:szCs w:val="28"/>
          <w:cs/>
          <w:lang w:bidi="my-MM"/>
        </w:rPr>
        <w:t>၇</w:t>
      </w:r>
      <w:r w:rsidR="006614BC" w:rsidRPr="00A57777">
        <w:rPr>
          <w:rFonts w:ascii="Pyidaungsu" w:hAnsi="Pyidaungsu" w:cs="Pyidaungsu" w:hint="cs"/>
          <w:sz w:val="28"/>
          <w:szCs w:val="28"/>
          <w:cs/>
          <w:lang w:bidi="my-MM"/>
        </w:rPr>
        <w:t>။</w:t>
      </w:r>
      <w:r w:rsidR="006614BC" w:rsidRPr="00A57777">
        <w:rPr>
          <w:rFonts w:ascii="Pyidaungsu" w:hAnsi="Pyidaungsu" w:cs="Pyidaungsu"/>
          <w:sz w:val="28"/>
          <w:szCs w:val="28"/>
          <w:cs/>
          <w:lang w:bidi="my-MM"/>
        </w:rPr>
        <w:tab/>
      </w:r>
      <w:r w:rsidR="006614BC" w:rsidRPr="00A57777">
        <w:rPr>
          <w:rFonts w:ascii="Pyidaungsu" w:hAnsi="Pyidaungsu" w:cs="Pyidaungsu"/>
          <w:sz w:val="28"/>
          <w:szCs w:val="28"/>
          <w:lang w:val="en-SG" w:bidi="my-MM"/>
        </w:rPr>
        <w:t>Regularization</w:t>
      </w:r>
      <w:r w:rsidR="001A3D70" w:rsidRPr="00A57777">
        <w:rPr>
          <w:rFonts w:ascii="Pyidaungsu" w:hAnsi="Pyidaungsu" w:cs="Pyidaungsu"/>
          <w:sz w:val="28"/>
          <w:szCs w:val="28"/>
          <w:lang w:val="en-SG" w:bidi="my-MM"/>
        </w:rPr>
        <w:t xml:space="preserve"> term </w:t>
      </w:r>
      <w:r w:rsidR="001A3D70" w:rsidRPr="00A57777">
        <w:rPr>
          <w:rFonts w:ascii="Pyidaungsu" w:hAnsi="Pyidaungsu" w:cs="Pyidaungsu" w:hint="cs"/>
          <w:sz w:val="28"/>
          <w:szCs w:val="28"/>
          <w:cs/>
          <w:lang w:val="en-SG" w:bidi="my-MM"/>
        </w:rPr>
        <w:t xml:space="preserve">တွင်ပါ၀င်သည့် </w:t>
      </w:r>
      <m:oMath>
        <m:r>
          <w:rPr>
            <w:rFonts w:ascii="Cambria Math" w:hAnsi="Cambria Math" w:cs="Pyidaungsu"/>
            <w:sz w:val="28"/>
            <w:szCs w:val="28"/>
            <w:lang w:bidi="my-MM"/>
          </w:rPr>
          <m:t xml:space="preserve">∝ </m:t>
        </m:r>
      </m:oMath>
      <w:r w:rsidR="006614BC" w:rsidRPr="00A57777">
        <w:rPr>
          <w:rFonts w:ascii="Pyidaungsu" w:hAnsi="Pyidaungsu" w:cs="Pyidaungsu" w:hint="cs"/>
          <w:sz w:val="28"/>
          <w:szCs w:val="28"/>
          <w:cs/>
          <w:lang w:bidi="my-MM"/>
        </w:rPr>
        <w:t xml:space="preserve"> ကို အချို့ စာအုပ်များတွင် </w:t>
      </w:r>
      <m:oMath>
        <m:r>
          <w:rPr>
            <w:rFonts w:ascii="Cambria Math" w:hAnsi="Cambria Math" w:cs="Pyidaungsu"/>
            <w:sz w:val="28"/>
            <w:szCs w:val="28"/>
            <w:lang w:bidi="my-MM"/>
          </w:rPr>
          <m:t>∁</m:t>
        </m:r>
      </m:oMath>
      <w:r w:rsidR="006614BC" w:rsidRPr="00A57777">
        <w:rPr>
          <w:rFonts w:ascii="Pyidaungsu" w:hAnsi="Pyidaungsu" w:cs="Pyidaungsu" w:hint="cs"/>
          <w:sz w:val="28"/>
          <w:szCs w:val="28"/>
          <w:cs/>
          <w:lang w:bidi="my-MM"/>
        </w:rPr>
        <w:t xml:space="preserve"> သင်္ကေတ ဖြင့်လည်း ဖော်ပြလေ့ရှိပြီး </w:t>
      </w:r>
      <m:oMath>
        <m:r>
          <w:rPr>
            <w:rFonts w:ascii="Cambria Math" w:hAnsi="Cambria Math" w:cs="Pyidaungsu"/>
            <w:sz w:val="28"/>
            <w:szCs w:val="28"/>
            <w:lang w:bidi="my-MM"/>
          </w:rPr>
          <m:t>∝</m:t>
        </m:r>
      </m:oMath>
      <w:r w:rsidR="006614BC" w:rsidRPr="00A57777">
        <w:rPr>
          <w:rFonts w:ascii="Pyidaungsu" w:hAnsi="Pyidaungsu" w:cs="Pyidaungsu" w:hint="cs"/>
          <w:sz w:val="28"/>
          <w:szCs w:val="28"/>
          <w:cs/>
          <w:lang w:bidi="my-MM"/>
        </w:rPr>
        <w:t xml:space="preserve"> တန်ဖိုးသည် </w:t>
      </w:r>
      <w:r w:rsidR="006614BC" w:rsidRPr="00A57777">
        <w:rPr>
          <w:rFonts w:ascii="Pyidaungsu" w:hAnsi="Pyidaungsu" w:cs="Pyidaungsu"/>
          <w:sz w:val="28"/>
          <w:szCs w:val="28"/>
          <w:lang w:bidi="my-MM"/>
        </w:rPr>
        <w:t xml:space="preserve">Regularization </w:t>
      </w:r>
      <w:r w:rsidR="006614BC" w:rsidRPr="00A57777">
        <w:rPr>
          <w:rFonts w:ascii="Pyidaungsu" w:hAnsi="Pyidaungsu" w:cs="Pyidaungsu" w:hint="cs"/>
          <w:sz w:val="28"/>
          <w:szCs w:val="28"/>
          <w:cs/>
          <w:lang w:bidi="my-MM"/>
        </w:rPr>
        <w:t xml:space="preserve">၏ ပမာဏကို ထိန်းညှိပေးပါသည်။ </w:t>
      </w:r>
      <m:oMath>
        <m:r>
          <w:rPr>
            <w:rFonts w:ascii="Cambria Math" w:hAnsi="Cambria Math" w:cs="Pyidaungsu"/>
            <w:sz w:val="28"/>
            <w:szCs w:val="28"/>
            <w:lang w:bidi="my-MM"/>
          </w:rPr>
          <m:t>∝</m:t>
        </m:r>
      </m:oMath>
      <w:r w:rsidR="006614BC" w:rsidRPr="00A57777">
        <w:rPr>
          <w:rFonts w:ascii="Pyidaungsu" w:hAnsi="Pyidaungsu" w:cs="Pyidaungsu" w:hint="cs"/>
          <w:sz w:val="28"/>
          <w:szCs w:val="28"/>
          <w:cs/>
          <w:lang w:bidi="my-MM"/>
        </w:rPr>
        <w:t xml:space="preserve"> တန်ဖိုးများပါက မူလ  </w:t>
      </w:r>
      <w:r w:rsidR="009D34DE">
        <w:rPr>
          <w:rFonts w:ascii="Pyidaungsu" w:hAnsi="Pyidaungsu" w:cs="Pyidaungsu"/>
          <w:sz w:val="28"/>
          <w:szCs w:val="28"/>
          <w:lang w:bidi="my-MM"/>
        </w:rPr>
        <w:t>Parameter</w:t>
      </w:r>
      <w:r w:rsidR="006614BC" w:rsidRPr="00A57777">
        <w:rPr>
          <w:rFonts w:ascii="Pyidaungsu" w:hAnsi="Pyidaungsu" w:cs="Pyidaungsu" w:hint="cs"/>
          <w:sz w:val="28"/>
          <w:szCs w:val="28"/>
          <w:cs/>
          <w:lang w:bidi="my-MM"/>
        </w:rPr>
        <w:t>(ကိန်းသေ)များ၏ တန်ဖိုးသည် လျော့ကျလာပြီး ရလဒ်ကို ဆုံးဖြတ်ရာတွင် သက်ရောက်</w:t>
      </w:r>
      <w:r w:rsidR="001A3D70" w:rsidRPr="00A57777">
        <w:rPr>
          <w:rFonts w:ascii="Pyidaungsu" w:hAnsi="Pyidaungsu" w:cs="Pyidaungsu" w:hint="cs"/>
          <w:sz w:val="28"/>
          <w:szCs w:val="28"/>
          <w:cs/>
          <w:lang w:bidi="my-MM"/>
        </w:rPr>
        <w:t xml:space="preserve"> </w:t>
      </w:r>
      <w:r w:rsidR="006614BC" w:rsidRPr="00A57777">
        <w:rPr>
          <w:rFonts w:ascii="Pyidaungsu" w:hAnsi="Pyidaungsu" w:cs="Pyidaungsu" w:hint="cs"/>
          <w:sz w:val="28"/>
          <w:szCs w:val="28"/>
          <w:cs/>
          <w:lang w:bidi="my-MM"/>
        </w:rPr>
        <w:t xml:space="preserve">မှု </w:t>
      </w:r>
      <w:r w:rsidR="001A3D70" w:rsidRPr="00A57777">
        <w:rPr>
          <w:rFonts w:ascii="Pyidaungsu" w:hAnsi="Pyidaungsu" w:cs="Pyidaungsu" w:hint="cs"/>
          <w:sz w:val="28"/>
          <w:szCs w:val="28"/>
          <w:cs/>
          <w:lang w:bidi="my-MM"/>
        </w:rPr>
        <w:t xml:space="preserve">နည်းစေသဖြင့် </w:t>
      </w:r>
      <w:r w:rsidR="001A3D70" w:rsidRPr="00A57777">
        <w:rPr>
          <w:rFonts w:ascii="Pyidaungsu" w:hAnsi="Pyidaungsu" w:cs="Pyidaungsu"/>
          <w:sz w:val="28"/>
          <w:szCs w:val="28"/>
          <w:lang w:bidi="my-MM"/>
        </w:rPr>
        <w:t>over-fitting</w:t>
      </w:r>
      <w:r w:rsidR="001A3D70" w:rsidRPr="00A57777">
        <w:rPr>
          <w:rFonts w:ascii="Pyidaungsu" w:hAnsi="Pyidaungsu" w:cs="Pyidaungsu" w:hint="cs"/>
          <w:sz w:val="28"/>
          <w:szCs w:val="28"/>
          <w:cs/>
          <w:lang w:bidi="my-MM"/>
        </w:rPr>
        <w:t xml:space="preserve"> ကို </w:t>
      </w:r>
      <w:r w:rsidR="00EA16A3">
        <w:rPr>
          <w:rFonts w:ascii="Pyidaungsu" w:hAnsi="Pyidaungsu" w:cs="Pyidaungsu" w:hint="cs"/>
          <w:sz w:val="28"/>
          <w:szCs w:val="28"/>
          <w:cs/>
          <w:lang w:bidi="my-MM"/>
        </w:rPr>
        <w:t>လျှော့ချ</w:t>
      </w:r>
      <w:r w:rsidR="001A3D70" w:rsidRPr="00A57777">
        <w:rPr>
          <w:rFonts w:ascii="Pyidaungsu" w:hAnsi="Pyidaungsu" w:cs="Pyidaungsu" w:hint="cs"/>
          <w:sz w:val="28"/>
          <w:szCs w:val="28"/>
          <w:cs/>
          <w:lang w:bidi="my-MM"/>
        </w:rPr>
        <w:t xml:space="preserve">နိုင်စေပါသည်။ </w:t>
      </w:r>
      <w:r w:rsidR="001A3D70"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1A3D70" w:rsidRPr="00A57777">
        <w:rPr>
          <w:rFonts w:ascii="Pyidaungsu" w:hAnsi="Pyidaungsu" w:cs="Pyidaungsu" w:hint="cs"/>
          <w:sz w:val="28"/>
          <w:szCs w:val="28"/>
          <w:cs/>
          <w:lang w:val="en-SG" w:bidi="my-MM"/>
        </w:rPr>
        <w:t xml:space="preserve"> တွင်မူ </w:t>
      </w:r>
      <m:oMath>
        <m:r>
          <w:rPr>
            <w:rFonts w:ascii="Cambria Math" w:hAnsi="Cambria Math" w:cs="Pyidaungsu"/>
            <w:sz w:val="28"/>
            <w:szCs w:val="28"/>
            <w:lang w:bidi="my-MM"/>
          </w:rPr>
          <m:t>∝</m:t>
        </m:r>
      </m:oMath>
      <w:r w:rsidR="001A3D70" w:rsidRPr="00A57777">
        <w:rPr>
          <w:rFonts w:ascii="Pyidaungsu" w:hAnsi="Pyidaungsu" w:cs="Pyidaungsu" w:hint="cs"/>
          <w:sz w:val="28"/>
          <w:szCs w:val="28"/>
          <w:cs/>
          <w:lang w:bidi="my-MM"/>
        </w:rPr>
        <w:t xml:space="preserve"> တန်ဖိုးကြီးပါက ရလဒ်ကို ဆုံးဖြတ်ရာတွင် အချို့ </w:t>
      </w:r>
      <w:r w:rsidR="004A0CBA">
        <w:rPr>
          <w:rFonts w:ascii="Pyidaungsu" w:hAnsi="Pyidaungsu" w:cs="Pyidaungsu"/>
          <w:sz w:val="28"/>
          <w:szCs w:val="28"/>
          <w:lang w:bidi="my-MM"/>
        </w:rPr>
        <w:t>Independent Variable</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များ၏</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 xml:space="preserve">မြှောက်ဖော်ကိန်းတန်ဖိုးကို သုည အထိ </w:t>
      </w:r>
      <w:r w:rsidR="00EA16A3">
        <w:rPr>
          <w:rFonts w:ascii="Pyidaungsu" w:hAnsi="Pyidaungsu" w:cs="Pyidaungsu" w:hint="cs"/>
          <w:sz w:val="28"/>
          <w:szCs w:val="28"/>
          <w:cs/>
          <w:lang w:bidi="my-MM"/>
        </w:rPr>
        <w:t>လျှော့ချ</w:t>
      </w:r>
      <w:r w:rsidR="001A3D70" w:rsidRPr="00A57777">
        <w:rPr>
          <w:rFonts w:ascii="Pyidaungsu" w:hAnsi="Pyidaungsu" w:cs="Pyidaungsu" w:hint="cs"/>
          <w:sz w:val="28"/>
          <w:szCs w:val="28"/>
          <w:cs/>
          <w:lang w:bidi="my-MM"/>
        </w:rPr>
        <w:t xml:space="preserve">ပေးရာ </w:t>
      </w:r>
      <w:r w:rsidR="004A0CBA">
        <w:rPr>
          <w:rFonts w:ascii="Pyidaungsu" w:hAnsi="Pyidaungsu" w:cs="Pyidaungsu"/>
          <w:sz w:val="28"/>
          <w:szCs w:val="28"/>
          <w:lang w:bidi="my-MM"/>
        </w:rPr>
        <w:t>Independent Variable</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 xml:space="preserve">အရေအတွက်များနေသည့် ပုစ္ဆာများကို ဖြေရှင်းရာတွင် ပိုမို အသုံး၀င်သည်ကို တွေ့ရသည်။ </w:t>
      </w:r>
    </w:p>
    <w:p w14:paraId="7206AEF3" w14:textId="05729060" w:rsidR="001A3D70" w:rsidRPr="00A57777" w:rsidRDefault="001A3D70" w:rsidP="001A3D70">
      <w:pPr>
        <w:spacing w:after="0" w:line="240" w:lineRule="auto"/>
        <w:ind w:firstLine="0"/>
        <w:jc w:val="both"/>
        <w:rPr>
          <w:rFonts w:ascii="Pyidaungsu" w:hAnsi="Pyidaungsu" w:cs="Pyidaungsu"/>
          <w:sz w:val="28"/>
          <w:szCs w:val="28"/>
          <w:lang w:bidi="my-MM"/>
        </w:rPr>
      </w:pPr>
    </w:p>
    <w:p w14:paraId="00D20960" w14:textId="5EC8D2DD" w:rsidR="00AD7CB0" w:rsidRPr="00A57777" w:rsidRDefault="00E209CF" w:rsidP="001A3D70">
      <w:pPr>
        <w:spacing w:after="0" w:line="240"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၄</w:t>
      </w:r>
      <w:r w:rsidR="000840D3">
        <w:rPr>
          <w:rFonts w:ascii="Pyidaungsu" w:hAnsi="Pyidaungsu" w:cs="Pyidaungsu" w:hint="cs"/>
          <w:sz w:val="28"/>
          <w:szCs w:val="28"/>
          <w:cs/>
          <w:lang w:bidi="my-MM"/>
        </w:rPr>
        <w:t>၈</w:t>
      </w:r>
      <w:r w:rsidR="001A3D70" w:rsidRPr="00A57777">
        <w:rPr>
          <w:rFonts w:ascii="Pyidaungsu" w:hAnsi="Pyidaungsu" w:cs="Pyidaungsu" w:hint="cs"/>
          <w:sz w:val="28"/>
          <w:szCs w:val="28"/>
          <w:cs/>
          <w:lang w:bidi="my-MM"/>
        </w:rPr>
        <w:t xml:space="preserve">။ </w:t>
      </w:r>
      <w:r w:rsidR="001A3D70" w:rsidRPr="00A57777">
        <w:rPr>
          <w:rFonts w:ascii="Pyidaungsu" w:hAnsi="Pyidaungsu" w:cs="Pyidaungsu"/>
          <w:sz w:val="28"/>
          <w:szCs w:val="28"/>
          <w:cs/>
          <w:lang w:bidi="my-MM"/>
        </w:rPr>
        <w:tab/>
      </w:r>
      <w:r w:rsidR="001A3D70" w:rsidRPr="00A57777">
        <w:rPr>
          <w:rFonts w:ascii="Pyidaungsu" w:hAnsi="Pyidaungsu" w:cs="Pyidaungsu" w:hint="cs"/>
          <w:sz w:val="28"/>
          <w:szCs w:val="28"/>
          <w:cs/>
          <w:lang w:bidi="my-MM"/>
        </w:rPr>
        <w:t xml:space="preserve">အောက်ပါ </w:t>
      </w:r>
      <w:r w:rsidR="001A3D70" w:rsidRPr="00A57777">
        <w:rPr>
          <w:rFonts w:ascii="Pyidaungsu" w:hAnsi="Pyidaungsu" w:cs="Pyidaungsu"/>
          <w:sz w:val="28"/>
          <w:szCs w:val="28"/>
          <w:lang w:bidi="my-MM"/>
        </w:rPr>
        <w:t xml:space="preserve">Linear </w:t>
      </w:r>
      <w:r w:rsidR="00870CF1">
        <w:rPr>
          <w:rFonts w:ascii="Pyidaungsu" w:hAnsi="Pyidaungsu" w:cs="Pyidaungsu"/>
          <w:sz w:val="28"/>
          <w:szCs w:val="28"/>
          <w:lang w:bidi="my-MM"/>
        </w:rPr>
        <w:t>Equation</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 xml:space="preserve">သည် </w:t>
      </w:r>
      <w:r w:rsidR="001A3D70" w:rsidRPr="00A57777">
        <w:rPr>
          <w:rFonts w:ascii="Pyidaungsu" w:hAnsi="Pyidaungsu" w:cs="Pyidaungsu"/>
          <w:sz w:val="28"/>
          <w:szCs w:val="28"/>
          <w:lang w:bidi="my-MM"/>
        </w:rPr>
        <w:t xml:space="preserve">Multiple Linear </w:t>
      </w:r>
      <w:r w:rsidR="00325ECD">
        <w:rPr>
          <w:rFonts w:ascii="Pyidaungsu" w:hAnsi="Pyidaungsu" w:cs="Pyidaungsu"/>
          <w:sz w:val="28"/>
          <w:szCs w:val="28"/>
          <w:lang w:bidi="my-MM"/>
        </w:rPr>
        <w:t xml:space="preserve">Regression </w:t>
      </w:r>
      <w:r w:rsidR="00883C12">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FC642E">
        <w:rPr>
          <w:rFonts w:ascii="Pyidaungsu" w:hAnsi="Pyidaungsu" w:cs="Pyidaungsu" w:hint="cs"/>
          <w:sz w:val="28"/>
          <w:szCs w:val="28"/>
          <w:cs/>
          <w:lang w:bidi="my-MM"/>
        </w:rPr>
        <w:t>တစ်ခု</w:t>
      </w:r>
      <w:r w:rsidR="001A3D70" w:rsidRPr="00A57777">
        <w:rPr>
          <w:rFonts w:ascii="Pyidaungsu" w:hAnsi="Pyidaungsu" w:cs="Pyidaungsu" w:hint="cs"/>
          <w:sz w:val="28"/>
          <w:szCs w:val="28"/>
          <w:cs/>
          <w:lang w:bidi="my-MM"/>
        </w:rPr>
        <w:t xml:space="preserve">၏ </w:t>
      </w:r>
      <w:r w:rsidR="00870CF1">
        <w:rPr>
          <w:rFonts w:ascii="Pyidaungsu" w:hAnsi="Pyidaungsu" w:cs="Pyidaungsu"/>
          <w:sz w:val="28"/>
          <w:szCs w:val="28"/>
          <w:lang w:bidi="my-MM"/>
        </w:rPr>
        <w:t>Equation</w:t>
      </w:r>
      <w:r w:rsidR="00AD7CB0" w:rsidRPr="00A57777">
        <w:rPr>
          <w:rFonts w:ascii="Pyidaungsu" w:hAnsi="Pyidaungsu" w:cs="Pyidaungsu"/>
          <w:sz w:val="28"/>
          <w:szCs w:val="28"/>
          <w:lang w:bidi="my-MM"/>
        </w:rPr>
        <w:t xml:space="preserve"> </w:t>
      </w:r>
      <w:r w:rsidR="00AD7CB0" w:rsidRPr="00A57777">
        <w:rPr>
          <w:rFonts w:ascii="Pyidaungsu" w:hAnsi="Pyidaungsu" w:cs="Pyidaungsu" w:hint="cs"/>
          <w:sz w:val="28"/>
          <w:szCs w:val="28"/>
          <w:cs/>
          <w:lang w:bidi="my-MM"/>
        </w:rPr>
        <w:t>ဖြစ်သည်။</w:t>
      </w:r>
      <w:r w:rsidR="00AD7CB0" w:rsidRPr="00A57777">
        <w:rPr>
          <w:rFonts w:ascii="Pyidaungsu" w:hAnsi="Pyidaungsu" w:cs="Pyidaungsu"/>
          <w:sz w:val="28"/>
          <w:szCs w:val="28"/>
          <w:lang w:bidi="my-MM"/>
        </w:rPr>
        <w:t xml:space="preserve"> </w:t>
      </w:r>
      <m:oMath>
        <m:r>
          <w:rPr>
            <w:rFonts w:ascii="Cambria Math" w:hAnsi="Cambria Math" w:cs="Pyidaungsu"/>
            <w:sz w:val="28"/>
            <w:szCs w:val="28"/>
            <w:lang w:bidi="my-MM"/>
          </w:rPr>
          <m:t>y</m:t>
        </m:r>
      </m:oMath>
      <w:r w:rsidR="00AD7CB0" w:rsidRPr="00A57777">
        <w:rPr>
          <w:rFonts w:ascii="Pyidaungsu" w:hAnsi="Pyidaungsu" w:cs="Pyidaungsu" w:hint="cs"/>
          <w:sz w:val="28"/>
          <w:szCs w:val="28"/>
          <w:cs/>
          <w:lang w:bidi="my-MM"/>
        </w:rPr>
        <w:t xml:space="preserve"> သည် </w:t>
      </w:r>
      <w:r w:rsidR="00883C12">
        <w:rPr>
          <w:rFonts w:ascii="Pyidaungsu" w:hAnsi="Pyidaungsu" w:cs="Pyidaungsu"/>
          <w:sz w:val="28"/>
          <w:szCs w:val="28"/>
          <w:lang w:bidi="my-MM"/>
        </w:rPr>
        <w:t>Model</w:t>
      </w:r>
      <w:r w:rsidR="00AD7CB0" w:rsidRPr="00A57777">
        <w:rPr>
          <w:rFonts w:ascii="Pyidaungsu" w:hAnsi="Pyidaungsu" w:cs="Pyidaungsu" w:hint="cs"/>
          <w:sz w:val="28"/>
          <w:szCs w:val="28"/>
          <w:cs/>
          <w:lang w:bidi="my-MM"/>
        </w:rPr>
        <w:t xml:space="preserve"> ၏ ရလဒ်ကို ရည်ညွှန်းပြီး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r>
          <w:rPr>
            <w:rFonts w:ascii="Cambria Math" w:hAnsi="Cambria Math" w:cs="Pyidaungsu"/>
            <w:sz w:val="28"/>
            <w:szCs w:val="28"/>
            <w:lang w:bidi="my-MM"/>
          </w:rPr>
          <m:t xml:space="preserve">, </m:t>
        </m:r>
        <m:sSub>
          <m:sSubPr>
            <m:ctrlPr>
              <w:rPr>
                <w:rFonts w:ascii="Cambria Math" w:hAnsi="Cambria Math" w:cs="Pyidaungsu"/>
                <w:i/>
                <w:sz w:val="28"/>
                <w:szCs w:val="28"/>
                <w:lang w:bidi="my-MM"/>
              </w:rPr>
            </m:ctrlPr>
          </m:sSubPr>
          <m:e>
            <m:r>
              <w:rPr>
                <w:rFonts w:ascii="Cambria Math" w:hAnsi="Cambria Math" w:cs="Pyidaungsu" w:hint="cs"/>
                <w:sz w:val="28"/>
                <w:szCs w:val="28"/>
                <w:cs/>
                <w:lang w:bidi="my-MM"/>
              </w:rPr>
              <m:t>နှင့်</m:t>
            </m:r>
            <m:r>
              <w:rPr>
                <w:rFonts w:ascii="Cambria Math" w:hAnsi="Cambria Math" w:cs="Pyidaungsu"/>
                <w:sz w:val="28"/>
                <w:szCs w:val="28"/>
                <w:lang w:bidi="my-MM"/>
              </w:rPr>
              <m:t xml:space="preserve"> x</m:t>
            </m:r>
          </m:e>
          <m:sub>
            <m:r>
              <w:rPr>
                <w:rFonts w:ascii="Cambria Math" w:hAnsi="Cambria Math" w:cs="Pyidaungsu"/>
                <w:sz w:val="28"/>
                <w:szCs w:val="28"/>
                <w:lang w:bidi="my-MM"/>
              </w:rPr>
              <m:t>3</m:t>
            </m:r>
          </m:sub>
        </m:sSub>
      </m:oMath>
      <w:r w:rsidR="00AD7CB0" w:rsidRPr="00A57777">
        <w:rPr>
          <w:rFonts w:ascii="Pyidaungsu" w:hAnsi="Pyidaungsu" w:cs="Pyidaungsu" w:hint="cs"/>
          <w:sz w:val="28"/>
          <w:szCs w:val="28"/>
          <w:cs/>
          <w:lang w:bidi="my-MM"/>
        </w:rPr>
        <w:t xml:space="preserve">  တို့မှာ</w:t>
      </w:r>
      <w:r w:rsidR="00AD7CB0" w:rsidRPr="00A57777">
        <w:rPr>
          <w:rFonts w:ascii="Pyidaungsu" w:hAnsi="Pyidaungsu" w:cs="Pyidaungsu"/>
          <w:sz w:val="28"/>
          <w:szCs w:val="28"/>
          <w:lang w:bidi="my-MM"/>
        </w:rPr>
        <w:t xml:space="preserve"> </w:t>
      </w:r>
      <w:r w:rsidR="004A0CBA">
        <w:rPr>
          <w:rFonts w:ascii="Pyidaungsu" w:hAnsi="Pyidaungsu" w:cs="Pyidaungsu"/>
          <w:sz w:val="28"/>
          <w:szCs w:val="28"/>
          <w:lang w:bidi="my-MM"/>
        </w:rPr>
        <w:t>Independent Variable</w:t>
      </w:r>
      <w:r w:rsidR="00AD7CB0" w:rsidRPr="00A57777">
        <w:rPr>
          <w:rFonts w:ascii="Pyidaungsu" w:hAnsi="Pyidaungsu" w:cs="Pyidaungsu"/>
          <w:sz w:val="28"/>
          <w:szCs w:val="28"/>
          <w:lang w:bidi="my-MM"/>
        </w:rPr>
        <w:t xml:space="preserve"> </w:t>
      </w:r>
      <w:r w:rsidR="00AD7CB0" w:rsidRPr="00A57777">
        <w:rPr>
          <w:rFonts w:ascii="Pyidaungsu" w:hAnsi="Pyidaungsu" w:cs="Pyidaungsu" w:hint="cs"/>
          <w:sz w:val="28"/>
          <w:szCs w:val="28"/>
          <w:cs/>
          <w:lang w:bidi="my-MM"/>
        </w:rPr>
        <w:t xml:space="preserve">များ ဖြစ်ကြသည်။ မြှောက်ဖော်ကိန်းတန်ဖိုးများကို နှိုင်းယှဥ်ကြည့်မည်ဆိုပါကရလဒ်ကို ဆုံးဖြတ်ရာတွင် အဓိက အရေးအပါဆုံး </w:t>
      </w:r>
      <w:r w:rsidR="004A0CBA">
        <w:rPr>
          <w:rFonts w:ascii="Pyidaungsu" w:hAnsi="Pyidaungsu" w:cs="Pyidaungsu"/>
          <w:sz w:val="28"/>
          <w:szCs w:val="28"/>
          <w:lang w:bidi="my-MM"/>
        </w:rPr>
        <w:t>Independent Variable</w:t>
      </w:r>
      <w:r w:rsidR="00AD7CB0" w:rsidRPr="00A57777">
        <w:rPr>
          <w:rFonts w:ascii="Pyidaungsu" w:hAnsi="Pyidaungsu" w:cs="Pyidaungsu" w:hint="cs"/>
          <w:sz w:val="28"/>
          <w:szCs w:val="28"/>
          <w:cs/>
          <w:lang w:bidi="my-MM"/>
        </w:rPr>
        <w:t xml:space="preserve">မှာ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lang w:bidi="my-MM"/>
          </w:rPr>
          <m:t xml:space="preserve"> </m:t>
        </m:r>
      </m:oMath>
      <w:r w:rsidR="00AD7CB0" w:rsidRPr="00A57777">
        <w:rPr>
          <w:rFonts w:ascii="Pyidaungsu" w:hAnsi="Pyidaungsu" w:cs="Pyidaungsu" w:hint="cs"/>
          <w:sz w:val="28"/>
          <w:szCs w:val="28"/>
          <w:cs/>
          <w:lang w:bidi="my-MM"/>
        </w:rPr>
        <w:t xml:space="preserve">ဖြစ်ပြီး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oMath>
      <w:r w:rsidR="00AD7CB0" w:rsidRPr="00A57777">
        <w:rPr>
          <w:rFonts w:ascii="Pyidaungsu" w:hAnsi="Pyidaungsu" w:cs="Pyidaungsu" w:hint="cs"/>
          <w:sz w:val="28"/>
          <w:szCs w:val="28"/>
          <w:cs/>
          <w:lang w:bidi="my-MM"/>
        </w:rPr>
        <w:t xml:space="preserve">၏ မြှောက်ဖော်ကိန်းတန်ဖိုးမှာ အနည်း ဆုံးဖြစ်သည်ကို တွေ့နိုင်ပါသည်။ </w:t>
      </w:r>
    </w:p>
    <w:p w14:paraId="5D4354C0" w14:textId="77777777" w:rsidR="00AD7CB0" w:rsidRPr="00A57777" w:rsidRDefault="00AD7CB0" w:rsidP="001A3D70">
      <w:pPr>
        <w:spacing w:after="0" w:line="240" w:lineRule="auto"/>
        <w:ind w:firstLine="0"/>
        <w:jc w:val="both"/>
        <w:rPr>
          <w:rFonts w:ascii="Pyidaungsu" w:hAnsi="Pyidaungsu" w:cs="Pyidaungsu"/>
          <w:sz w:val="28"/>
          <w:szCs w:val="28"/>
          <w:cs/>
          <w:lang w:bidi="my-MM"/>
        </w:rPr>
      </w:pPr>
    </w:p>
    <w:p w14:paraId="6B903B42" w14:textId="301A7606" w:rsidR="00AD7CB0" w:rsidRPr="00A57777" w:rsidRDefault="00AD7CB0" w:rsidP="00AD7CB0">
      <w:pPr>
        <w:spacing w:after="0" w:line="240" w:lineRule="auto"/>
        <w:ind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y = </m:t>
          </m:r>
          <m:r>
            <w:rPr>
              <w:rFonts w:ascii="Cambria Math" w:hAnsi="Cambria Math" w:cs="Pyidaungsu"/>
              <w:sz w:val="28"/>
              <w:szCs w:val="28"/>
              <w:cs/>
              <w:lang w:bidi="my-MM"/>
            </w:rPr>
            <m:t xml:space="preserve">3.893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cs/>
              <w:lang w:bidi="my-MM"/>
            </w:rPr>
            <m:t xml:space="preserve">+ 3.420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r>
            <w:rPr>
              <w:rFonts w:ascii="Cambria Math" w:hAnsi="Cambria Math" w:cs="Pyidaungsu"/>
              <w:sz w:val="28"/>
              <w:szCs w:val="28"/>
              <w:cs/>
              <w:lang w:bidi="my-MM"/>
            </w:rPr>
            <m:t xml:space="preserve"> + 2.943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r>
            <w:rPr>
              <w:rFonts w:ascii="Cambria Math" w:hAnsi="Cambria Math" w:cs="Pyidaungsu"/>
              <w:sz w:val="28"/>
              <w:szCs w:val="28"/>
              <w:cs/>
              <w:lang w:bidi="my-MM"/>
            </w:rPr>
            <m:t xml:space="preserve"> + 13.788</m:t>
          </m:r>
        </m:oMath>
      </m:oMathPara>
    </w:p>
    <w:p w14:paraId="75DBE40B" w14:textId="77777777" w:rsidR="00AD7CB0" w:rsidRPr="00A57777" w:rsidRDefault="00AD7CB0" w:rsidP="00AD7CB0">
      <w:pPr>
        <w:spacing w:after="0" w:line="240" w:lineRule="auto"/>
        <w:ind w:firstLine="0"/>
        <w:jc w:val="both"/>
        <w:rPr>
          <w:rFonts w:ascii="Pyidaungsu" w:hAnsi="Pyidaungsu" w:cs="Pyidaungsu"/>
          <w:sz w:val="28"/>
          <w:szCs w:val="28"/>
          <w:lang w:bidi="my-MM"/>
        </w:rPr>
      </w:pPr>
    </w:p>
    <w:p w14:paraId="6205022E" w14:textId="1D4D5106" w:rsidR="009C53B0" w:rsidRPr="00A57777" w:rsidRDefault="00E209CF" w:rsidP="001A3D70">
      <w:pPr>
        <w:spacing w:after="0" w:line="240" w:lineRule="auto"/>
        <w:ind w:firstLine="0"/>
        <w:jc w:val="both"/>
        <w:rPr>
          <w:rFonts w:ascii="Pyidaungsu" w:hAnsi="Pyidaungsu" w:cs="Pyidaungsu"/>
          <w:i/>
          <w:sz w:val="28"/>
          <w:szCs w:val="28"/>
          <w:lang w:val="en-SG" w:bidi="my-MM"/>
        </w:rPr>
      </w:pPr>
      <w:r>
        <w:rPr>
          <w:rFonts w:ascii="Pyidaungsu" w:hAnsi="Pyidaungsu" w:cs="Pyidaungsu" w:hint="cs"/>
          <w:sz w:val="28"/>
          <w:szCs w:val="28"/>
          <w:cs/>
          <w:lang w:bidi="my-MM"/>
        </w:rPr>
        <w:t>၄</w:t>
      </w:r>
      <w:r w:rsidR="000840D3">
        <w:rPr>
          <w:rFonts w:ascii="Pyidaungsu" w:hAnsi="Pyidaungsu" w:cs="Pyidaungsu" w:hint="cs"/>
          <w:sz w:val="28"/>
          <w:szCs w:val="28"/>
          <w:cs/>
          <w:lang w:bidi="my-MM"/>
        </w:rPr>
        <w:t>၉</w:t>
      </w:r>
      <w:r w:rsidR="00AD7CB0" w:rsidRPr="00A57777">
        <w:rPr>
          <w:rFonts w:ascii="Pyidaungsu" w:hAnsi="Pyidaungsu" w:cs="Pyidaungsu" w:hint="cs"/>
          <w:sz w:val="28"/>
          <w:szCs w:val="28"/>
          <w:cs/>
          <w:lang w:bidi="my-MM"/>
        </w:rPr>
        <w:t xml:space="preserve">။ </w:t>
      </w:r>
      <w:r w:rsidR="00AD7CB0" w:rsidRPr="00A57777">
        <w:rPr>
          <w:rFonts w:ascii="Pyidaungsu" w:hAnsi="Pyidaungsu" w:cs="Pyidaungsu"/>
          <w:sz w:val="28"/>
          <w:szCs w:val="28"/>
          <w:cs/>
          <w:lang w:bidi="my-MM"/>
        </w:rPr>
        <w:tab/>
      </w:r>
      <w:r w:rsidR="00066161" w:rsidRPr="00A57777">
        <w:rPr>
          <w:rFonts w:ascii="Pyidaungsu" w:hAnsi="Pyidaungsu" w:cs="Pyidaungsu" w:hint="cs"/>
          <w:sz w:val="28"/>
          <w:szCs w:val="28"/>
          <w:cs/>
          <w:lang w:bidi="my-MM"/>
        </w:rPr>
        <w:t xml:space="preserve">အထက်ပါ </w:t>
      </w:r>
      <w:r w:rsidR="00AD7CB0" w:rsidRPr="00A57777">
        <w:rPr>
          <w:rFonts w:ascii="Pyidaungsu" w:hAnsi="Pyidaungsu" w:cs="Pyidaungsu"/>
          <w:sz w:val="28"/>
          <w:szCs w:val="28"/>
          <w:lang w:bidi="my-MM"/>
        </w:rPr>
        <w:t xml:space="preserve">Multiple Linear </w:t>
      </w:r>
      <w:r w:rsidR="00325ECD">
        <w:rPr>
          <w:rFonts w:ascii="Pyidaungsu" w:hAnsi="Pyidaungsu" w:cs="Pyidaungsu"/>
          <w:sz w:val="28"/>
          <w:szCs w:val="28"/>
          <w:lang w:bidi="my-MM"/>
        </w:rPr>
        <w:t xml:space="preserve">Regression </w:t>
      </w:r>
      <w:r w:rsidR="00883C12">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066161" w:rsidRPr="00A57777">
        <w:rPr>
          <w:rFonts w:ascii="Pyidaungsu" w:hAnsi="Pyidaungsu" w:cs="Pyidaungsu" w:hint="cs"/>
          <w:sz w:val="28"/>
          <w:szCs w:val="28"/>
          <w:cs/>
          <w:lang w:bidi="my-MM"/>
        </w:rPr>
        <w:t xml:space="preserve">တွင် </w:t>
      </w:r>
      <w:r w:rsidR="00066161" w:rsidRPr="00A57777">
        <w:rPr>
          <w:rFonts w:ascii="Pyidaungsu" w:hAnsi="Pyidaungsu" w:cs="Pyidaungsu"/>
          <w:sz w:val="28"/>
          <w:szCs w:val="28"/>
          <w:lang w:bidi="my-MM"/>
        </w:rPr>
        <w:t xml:space="preserve">L1 or L2 </w:t>
      </w:r>
      <w:r w:rsidR="00066161" w:rsidRPr="00A57777">
        <w:rPr>
          <w:rFonts w:ascii="Pyidaungsu" w:hAnsi="Pyidaungsu" w:cs="Pyidaungsu"/>
          <w:sz w:val="28"/>
          <w:szCs w:val="28"/>
          <w:lang w:val="en-SG" w:bidi="my-MM"/>
        </w:rPr>
        <w:t>Regularization term</w:t>
      </w:r>
      <w:r w:rsidR="00066161" w:rsidRPr="00A57777">
        <w:rPr>
          <w:rFonts w:ascii="Pyidaungsu" w:hAnsi="Pyidaungsu" w:cs="Pyidaungsu" w:hint="cs"/>
          <w:sz w:val="28"/>
          <w:szCs w:val="28"/>
          <w:cs/>
          <w:lang w:val="en-SG" w:bidi="my-MM"/>
        </w:rPr>
        <w:t xml:space="preserve"> များ ထည့်သွင်းခြင်း၏ အကျိုးကျေးဇူးကို အောက်ပါ ဇယားတွင် ဖော်ပြထားပါသည်။ </w:t>
      </w:r>
      <m:oMath>
        <m:r>
          <w:rPr>
            <w:rFonts w:ascii="Cambria Math" w:hAnsi="Cambria Math" w:cs="Pyidaungsu"/>
            <w:sz w:val="28"/>
            <w:szCs w:val="28"/>
            <w:lang w:bidi="my-MM"/>
          </w:rPr>
          <m:t>∝</m:t>
        </m:r>
      </m:oMath>
      <w:r w:rsidR="00066161" w:rsidRPr="00A57777">
        <w:rPr>
          <w:rFonts w:ascii="Pyidaungsu" w:hAnsi="Pyidaungsu" w:cs="Pyidaungsu" w:hint="cs"/>
          <w:sz w:val="28"/>
          <w:szCs w:val="28"/>
          <w:cs/>
          <w:lang w:bidi="my-MM"/>
        </w:rPr>
        <w:t xml:space="preserve"> </w:t>
      </w:r>
      <w:r w:rsidR="00066161" w:rsidRPr="00A57777">
        <w:rPr>
          <w:rFonts w:ascii="Pyidaungsu" w:hAnsi="Pyidaungsu" w:cs="Pyidaungsu" w:hint="cs"/>
          <w:sz w:val="28"/>
          <w:szCs w:val="28"/>
          <w:cs/>
          <w:lang w:val="en-SG" w:bidi="my-MM"/>
        </w:rPr>
        <w:t xml:space="preserve"> တန်ဖိုး များလာ သည်နှင့် </w:t>
      </w:r>
      <w:r w:rsidR="009C0E0A">
        <w:rPr>
          <w:rFonts w:ascii="Pyidaungsu" w:hAnsi="Pyidaungsu" w:cs="Pyidaungsu" w:hint="cs"/>
          <w:sz w:val="28"/>
          <w:szCs w:val="28"/>
          <w:cs/>
          <w:lang w:val="en-SG" w:bidi="my-MM"/>
        </w:rPr>
        <w:t>အမျှ</w:t>
      </w:r>
      <w:r w:rsidR="006C0B7B" w:rsidRPr="00A57777">
        <w:rPr>
          <w:rFonts w:ascii="Pyidaungsu" w:hAnsi="Pyidaungsu" w:cs="Pyidaungsu" w:hint="cs"/>
          <w:sz w:val="28"/>
          <w:szCs w:val="28"/>
          <w:cs/>
          <w:lang w:val="en-SG" w:bidi="my-MM"/>
        </w:rPr>
        <w:t xml:space="preserve"> </w:t>
      </w:r>
      <w:r w:rsidR="006C0B7B"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6C0B7B" w:rsidRPr="00A57777">
        <w:rPr>
          <w:rFonts w:ascii="Pyidaungsu" w:hAnsi="Pyidaungsu" w:cs="Pyidaungsu" w:hint="cs"/>
          <w:sz w:val="28"/>
          <w:szCs w:val="28"/>
          <w:cs/>
          <w:lang w:val="en-SG" w:bidi="my-MM"/>
        </w:rPr>
        <w:t xml:space="preserve"> ရှိ </w:t>
      </w:r>
      <w:r w:rsidR="006C0B7B" w:rsidRPr="00A57777">
        <w:rPr>
          <w:rFonts w:ascii="Pyidaungsu" w:hAnsi="Pyidaungsu" w:cs="Pyidaungsu" w:hint="cs"/>
          <w:sz w:val="28"/>
          <w:szCs w:val="28"/>
          <w:cs/>
          <w:lang w:bidi="my-MM"/>
        </w:rPr>
        <w:t xml:space="preserve">မြှောက်ဖော်ကိန်းတန်ဖိုးများမှာ တဖြည်းဖြည်း နည်းလာပြီး </w:t>
      </w:r>
      <m:oMath>
        <m:r>
          <w:rPr>
            <w:rFonts w:ascii="Cambria Math" w:hAnsi="Cambria Math" w:cs="Pyidaungsu"/>
            <w:sz w:val="28"/>
            <w:szCs w:val="28"/>
            <w:lang w:bidi="my-MM"/>
          </w:rPr>
          <m:t>∝=0.5</m:t>
        </m:r>
      </m:oMath>
      <w:r w:rsidR="006C0B7B" w:rsidRPr="00A57777">
        <w:rPr>
          <w:rFonts w:ascii="Pyidaungsu" w:hAnsi="Pyidaungsu" w:cs="Pyidaungsu" w:hint="cs"/>
          <w:sz w:val="28"/>
          <w:szCs w:val="28"/>
          <w:cs/>
          <w:lang w:bidi="my-MM"/>
        </w:rPr>
        <w:t xml:space="preserve"> </w:t>
      </w:r>
      <w:r w:rsidR="006C0B7B" w:rsidRPr="00A57777">
        <w:rPr>
          <w:rFonts w:ascii="Pyidaungsu" w:hAnsi="Pyidaungsu" w:cs="Pyidaungsu" w:hint="cs"/>
          <w:sz w:val="28"/>
          <w:szCs w:val="28"/>
          <w:cs/>
          <w:lang w:val="en-SG" w:bidi="my-MM"/>
        </w:rPr>
        <w:t xml:space="preserve"> ဖြစ်သည့်အချိန်တွင်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oMath>
      <w:r w:rsidR="006C0B7B" w:rsidRPr="00A57777">
        <w:rPr>
          <w:rFonts w:ascii="Pyidaungsu" w:hAnsi="Pyidaungsu" w:cs="Pyidaungsu" w:hint="cs"/>
          <w:sz w:val="28"/>
          <w:szCs w:val="28"/>
          <w:cs/>
          <w:lang w:bidi="my-MM"/>
        </w:rPr>
        <w:t>၏ မြှောက်ဖော်ကိန်း</w:t>
      </w:r>
      <w:r>
        <w:rPr>
          <w:rFonts w:ascii="Pyidaungsu" w:hAnsi="Pyidaungsu" w:cs="Pyidaungsu" w:hint="cs"/>
          <w:sz w:val="28"/>
          <w:szCs w:val="28"/>
          <w:cs/>
          <w:lang w:bidi="my-MM"/>
        </w:rPr>
        <w:t xml:space="preserve"> </w:t>
      </w:r>
      <w:r w:rsidR="006C0B7B" w:rsidRPr="00A57777">
        <w:rPr>
          <w:rFonts w:ascii="Pyidaungsu" w:hAnsi="Pyidaungsu" w:cs="Pyidaungsu" w:hint="cs"/>
          <w:sz w:val="28"/>
          <w:szCs w:val="28"/>
          <w:cs/>
          <w:lang w:bidi="my-MM"/>
        </w:rPr>
        <w:t xml:space="preserve">တန်ဖိုးမှာ သုည ဖြစ်သွားသည်ကို တွေ့ရမည်။ </w:t>
      </w:r>
      <w:r w:rsidR="006C0B7B"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C0B7B" w:rsidRPr="00A57777">
        <w:rPr>
          <w:rFonts w:ascii="Pyidaungsu" w:hAnsi="Pyidaungsu" w:cs="Pyidaungsu"/>
          <w:sz w:val="28"/>
          <w:szCs w:val="28"/>
          <w:lang w:val="en-SG" w:bidi="my-MM"/>
        </w:rPr>
        <w:t xml:space="preserve"> </w:t>
      </w:r>
      <w:r w:rsidR="006C0B7B" w:rsidRPr="00A57777">
        <w:rPr>
          <w:rFonts w:ascii="Pyidaungsu" w:hAnsi="Pyidaungsu" w:cs="Pyidaungsu" w:hint="cs"/>
          <w:sz w:val="28"/>
          <w:szCs w:val="28"/>
          <w:cs/>
          <w:lang w:bidi="my-MM"/>
        </w:rPr>
        <w:t xml:space="preserve">တွင်မူ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oMath>
      <w:r w:rsidR="006C0B7B" w:rsidRPr="00A57777">
        <w:rPr>
          <w:rFonts w:ascii="Pyidaungsu" w:hAnsi="Pyidaungsu" w:cs="Pyidaungsu" w:hint="cs"/>
          <w:sz w:val="28"/>
          <w:szCs w:val="28"/>
          <w:cs/>
          <w:lang w:bidi="my-MM"/>
        </w:rPr>
        <w:t xml:space="preserve">၏ မြှောက်ဖော်ကိန်းတန်ဖိုးမှာ မြင့်တက်လာပြီး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oMath>
      <w:r w:rsidR="006C0B7B" w:rsidRPr="00A57777">
        <w:rPr>
          <w:rFonts w:ascii="Pyidaungsu" w:hAnsi="Pyidaungsu" w:cs="Pyidaungsu" w:hint="cs"/>
          <w:sz w:val="28"/>
          <w:szCs w:val="28"/>
          <w:cs/>
          <w:lang w:bidi="my-MM"/>
        </w:rPr>
        <w:t xml:space="preserve"> တို့၏ မြှောက်ဖော်ကိန်း တန်ဖိုးများမှာ နည်းလာသည်ကို တွေ့နိုင်သည်။ </w:t>
      </w:r>
    </w:p>
    <w:p w14:paraId="4AD0908A" w14:textId="675D782E" w:rsidR="00066161" w:rsidRPr="00A57777" w:rsidRDefault="00066161" w:rsidP="001A3D70">
      <w:pPr>
        <w:spacing w:after="0" w:line="240" w:lineRule="auto"/>
        <w:ind w:firstLine="0"/>
        <w:jc w:val="both"/>
        <w:rPr>
          <w:rFonts w:ascii="Pyidaungsu" w:hAnsi="Pyidaungsu" w:cs="Pyidaungsu"/>
          <w:sz w:val="28"/>
          <w:szCs w:val="28"/>
          <w:lang w:bidi="my-MM"/>
        </w:rPr>
      </w:pPr>
      <w:r w:rsidRPr="00A57777">
        <w:rPr>
          <w:rFonts w:ascii="Pyidaungsu" w:hAnsi="Pyidaungsu" w:cs="Pyidaungsu" w:hint="cs"/>
          <w:noProof/>
          <w:sz w:val="28"/>
          <w:szCs w:val="28"/>
          <w:cs/>
          <w:lang w:bidi="my-MM"/>
        </w:rPr>
        <w:lastRenderedPageBreak/>
        <w:drawing>
          <wp:inline distT="0" distB="0" distL="0" distR="0" wp14:anchorId="11CB4CD1" wp14:editId="3EC6B012">
            <wp:extent cx="59436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7D86E28" w14:textId="3E116538" w:rsidR="00066161" w:rsidRPr="00A57777" w:rsidRDefault="00066161" w:rsidP="00066161">
      <w:pPr>
        <w:spacing w:after="0" w:line="240" w:lineRule="auto"/>
        <w:ind w:firstLine="0"/>
        <w:jc w:val="center"/>
        <w:rPr>
          <w:rFonts w:ascii="Pyidaungsu" w:hAnsi="Pyidaungsu" w:cs="Pyidaungsu"/>
          <w:sz w:val="28"/>
          <w:szCs w:val="28"/>
          <w:cs/>
          <w:lang w:bidi="my-MM"/>
        </w:rPr>
      </w:pPr>
      <w:r w:rsidRPr="00A57777">
        <w:rPr>
          <w:rFonts w:ascii="Pyidaungsu" w:hAnsi="Pyidaungsu" w:cs="Pyidaungsu" w:hint="cs"/>
          <w:sz w:val="28"/>
          <w:szCs w:val="28"/>
          <w:cs/>
          <w:lang w:bidi="my-MM"/>
        </w:rPr>
        <w:t xml:space="preserve">ဇယား (၃) ၊ </w:t>
      </w:r>
      <w:r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Pr="00A57777">
        <w:rPr>
          <w:rFonts w:ascii="Pyidaungsu" w:hAnsi="Pyidaungsu" w:cs="Pyidaungsu"/>
          <w:sz w:val="28"/>
          <w:szCs w:val="28"/>
          <w:lang w:val="en-SG" w:bidi="my-MM"/>
        </w:rPr>
        <w:t xml:space="preserve"> </w:t>
      </w:r>
      <w:r w:rsidRPr="00A57777">
        <w:rPr>
          <w:rFonts w:ascii="Pyidaungsu" w:hAnsi="Pyidaungsu" w:cs="Pyidaungsu" w:hint="cs"/>
          <w:sz w:val="28"/>
          <w:szCs w:val="28"/>
          <w:cs/>
          <w:lang w:val="en-SG" w:bidi="my-MM"/>
        </w:rPr>
        <w:t xml:space="preserve">နှင့် </w:t>
      </w:r>
      <w:r w:rsidRPr="00A57777">
        <w:rPr>
          <w:rFonts w:ascii="Pyidaungsu" w:hAnsi="Pyidaungsu" w:cs="Pyidaungsu"/>
          <w:sz w:val="28"/>
          <w:szCs w:val="28"/>
          <w:cs/>
          <w:lang w:val="en-SG" w:bidi="my-MM"/>
        </w:rPr>
        <w:t xml:space="preserve"> </w:t>
      </w:r>
      <w:r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Pr="00A57777">
        <w:rPr>
          <w:rFonts w:ascii="Pyidaungsu" w:hAnsi="Pyidaungsu" w:cs="Pyidaungsu"/>
          <w:sz w:val="28"/>
          <w:szCs w:val="28"/>
          <w:lang w:val="en-SG" w:bidi="my-MM"/>
        </w:rPr>
        <w:t xml:space="preserve"> </w:t>
      </w:r>
      <w:r w:rsidRPr="00A57777">
        <w:rPr>
          <w:rFonts w:ascii="Pyidaungsu" w:hAnsi="Pyidaungsu" w:cs="Pyidaungsu" w:hint="cs"/>
          <w:sz w:val="28"/>
          <w:szCs w:val="28"/>
          <w:cs/>
          <w:lang w:val="en-SG" w:bidi="my-MM"/>
        </w:rPr>
        <w:t xml:space="preserve">ကို </w:t>
      </w:r>
      <w:r w:rsidRPr="00A57777">
        <w:rPr>
          <w:rFonts w:ascii="Pyidaungsu" w:hAnsi="Pyidaungsu" w:cs="Pyidaungsu" w:hint="cs"/>
          <w:sz w:val="28"/>
          <w:szCs w:val="28"/>
          <w:cs/>
          <w:lang w:bidi="my-MM"/>
        </w:rPr>
        <w:t>နှိုင်းယှဥ်ခြင်း</w:t>
      </w:r>
    </w:p>
    <w:p w14:paraId="57612C80" w14:textId="56C77CC9" w:rsidR="00AD7CB0" w:rsidRPr="00A57777" w:rsidRDefault="00AD7CB0">
      <w:pPr>
        <w:spacing w:after="0" w:line="240" w:lineRule="auto"/>
        <w:ind w:firstLine="0"/>
        <w:rPr>
          <w:rFonts w:ascii="LinBiolinumTI" w:hAnsi="LinBiolinumTI" w:cstheme="minorBidi"/>
          <w:b/>
          <w:bCs/>
          <w:sz w:val="28"/>
          <w:szCs w:val="28"/>
          <w:lang w:val="en-SG" w:bidi="my-MM"/>
        </w:rPr>
      </w:pPr>
    </w:p>
    <w:p w14:paraId="4D173BB2" w14:textId="79E9CF81" w:rsidR="006C0B7B" w:rsidRPr="00A57777" w:rsidRDefault="000840D3" w:rsidP="006C0B7B">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၅၀</w:t>
      </w:r>
      <w:r w:rsidR="006C0B7B" w:rsidRPr="00A57777">
        <w:rPr>
          <w:rFonts w:ascii="Pyidaungsu" w:hAnsi="Pyidaungsu" w:cs="Pyidaungsu" w:hint="cs"/>
          <w:sz w:val="28"/>
          <w:szCs w:val="28"/>
          <w:cs/>
          <w:lang w:bidi="my-MM"/>
        </w:rPr>
        <w:t xml:space="preserve">။ </w:t>
      </w:r>
      <w:r w:rsidR="006C0B7B" w:rsidRPr="00A57777">
        <w:rPr>
          <w:rFonts w:ascii="Pyidaungsu" w:hAnsi="Pyidaungsu" w:cs="Pyidaungsu"/>
          <w:sz w:val="28"/>
          <w:szCs w:val="28"/>
          <w:cs/>
          <w:lang w:bidi="my-MM"/>
        </w:rPr>
        <w:tab/>
      </w:r>
      <w:r w:rsidR="006C0B7B" w:rsidRPr="00A57777">
        <w:rPr>
          <w:rFonts w:ascii="Pyidaungsu" w:hAnsi="Pyidaungsu" w:cs="Pyidaungsu" w:hint="cs"/>
          <w:sz w:val="28"/>
          <w:szCs w:val="28"/>
          <w:cs/>
          <w:lang w:bidi="my-MM"/>
        </w:rPr>
        <w:t xml:space="preserve">အချုပ်ဆိုရသော် </w:t>
      </w:r>
      <w:r w:rsidR="006C0B7B" w:rsidRPr="00A57777">
        <w:rPr>
          <w:rFonts w:ascii="Pyidaungsu" w:hAnsi="Pyidaungsu" w:cs="Pyidaungsu"/>
          <w:sz w:val="28"/>
          <w:szCs w:val="28"/>
          <w:lang w:bidi="my-MM"/>
        </w:rPr>
        <w:t xml:space="preserve">over-fitting </w:t>
      </w:r>
      <w:r w:rsidR="006C0B7B" w:rsidRPr="00A57777">
        <w:rPr>
          <w:rFonts w:ascii="Pyidaungsu" w:hAnsi="Pyidaungsu" w:cs="Pyidaungsu" w:hint="cs"/>
          <w:sz w:val="28"/>
          <w:szCs w:val="28"/>
          <w:cs/>
          <w:lang w:bidi="my-MM"/>
        </w:rPr>
        <w:t xml:space="preserve">ပြဿနာကို ကျော်လွှားနိုင်ရေးအတွက် </w:t>
      </w:r>
      <w:r w:rsidR="006C0B7B" w:rsidRPr="00A57777">
        <w:rPr>
          <w:rFonts w:ascii="Pyidaungsu" w:hAnsi="Pyidaungsu" w:cs="Pyidaungsu"/>
          <w:sz w:val="28"/>
          <w:szCs w:val="28"/>
          <w:lang w:val="en-SG" w:bidi="my-MM"/>
        </w:rPr>
        <w:t xml:space="preserve">Regularization term </w:t>
      </w:r>
      <w:r w:rsidR="006C0B7B" w:rsidRPr="00A57777">
        <w:rPr>
          <w:rFonts w:ascii="Pyidaungsu" w:hAnsi="Pyidaungsu" w:cs="Pyidaungsu" w:hint="cs"/>
          <w:sz w:val="28"/>
          <w:szCs w:val="28"/>
          <w:cs/>
          <w:lang w:val="en-SG" w:bidi="my-MM"/>
        </w:rPr>
        <w:t xml:space="preserve">ထည့်သွင်းခြင်းသည် ကောင်းမွန်သည့် အလေ့အထ </w:t>
      </w:r>
      <w:r w:rsidR="00FC642E">
        <w:rPr>
          <w:rFonts w:ascii="Pyidaungsu" w:hAnsi="Pyidaungsu" w:cs="Pyidaungsu" w:hint="cs"/>
          <w:sz w:val="28"/>
          <w:szCs w:val="28"/>
          <w:cs/>
          <w:lang w:val="en-SG" w:bidi="my-MM"/>
        </w:rPr>
        <w:t>တစ်ခု</w:t>
      </w:r>
      <w:r w:rsidR="006C0B7B" w:rsidRPr="00A57777">
        <w:rPr>
          <w:rFonts w:ascii="Pyidaungsu" w:hAnsi="Pyidaungsu" w:cs="Pyidaungsu" w:hint="cs"/>
          <w:sz w:val="28"/>
          <w:szCs w:val="28"/>
          <w:cs/>
          <w:lang w:val="en-SG" w:bidi="my-MM"/>
        </w:rPr>
        <w:t xml:space="preserve">ဖြစ်သည်။  သို့သော် </w:t>
      </w:r>
      <w:r w:rsidR="006C0B7B" w:rsidRPr="00A57777">
        <w:rPr>
          <w:rFonts w:ascii="Pyidaungsu" w:hAnsi="Pyidaungsu" w:cs="Pyidaungsu"/>
          <w:sz w:val="28"/>
          <w:szCs w:val="28"/>
          <w:lang w:val="en-SG" w:bidi="my-MM"/>
        </w:rPr>
        <w:t xml:space="preserve">Regularization </w:t>
      </w:r>
      <w:r w:rsidR="006C0B7B" w:rsidRPr="00A57777">
        <w:rPr>
          <w:rFonts w:ascii="Pyidaungsu" w:hAnsi="Pyidaungsu" w:cs="Pyidaungsu" w:hint="cs"/>
          <w:sz w:val="28"/>
          <w:szCs w:val="28"/>
          <w:cs/>
          <w:lang w:val="en-SG" w:bidi="my-MM"/>
        </w:rPr>
        <w:t xml:space="preserve">၏ ပမာဏ ကို ထိန်းချုပ်ပေးမည့် </w:t>
      </w:r>
      <w:r w:rsidR="006C0B7B" w:rsidRPr="00A57777">
        <w:rPr>
          <w:rFonts w:ascii="Pyidaungsu" w:hAnsi="Pyidaungsu" w:cs="Pyidaungsu"/>
          <w:sz w:val="28"/>
          <w:szCs w:val="28"/>
          <w:lang w:bidi="my-MM"/>
        </w:rPr>
        <w:t>hyper-</w:t>
      </w:r>
      <w:r w:rsidR="009D34DE">
        <w:rPr>
          <w:rFonts w:ascii="Pyidaungsu" w:hAnsi="Pyidaungsu" w:cs="Pyidaungsu"/>
          <w:sz w:val="28"/>
          <w:szCs w:val="28"/>
          <w:lang w:bidi="my-MM"/>
        </w:rPr>
        <w:t>Parameter</w:t>
      </w:r>
      <w:r w:rsidR="006C0B7B" w:rsidRPr="00A57777">
        <w:rPr>
          <w:rFonts w:ascii="Pyidaungsu" w:hAnsi="Pyidaungsu" w:cs="Pyidaungsu"/>
          <w:sz w:val="28"/>
          <w:szCs w:val="28"/>
          <w:lang w:bidi="my-MM"/>
        </w:rPr>
        <w:t xml:space="preserve"> </w:t>
      </w:r>
      <w:r w:rsidR="00FC642E">
        <w:rPr>
          <w:rFonts w:ascii="Pyidaungsu" w:hAnsi="Pyidaungsu" w:cs="Pyidaungsu" w:hint="cs"/>
          <w:sz w:val="28"/>
          <w:szCs w:val="28"/>
          <w:cs/>
          <w:lang w:bidi="my-MM"/>
        </w:rPr>
        <w:t>တစ်ခု</w:t>
      </w:r>
      <w:r w:rsidR="006C0B7B" w:rsidRPr="00A57777">
        <w:rPr>
          <w:rFonts w:ascii="Pyidaungsu" w:hAnsi="Pyidaungsu" w:cs="Pyidaungsu" w:hint="cs"/>
          <w:sz w:val="28"/>
          <w:szCs w:val="28"/>
          <w:cs/>
          <w:lang w:bidi="my-MM"/>
        </w:rPr>
        <w:t>ဖြစ်သည့်</w:t>
      </w:r>
      <w:r w:rsidR="006C0B7B" w:rsidRPr="00A57777">
        <w:rPr>
          <w:rFonts w:ascii="Pyidaungsu" w:hAnsi="Pyidaungsu" w:cs="Pyidaungsu" w:hint="cs"/>
          <w:sz w:val="28"/>
          <w:szCs w:val="28"/>
          <w:cs/>
          <w:lang w:val="en-SG" w:bidi="my-MM"/>
        </w:rPr>
        <w:t xml:space="preserve"> </w:t>
      </w:r>
      <m:oMath>
        <m:r>
          <w:rPr>
            <w:rFonts w:ascii="Cambria Math" w:hAnsi="Cambria Math" w:cs="Pyidaungsu"/>
            <w:sz w:val="28"/>
            <w:szCs w:val="28"/>
            <w:lang w:bidi="my-MM"/>
          </w:rPr>
          <m:t xml:space="preserve">∝ </m:t>
        </m:r>
      </m:oMath>
      <w:r w:rsidR="006C0B7B" w:rsidRPr="00A57777">
        <w:rPr>
          <w:rFonts w:ascii="Pyidaungsu" w:hAnsi="Pyidaungsu" w:cs="Pyidaungsu" w:hint="cs"/>
          <w:sz w:val="28"/>
          <w:szCs w:val="28"/>
          <w:cs/>
          <w:lang w:bidi="my-MM"/>
        </w:rPr>
        <w:t xml:space="preserve"> တန်ဖိုးကို သတိထား ရွေးချယ်ပေးရန် လိုအပ် သည်။ </w:t>
      </w:r>
    </w:p>
    <w:p w14:paraId="0C2BBC03" w14:textId="77777777" w:rsidR="006C0B7B" w:rsidRPr="00A57777" w:rsidRDefault="006C0B7B" w:rsidP="006C0B7B">
      <w:pPr>
        <w:spacing w:after="0" w:line="240" w:lineRule="auto"/>
        <w:ind w:firstLine="0"/>
        <w:jc w:val="both"/>
        <w:rPr>
          <w:rFonts w:ascii="Pyidaungsu" w:hAnsi="Pyidaungsu" w:cs="Pyidaungsu"/>
          <w:sz w:val="28"/>
          <w:szCs w:val="28"/>
          <w:lang w:bidi="my-MM"/>
        </w:rPr>
      </w:pPr>
    </w:p>
    <w:p w14:paraId="3E0B1079" w14:textId="7DA39737" w:rsidR="006C0B7B" w:rsidRPr="00A57777" w:rsidRDefault="006C0B7B">
      <w:pPr>
        <w:spacing w:after="0" w:line="240" w:lineRule="auto"/>
        <w:ind w:firstLine="0"/>
        <w:rPr>
          <w:rFonts w:ascii="LinBiolinumTI" w:hAnsi="LinBiolinumTI" w:cstheme="minorBidi"/>
          <w:b/>
          <w:bCs/>
          <w:sz w:val="28"/>
          <w:szCs w:val="28"/>
          <w:cs/>
          <w:lang w:val="en-SG" w:bidi="my-MM"/>
        </w:rPr>
      </w:pPr>
      <w:r w:rsidRPr="00A57777">
        <w:rPr>
          <w:rFonts w:ascii="LinBiolinumTI" w:hAnsi="LinBiolinumTI" w:cstheme="minorBidi"/>
          <w:b/>
          <w:bCs/>
          <w:sz w:val="28"/>
          <w:szCs w:val="28"/>
          <w:cs/>
          <w:lang w:val="en-SG" w:bidi="my-MM"/>
        </w:rPr>
        <w:br w:type="page"/>
      </w:r>
    </w:p>
    <w:p w14:paraId="295C7D0E" w14:textId="3A2277F8" w:rsidR="009C53B0" w:rsidRPr="00685AE9" w:rsidRDefault="009C53B0" w:rsidP="00685AE9">
      <w:pPr>
        <w:pStyle w:val="Heading2"/>
        <w:jc w:val="left"/>
        <w:rPr>
          <w:rFonts w:ascii="Pyidaungsu" w:hAnsi="Pyidaungsu" w:cs="Pyidaungsu"/>
          <w:sz w:val="36"/>
          <w:szCs w:val="36"/>
          <w:lang w:bidi="my-MM"/>
        </w:rPr>
      </w:pPr>
      <w:bookmarkStart w:id="16" w:name="_Toc125496902"/>
      <w:r w:rsidRPr="00685AE9">
        <w:rPr>
          <w:rFonts w:ascii="Pyidaungsu" w:hAnsi="Pyidaungsu" w:cs="Pyidaungsu"/>
          <w:lang w:val="en-SG" w:bidi="my-MM"/>
        </w:rPr>
        <w:lastRenderedPageBreak/>
        <w:t>Project: Sale Amount Prediction</w:t>
      </w:r>
      <w:bookmarkEnd w:id="16"/>
    </w:p>
    <w:p w14:paraId="4970392C" w14:textId="46E32B01" w:rsidR="004A0CBA" w:rsidRDefault="008C7992" w:rsidP="004A0CBA">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၅၁</w:t>
      </w:r>
      <w:r w:rsidR="007B4F16" w:rsidRPr="005F34B6">
        <w:rPr>
          <w:rFonts w:ascii="Pyidaungsu" w:hAnsi="Pyidaungsu" w:cs="Pyidaungsu" w:hint="cs"/>
          <w:sz w:val="28"/>
          <w:szCs w:val="28"/>
          <w:cs/>
          <w:lang w:bidi="my-MM"/>
        </w:rPr>
        <w:t xml:space="preserve">။ </w:t>
      </w:r>
      <w:r w:rsidR="007B4F16" w:rsidRPr="005F34B6">
        <w:rPr>
          <w:rFonts w:ascii="Pyidaungsu" w:hAnsi="Pyidaungsu" w:cs="Pyidaungsu"/>
          <w:sz w:val="28"/>
          <w:szCs w:val="28"/>
          <w:cs/>
          <w:lang w:bidi="my-MM"/>
        </w:rPr>
        <w:tab/>
      </w:r>
      <w:r w:rsidR="00260EED">
        <w:rPr>
          <w:rFonts w:ascii="Pyidaungsu" w:hAnsi="Pyidaungsu" w:cs="Pyidaungsu" w:hint="cs"/>
          <w:sz w:val="28"/>
          <w:szCs w:val="28"/>
          <w:cs/>
          <w:lang w:bidi="my-MM"/>
        </w:rPr>
        <w:t>အောက်ပါ</w:t>
      </w:r>
      <w:r w:rsidR="00260EED" w:rsidRPr="005F34B6">
        <w:rPr>
          <w:rFonts w:ascii="Pyidaungsu" w:hAnsi="Pyidaungsu" w:cs="Pyidaungsu" w:hint="cs"/>
          <w:sz w:val="28"/>
          <w:szCs w:val="28"/>
          <w:cs/>
          <w:lang w:bidi="my-MM"/>
        </w:rPr>
        <w:t xml:space="preserve"> </w:t>
      </w:r>
      <w:r w:rsidR="00260EED" w:rsidRPr="005F34B6">
        <w:rPr>
          <w:rFonts w:ascii="Pyidaungsu" w:hAnsi="Pyidaungsu" w:cs="Pyidaungsu"/>
          <w:sz w:val="28"/>
          <w:szCs w:val="28"/>
          <w:lang w:bidi="my-MM"/>
        </w:rPr>
        <w:t xml:space="preserve">Program </w:t>
      </w:r>
      <w:r w:rsidR="00260EED" w:rsidRPr="005F34B6">
        <w:rPr>
          <w:rFonts w:ascii="Pyidaungsu" w:hAnsi="Pyidaungsu" w:cs="Pyidaungsu" w:hint="cs"/>
          <w:sz w:val="28"/>
          <w:szCs w:val="28"/>
          <w:cs/>
          <w:lang w:bidi="my-MM"/>
        </w:rPr>
        <w:t xml:space="preserve">သည် </w:t>
      </w:r>
      <w:r w:rsidR="00260EED">
        <w:rPr>
          <w:rFonts w:ascii="Pyidaungsu" w:hAnsi="Pyidaungsu" w:cs="Pyidaungsu" w:hint="cs"/>
          <w:sz w:val="28"/>
          <w:szCs w:val="28"/>
          <w:cs/>
          <w:lang w:bidi="my-MM"/>
        </w:rPr>
        <w:t xml:space="preserve">ကုမ္ပဏီ တစ်ခု၏ ရောင်းအားကို ခန့်မှန်းနိုင်ရန်အတွက် </w:t>
      </w:r>
      <w:r w:rsidR="00260EED" w:rsidRPr="005F34B6">
        <w:rPr>
          <w:rFonts w:ascii="Pyidaungsu" w:hAnsi="Pyidaungsu" w:cs="Pyidaungsu"/>
          <w:sz w:val="28"/>
          <w:szCs w:val="28"/>
          <w:lang w:bidi="my-MM"/>
        </w:rPr>
        <w:t xml:space="preserve">Multiple Linear Regression Model </w:t>
      </w:r>
      <w:r w:rsidR="00260EED" w:rsidRPr="005F34B6">
        <w:rPr>
          <w:rFonts w:ascii="Pyidaungsu" w:hAnsi="Pyidaungsu" w:cs="Pyidaungsu" w:hint="cs"/>
          <w:sz w:val="28"/>
          <w:szCs w:val="28"/>
          <w:cs/>
          <w:lang w:bidi="my-MM"/>
        </w:rPr>
        <w:t>တ</w:t>
      </w:r>
      <w:r w:rsidR="00260EED">
        <w:rPr>
          <w:rFonts w:ascii="Pyidaungsu" w:hAnsi="Pyidaungsu" w:cs="Pyidaungsu" w:hint="cs"/>
          <w:sz w:val="28"/>
          <w:szCs w:val="28"/>
          <w:cs/>
          <w:lang w:bidi="my-MM"/>
        </w:rPr>
        <w:t>စ်</w:t>
      </w:r>
      <w:r w:rsidR="00260EED" w:rsidRPr="005F34B6">
        <w:rPr>
          <w:rFonts w:ascii="Pyidaungsu" w:hAnsi="Pyidaungsu" w:cs="Pyidaungsu" w:hint="cs"/>
          <w:sz w:val="28"/>
          <w:szCs w:val="28"/>
          <w:cs/>
          <w:lang w:bidi="my-MM"/>
        </w:rPr>
        <w:t>ခု</w:t>
      </w:r>
      <w:r w:rsidR="00260EED">
        <w:rPr>
          <w:rFonts w:ascii="Pyidaungsu" w:hAnsi="Pyidaungsu" w:cs="Pyidaungsu" w:hint="cs"/>
          <w:sz w:val="28"/>
          <w:szCs w:val="28"/>
          <w:cs/>
          <w:lang w:bidi="my-MM"/>
        </w:rPr>
        <w:t xml:space="preserve">ကို တည်ဆောက်သည့် အဆင့်ဆင့် ဖြစ်သည်။ ယခု  </w:t>
      </w:r>
      <w:r w:rsidR="00260EED" w:rsidRPr="005F34B6">
        <w:rPr>
          <w:rFonts w:ascii="Pyidaungsu" w:hAnsi="Pyidaungsu" w:cs="Pyidaungsu" w:hint="cs"/>
          <w:sz w:val="28"/>
          <w:szCs w:val="28"/>
          <w:cs/>
          <w:lang w:bidi="my-MM"/>
        </w:rPr>
        <w:t xml:space="preserve"> </w:t>
      </w:r>
      <w:r w:rsidR="00260EED" w:rsidRPr="005F34B6">
        <w:rPr>
          <w:rFonts w:ascii="Pyidaungsu" w:hAnsi="Pyidaungsu" w:cs="Pyidaungsu"/>
          <w:sz w:val="28"/>
          <w:szCs w:val="28"/>
          <w:lang w:bidi="my-MM"/>
        </w:rPr>
        <w:t>Program</w:t>
      </w:r>
      <w:r w:rsidR="00260EED">
        <w:rPr>
          <w:rFonts w:ascii="Pyidaungsu" w:hAnsi="Pyidaungsu" w:cs="Pyidaungsu" w:hint="cs"/>
          <w:sz w:val="28"/>
          <w:szCs w:val="28"/>
          <w:cs/>
          <w:lang w:bidi="my-MM"/>
        </w:rPr>
        <w:t xml:space="preserve"> တွင် အသုံးပြုထားသည့် </w:t>
      </w:r>
      <w:r w:rsidR="00260EED">
        <w:rPr>
          <w:rFonts w:ascii="Pyidaungsu" w:hAnsi="Pyidaungsu" w:cs="Pyidaungsu"/>
          <w:sz w:val="28"/>
          <w:szCs w:val="28"/>
          <w:lang w:bidi="my-MM"/>
        </w:rPr>
        <w:t>Data</w:t>
      </w:r>
      <w:r w:rsidR="00260EED">
        <w:rPr>
          <w:rFonts w:ascii="Pyidaungsu" w:hAnsi="Pyidaungsu" w:cs="Pyidaungsu" w:hint="cs"/>
          <w:sz w:val="28"/>
          <w:szCs w:val="28"/>
          <w:cs/>
          <w:lang w:bidi="my-MM"/>
        </w:rPr>
        <w:t xml:space="preserve"> </w:t>
      </w:r>
      <w:r w:rsidR="00260EED">
        <w:rPr>
          <w:rFonts w:ascii="Pyidaungsu" w:hAnsi="Pyidaungsu" w:cs="Pyidaungsu"/>
          <w:sz w:val="28"/>
          <w:szCs w:val="28"/>
          <w:lang w:bidi="my-MM"/>
        </w:rPr>
        <w:t xml:space="preserve">Set </w:t>
      </w:r>
      <w:r w:rsidR="00260EED">
        <w:rPr>
          <w:rFonts w:ascii="Pyidaungsu" w:hAnsi="Pyidaungsu" w:cs="Pyidaungsu" w:hint="cs"/>
          <w:sz w:val="28"/>
          <w:szCs w:val="28"/>
          <w:cs/>
          <w:lang w:bidi="my-MM"/>
        </w:rPr>
        <w:t xml:space="preserve">ကို </w:t>
      </w:r>
      <w:r w:rsidR="00260EED" w:rsidRPr="00741C8C">
        <w:rPr>
          <w:rFonts w:ascii="Pyidaungsu" w:hAnsi="Pyidaungsu" w:cs="Pyidaungsu"/>
          <w:sz w:val="28"/>
          <w:szCs w:val="28"/>
          <w:lang w:bidi="my-MM"/>
        </w:rPr>
        <w:t>kaggle.com</w:t>
      </w:r>
      <w:r w:rsidR="00260EED">
        <w:rPr>
          <w:rFonts w:ascii="Pyidaungsu" w:hAnsi="Pyidaungsu" w:cs="Pyidaungsu" w:hint="cs"/>
          <w:sz w:val="28"/>
          <w:szCs w:val="28"/>
          <w:cs/>
          <w:lang w:bidi="my-MM"/>
        </w:rPr>
        <w:t xml:space="preserve"> </w:t>
      </w:r>
      <w:r w:rsidR="00260EED" w:rsidRPr="00741C8C">
        <w:rPr>
          <w:rFonts w:ascii="Pyidaungsu" w:hAnsi="Pyidaungsu" w:cs="Pyidaungsu"/>
          <w:sz w:val="28"/>
          <w:szCs w:val="28"/>
          <w:cs/>
          <w:lang w:bidi="my-MM"/>
        </w:rPr>
        <w:t>[</w:t>
      </w:r>
      <w:r w:rsidR="004A0CBA">
        <w:rPr>
          <w:rFonts w:ascii="Pyidaungsu" w:hAnsi="Pyidaungsu" w:cs="Pyidaungsu" w:hint="cs"/>
          <w:sz w:val="28"/>
          <w:szCs w:val="28"/>
          <w:cs/>
          <w:lang w:bidi="my-MM"/>
        </w:rPr>
        <w:t>၇</w:t>
      </w:r>
      <w:r w:rsidR="00260EED" w:rsidRPr="00741C8C">
        <w:rPr>
          <w:rFonts w:ascii="Pyidaungsu" w:hAnsi="Pyidaungsu" w:cs="Pyidaungsu"/>
          <w:sz w:val="28"/>
          <w:szCs w:val="28"/>
          <w:cs/>
          <w:lang w:bidi="my-MM"/>
        </w:rPr>
        <w:t>]</w:t>
      </w:r>
      <w:r w:rsidR="004A0CBA">
        <w:rPr>
          <w:rFonts w:ascii="Pyidaungsu" w:hAnsi="Pyidaungsu" w:cs="Pyidaungsu" w:hint="cs"/>
          <w:sz w:val="28"/>
          <w:szCs w:val="28"/>
          <w:cs/>
          <w:lang w:bidi="my-MM"/>
        </w:rPr>
        <w:t xml:space="preserve"> </w:t>
      </w:r>
      <w:r w:rsidR="00260EED">
        <w:rPr>
          <w:rFonts w:ascii="Pyidaungsu" w:hAnsi="Pyidaungsu" w:cs="Pyidaungsu" w:hint="cs"/>
          <w:sz w:val="28"/>
          <w:szCs w:val="28"/>
          <w:cs/>
          <w:lang w:bidi="my-MM"/>
        </w:rPr>
        <w:t xml:space="preserve">မှ ရယူသည်။ အဆိုပါ </w:t>
      </w:r>
      <w:r w:rsidR="00260EED">
        <w:rPr>
          <w:rFonts w:ascii="Pyidaungsu" w:hAnsi="Pyidaungsu" w:cs="Pyidaungsu"/>
          <w:sz w:val="28"/>
          <w:szCs w:val="28"/>
          <w:lang w:bidi="my-MM"/>
        </w:rPr>
        <w:t>Data</w:t>
      </w:r>
      <w:r w:rsidR="00260EED">
        <w:rPr>
          <w:rFonts w:ascii="Pyidaungsu" w:hAnsi="Pyidaungsu" w:cs="Pyidaungsu" w:hint="cs"/>
          <w:sz w:val="28"/>
          <w:szCs w:val="28"/>
          <w:cs/>
          <w:lang w:bidi="my-MM"/>
        </w:rPr>
        <w:t xml:space="preserve"> </w:t>
      </w:r>
      <w:r w:rsidR="00260EED">
        <w:rPr>
          <w:rFonts w:ascii="Pyidaungsu" w:hAnsi="Pyidaungsu" w:cs="Pyidaungsu"/>
          <w:sz w:val="28"/>
          <w:szCs w:val="28"/>
          <w:lang w:bidi="my-MM"/>
        </w:rPr>
        <w:t>Set</w:t>
      </w:r>
      <w:r w:rsidR="00260EED">
        <w:rPr>
          <w:rFonts w:ascii="Pyidaungsu" w:hAnsi="Pyidaungsu" w:cs="Pyidaungsu" w:hint="cs"/>
          <w:sz w:val="28"/>
          <w:szCs w:val="28"/>
          <w:cs/>
          <w:lang w:bidi="my-MM"/>
        </w:rPr>
        <w:t xml:space="preserve"> တွင် ကြော်ငြာ အစီအစဥ်တစ်မျိုးစီ၏</w:t>
      </w:r>
      <w:r w:rsidR="00260EED" w:rsidRPr="00A57777">
        <w:rPr>
          <w:rFonts w:ascii="Pyidaungsu" w:hAnsi="Pyidaungsu" w:cs="Pyidaungsu" w:hint="cs"/>
          <w:sz w:val="28"/>
          <w:szCs w:val="28"/>
          <w:cs/>
          <w:lang w:bidi="my-MM"/>
        </w:rPr>
        <w:t xml:space="preserve"> ကုန်ကျစရိတ်</w:t>
      </w:r>
      <w:r w:rsidR="00260EED">
        <w:rPr>
          <w:rFonts w:ascii="Pyidaungsu" w:hAnsi="Pyidaungsu" w:cs="Pyidaungsu" w:hint="cs"/>
          <w:sz w:val="28"/>
          <w:szCs w:val="28"/>
          <w:cs/>
          <w:lang w:bidi="my-MM"/>
        </w:rPr>
        <w:t xml:space="preserve"> (</w:t>
      </w:r>
      <w:r w:rsidR="004A0CBA">
        <w:rPr>
          <w:rFonts w:ascii="Pyidaungsu" w:hAnsi="Pyidaungsu" w:cs="Pyidaungsu"/>
          <w:sz w:val="28"/>
          <w:szCs w:val="28"/>
          <w:lang w:bidi="my-MM"/>
        </w:rPr>
        <w:t>Independent Variable</w:t>
      </w:r>
      <w:r w:rsidR="00260EED">
        <w:rPr>
          <w:rFonts w:ascii="Pyidaungsu" w:hAnsi="Pyidaungsu" w:cs="Pyidaungsu"/>
          <w:sz w:val="28"/>
          <w:szCs w:val="28"/>
          <w:lang w:bidi="my-MM"/>
        </w:rPr>
        <w:t xml:space="preserve">) </w:t>
      </w:r>
      <w:r w:rsidR="00260EED">
        <w:rPr>
          <w:rFonts w:ascii="Pyidaungsu" w:hAnsi="Pyidaungsu" w:cs="Pyidaungsu" w:hint="cs"/>
          <w:sz w:val="28"/>
          <w:szCs w:val="28"/>
          <w:cs/>
          <w:lang w:bidi="my-MM"/>
        </w:rPr>
        <w:t>နှင့်</w:t>
      </w:r>
      <w:r w:rsidR="00260EED" w:rsidRPr="00A57777">
        <w:rPr>
          <w:rFonts w:ascii="Pyidaungsu" w:hAnsi="Pyidaungsu" w:cs="Pyidaungsu" w:hint="cs"/>
          <w:sz w:val="28"/>
          <w:szCs w:val="28"/>
          <w:cs/>
          <w:lang w:bidi="my-MM"/>
        </w:rPr>
        <w:t xml:space="preserve"> </w:t>
      </w:r>
      <w:r w:rsidR="00260EED">
        <w:rPr>
          <w:rFonts w:ascii="Pyidaungsu" w:hAnsi="Pyidaungsu" w:cs="Pyidaungsu" w:hint="cs"/>
          <w:sz w:val="28"/>
          <w:szCs w:val="28"/>
          <w:cs/>
          <w:lang w:bidi="my-MM"/>
        </w:rPr>
        <w:t>၎င်း</w:t>
      </w:r>
      <w:r w:rsidR="00260EED" w:rsidRPr="00A57777">
        <w:rPr>
          <w:rFonts w:ascii="Pyidaungsu" w:hAnsi="Pyidaungsu" w:cs="Pyidaungsu" w:hint="cs"/>
          <w:sz w:val="28"/>
          <w:szCs w:val="28"/>
          <w:cs/>
          <w:lang w:bidi="my-MM"/>
        </w:rPr>
        <w:t xml:space="preserve">ကာလ အတွင်း ရောင်းရသည့် </w:t>
      </w:r>
      <w:r w:rsidR="00260EED">
        <w:rPr>
          <w:rFonts w:ascii="Pyidaungsu" w:hAnsi="Pyidaungsu" w:cs="Pyidaungsu" w:hint="cs"/>
          <w:sz w:val="28"/>
          <w:szCs w:val="28"/>
          <w:cs/>
          <w:lang w:bidi="my-MM"/>
        </w:rPr>
        <w:t xml:space="preserve">ကုမ္ပဏီ၏ </w:t>
      </w:r>
      <w:r w:rsidR="00260EED" w:rsidRPr="00A57777">
        <w:rPr>
          <w:rFonts w:ascii="Pyidaungsu" w:hAnsi="Pyidaungsu" w:cs="Pyidaungsu" w:hint="cs"/>
          <w:sz w:val="28"/>
          <w:szCs w:val="28"/>
          <w:cs/>
          <w:lang w:bidi="my-MM"/>
        </w:rPr>
        <w:t>ရောင်းအားများ</w:t>
      </w:r>
      <w:r w:rsidR="00260EED">
        <w:rPr>
          <w:rFonts w:ascii="Pyidaungsu" w:hAnsi="Pyidaungsu" w:cs="Pyidaungsu" w:hint="cs"/>
          <w:sz w:val="28"/>
          <w:szCs w:val="28"/>
          <w:cs/>
          <w:lang w:bidi="my-MM"/>
        </w:rPr>
        <w:t xml:space="preserve"> ပါ၀င်သည်။ </w:t>
      </w:r>
    </w:p>
    <w:p w14:paraId="0537AC9E" w14:textId="0FAA1F19" w:rsidR="004A0CBA" w:rsidRDefault="00260EED" w:rsidP="004A0CBA">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 xml:space="preserve">ကြော်ငြာ အစီအစဥ်များမှာ </w:t>
      </w:r>
      <w:r w:rsidRPr="00A57777">
        <w:rPr>
          <w:rFonts w:ascii="Pyidaungsu" w:hAnsi="Pyidaungsu" w:cs="Pyidaungsu" w:hint="cs"/>
          <w:sz w:val="28"/>
          <w:szCs w:val="28"/>
          <w:cs/>
          <w:lang w:bidi="my-MM"/>
        </w:rPr>
        <w:t>ရုပ်မြင်သံကြား၊ရေဒီယိုနှင့် သတင်းစာ</w:t>
      </w:r>
      <w:r>
        <w:rPr>
          <w:rFonts w:ascii="Pyidaungsu" w:hAnsi="Pyidaungsu" w:cs="Pyidaungsu" w:hint="cs"/>
          <w:sz w:val="28"/>
          <w:szCs w:val="28"/>
          <w:cs/>
          <w:lang w:bidi="my-MM"/>
        </w:rPr>
        <w:t xml:space="preserve">တို့ဖြစ်ပြီး </w:t>
      </w:r>
      <w:r w:rsidR="00140FD8">
        <w:rPr>
          <w:rFonts w:ascii="Pyidaungsu" w:hAnsi="Pyidaungsu" w:cs="Pyidaungsu"/>
          <w:sz w:val="28"/>
          <w:szCs w:val="28"/>
          <w:lang w:bidi="my-MM"/>
        </w:rPr>
        <w:t xml:space="preserve">Column </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တစ်ခုချင်းစီတွင် သက်ဆိုင်ရာ အစီအစဥ်၏ ကုန်ကျစရိတ်များ ပါ၀င်သည်။ နောက်ဆုံး </w:t>
      </w:r>
      <w:r w:rsidR="00140FD8">
        <w:rPr>
          <w:rFonts w:ascii="Pyidaungsu" w:hAnsi="Pyidaungsu" w:cs="Pyidaungsu"/>
          <w:sz w:val="28"/>
          <w:szCs w:val="28"/>
          <w:lang w:bidi="my-MM"/>
        </w:rPr>
        <w:t xml:space="preserve">Column </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မှာ ကုမ္ပဏီ၏ </w:t>
      </w:r>
      <w:r w:rsidRPr="00A57777">
        <w:rPr>
          <w:rFonts w:ascii="Pyidaungsu" w:hAnsi="Pyidaungsu" w:cs="Pyidaungsu" w:hint="cs"/>
          <w:sz w:val="28"/>
          <w:szCs w:val="28"/>
          <w:cs/>
          <w:lang w:bidi="my-MM"/>
        </w:rPr>
        <w:t>ရောင်းအား</w:t>
      </w:r>
      <w:r>
        <w:rPr>
          <w:rFonts w:ascii="Pyidaungsu" w:hAnsi="Pyidaungsu" w:cs="Pyidaungsu" w:hint="cs"/>
          <w:sz w:val="28"/>
          <w:szCs w:val="28"/>
          <w:cs/>
          <w:lang w:bidi="my-MM"/>
        </w:rPr>
        <w:t xml:space="preserve"> ပမာဏ ဖြစ်သည်။ </w:t>
      </w:r>
      <w:r w:rsidR="004A0CBA">
        <w:rPr>
          <w:rFonts w:ascii="Pyidaungsu" w:hAnsi="Pyidaungsu" w:cs="Pyidaungsu" w:hint="cs"/>
          <w:sz w:val="28"/>
          <w:szCs w:val="28"/>
          <w:cs/>
          <w:lang w:bidi="my-MM"/>
        </w:rPr>
        <w:t xml:space="preserve">ယခု ပုစ္ဆာတွင် ကုမ္ပဏီ၏ </w:t>
      </w:r>
      <w:r w:rsidR="004A0CBA" w:rsidRPr="00A57777">
        <w:rPr>
          <w:rFonts w:ascii="Pyidaungsu" w:hAnsi="Pyidaungsu" w:cs="Pyidaungsu" w:hint="cs"/>
          <w:sz w:val="28"/>
          <w:szCs w:val="28"/>
          <w:cs/>
          <w:lang w:bidi="my-MM"/>
        </w:rPr>
        <w:t>ရောင်းအား</w:t>
      </w:r>
      <w:r w:rsidR="004A0CBA">
        <w:rPr>
          <w:rFonts w:ascii="Pyidaungsu" w:hAnsi="Pyidaungsu" w:cs="Pyidaungsu" w:hint="cs"/>
          <w:sz w:val="28"/>
          <w:szCs w:val="28"/>
          <w:cs/>
          <w:lang w:bidi="my-MM"/>
        </w:rPr>
        <w:t xml:space="preserve">မှာ </w:t>
      </w:r>
      <w:r w:rsidR="004A0CBA">
        <w:rPr>
          <w:rFonts w:ascii="Pyidaungsu" w:hAnsi="Pyidaungsu" w:cs="Pyidaungsu"/>
          <w:sz w:val="28"/>
          <w:szCs w:val="28"/>
          <w:lang w:bidi="my-MM"/>
        </w:rPr>
        <w:t xml:space="preserve">Target </w:t>
      </w:r>
      <w:r w:rsidR="004A0CBA">
        <w:rPr>
          <w:rFonts w:ascii="Pyidaungsu" w:hAnsi="Pyidaungsu" w:cs="Pyidaungsu" w:hint="cs"/>
          <w:sz w:val="28"/>
          <w:szCs w:val="28"/>
          <w:cs/>
          <w:lang w:bidi="my-MM"/>
        </w:rPr>
        <w:t xml:space="preserve">ဖြစ်ပြီး </w:t>
      </w:r>
      <w:r w:rsidR="004A0CBA">
        <w:rPr>
          <w:rFonts w:ascii="Pyidaungsu" w:hAnsi="Pyidaungsu" w:cs="Pyidaungsu"/>
          <w:sz w:val="28"/>
          <w:szCs w:val="28"/>
          <w:lang w:bidi="my-MM"/>
        </w:rPr>
        <w:t xml:space="preserve">Independent Variable – </w:t>
      </w:r>
      <w:r w:rsidR="004A0CBA">
        <w:rPr>
          <w:rFonts w:ascii="Pyidaungsu" w:hAnsi="Pyidaungsu" w:cs="Pyidaungsu" w:hint="cs"/>
          <w:sz w:val="28"/>
          <w:szCs w:val="28"/>
          <w:cs/>
          <w:lang w:bidi="my-MM"/>
        </w:rPr>
        <w:t xml:space="preserve">၃ ခု ပါ၀င်သည်။ </w:t>
      </w:r>
      <w:r w:rsidR="004A0CBA">
        <w:rPr>
          <w:rFonts w:ascii="Pyidaungsu" w:hAnsi="Pyidaungsu" w:cs="Pyidaungsu"/>
          <w:sz w:val="28"/>
          <w:szCs w:val="28"/>
          <w:lang w:bidi="my-MM"/>
        </w:rPr>
        <w:t>Target</w:t>
      </w:r>
      <w:r w:rsidR="004A0CBA">
        <w:rPr>
          <w:rFonts w:ascii="Pyidaungsu" w:hAnsi="Pyidaungsu" w:cs="Pyidaungsu" w:hint="cs"/>
          <w:sz w:val="28"/>
          <w:szCs w:val="28"/>
          <w:cs/>
          <w:lang w:bidi="my-MM"/>
        </w:rPr>
        <w:t xml:space="preserve"> နှင့် </w:t>
      </w:r>
      <w:r w:rsidR="004A0CBA">
        <w:rPr>
          <w:rFonts w:ascii="Pyidaungsu" w:hAnsi="Pyidaungsu" w:cs="Pyidaungsu"/>
          <w:sz w:val="28"/>
          <w:szCs w:val="28"/>
          <w:lang w:bidi="my-MM"/>
        </w:rPr>
        <w:t>Independent Variable</w:t>
      </w:r>
      <w:r w:rsidR="004A0CBA">
        <w:rPr>
          <w:rFonts w:ascii="Pyidaungsu" w:hAnsi="Pyidaungsu" w:cs="Pyidaungsu" w:hint="cs"/>
          <w:sz w:val="28"/>
          <w:szCs w:val="28"/>
          <w:cs/>
          <w:lang w:bidi="my-MM"/>
        </w:rPr>
        <w:t xml:space="preserve"> များသည် </w:t>
      </w:r>
      <w:r w:rsidR="004A0CBA">
        <w:rPr>
          <w:rFonts w:ascii="Pyidaungsu" w:hAnsi="Pyidaungsu" w:cs="Pyidaungsu"/>
          <w:sz w:val="28"/>
          <w:szCs w:val="28"/>
          <w:lang w:bidi="my-MM"/>
        </w:rPr>
        <w:t xml:space="preserve">Linearly </w:t>
      </w:r>
      <w:r w:rsidR="004A0CBA">
        <w:rPr>
          <w:rFonts w:ascii="Pyidaungsu" w:hAnsi="Pyidaungsu" w:cs="Pyidaungsu" w:hint="cs"/>
          <w:sz w:val="28"/>
          <w:szCs w:val="28"/>
          <w:cs/>
          <w:lang w:bidi="my-MM"/>
        </w:rPr>
        <w:t xml:space="preserve">ဆက်သွယ်နေသည်ဟု ယူဆ၍ </w:t>
      </w:r>
      <w:r w:rsidR="004A0CBA" w:rsidRPr="005F34B6">
        <w:rPr>
          <w:rFonts w:ascii="Pyidaungsu" w:hAnsi="Pyidaungsu" w:cs="Pyidaungsu"/>
          <w:sz w:val="28"/>
          <w:szCs w:val="28"/>
          <w:lang w:bidi="my-MM"/>
        </w:rPr>
        <w:t>Multiple Linear Regression Model</w:t>
      </w:r>
      <w:r w:rsidR="004A0CBA">
        <w:rPr>
          <w:rFonts w:ascii="Pyidaungsu" w:hAnsi="Pyidaungsu" w:cs="Pyidaungsu" w:hint="cs"/>
          <w:sz w:val="28"/>
          <w:szCs w:val="28"/>
          <w:cs/>
          <w:lang w:bidi="my-MM"/>
        </w:rPr>
        <w:t xml:space="preserve"> ကို တည်ဆောက်မည် ဖြစ်သည်။ </w:t>
      </w:r>
    </w:p>
    <w:p w14:paraId="0B6B1B5A" w14:textId="13BDA4CD" w:rsidR="00260EED" w:rsidRDefault="00260EED" w:rsidP="00260EED">
      <w:pPr>
        <w:spacing w:line="276" w:lineRule="auto"/>
        <w:ind w:firstLine="0"/>
        <w:jc w:val="both"/>
        <w:rPr>
          <w:rFonts w:ascii="Pyidaungsu" w:hAnsi="Pyidaungsu" w:cs="Pyidaungsu"/>
          <w:sz w:val="28"/>
          <w:szCs w:val="28"/>
          <w:lang w:bidi="my-MM"/>
        </w:rPr>
      </w:pPr>
    </w:p>
    <w:p w14:paraId="364E6C52" w14:textId="209D4532" w:rsidR="00CF792D" w:rsidRDefault="007B4F16" w:rsidP="005F34B6">
      <w:pPr>
        <w:spacing w:line="276" w:lineRule="auto"/>
        <w:ind w:left="720" w:firstLine="0"/>
        <w:jc w:val="both"/>
        <w:rPr>
          <w:rFonts w:ascii="Pyidaungsu" w:hAnsi="Pyidaungsu" w:cs="Pyidaungsu"/>
          <w:cs/>
          <w:lang w:bidi="my-MM"/>
        </w:rPr>
      </w:pPr>
      <w:r w:rsidRPr="005F34B6">
        <w:rPr>
          <w:rFonts w:ascii="Pyidaungsu" w:hAnsi="Pyidaungsu" w:cs="Pyidaungsu" w:hint="cs"/>
          <w:b/>
          <w:bCs/>
          <w:sz w:val="28"/>
          <w:szCs w:val="28"/>
          <w:cs/>
          <w:lang w:bidi="my-MM"/>
        </w:rPr>
        <w:t>အဆင့် ၁</w:t>
      </w:r>
      <w:r w:rsidRPr="005F34B6">
        <w:rPr>
          <w:rFonts w:ascii="Pyidaungsu" w:hAnsi="Pyidaungsu" w:cs="Pyidaungsu" w:hint="cs"/>
          <w:sz w:val="28"/>
          <w:szCs w:val="28"/>
          <w:cs/>
          <w:lang w:bidi="my-MM"/>
        </w:rPr>
        <w:t>။</w:t>
      </w:r>
      <w:r w:rsidRPr="005F34B6">
        <w:rPr>
          <w:rFonts w:ascii="Pyidaungsu" w:hAnsi="Pyidaungsu" w:cs="Pyidaungsu"/>
          <w:sz w:val="28"/>
          <w:szCs w:val="28"/>
          <w:cs/>
          <w:lang w:bidi="my-MM"/>
        </w:rPr>
        <w:tab/>
      </w:r>
      <w:r w:rsidRPr="005F34B6">
        <w:rPr>
          <w:rFonts w:ascii="Pyidaungsu" w:hAnsi="Pyidaungsu" w:cs="Pyidaungsu" w:hint="cs"/>
          <w:sz w:val="28"/>
          <w:szCs w:val="28"/>
          <w:cs/>
          <w:lang w:bidi="my-MM"/>
        </w:rPr>
        <w:t xml:space="preserve">။ ပထမဆုံး အဆင့်အနေဖြင့် လိုအပ်သည့် </w:t>
      </w:r>
      <w:r w:rsidR="00CA374A" w:rsidRPr="005F34B6">
        <w:rPr>
          <w:rFonts w:ascii="Pyidaungsu" w:hAnsi="Pyidaungsu" w:cs="Pyidaungsu"/>
          <w:sz w:val="28"/>
          <w:szCs w:val="28"/>
          <w:lang w:bidi="my-MM"/>
        </w:rPr>
        <w:t>Python Library</w:t>
      </w:r>
      <w:r w:rsidR="00CA374A" w:rsidRPr="005F34B6">
        <w:rPr>
          <w:rFonts w:ascii="Pyidaungsu" w:hAnsi="Pyidaungsu" w:cs="Pyidaungsu" w:hint="cs"/>
          <w:sz w:val="28"/>
          <w:szCs w:val="28"/>
          <w:cs/>
          <w:lang w:bidi="my-MM"/>
        </w:rPr>
        <w:t xml:space="preserve"> များကို </w:t>
      </w:r>
      <w:r w:rsidR="009C53B0" w:rsidRPr="005F34B6">
        <w:rPr>
          <w:rFonts w:ascii="Pyidaungsu" w:hAnsi="Pyidaungsu" w:cs="Pyidaungsu"/>
          <w:sz w:val="28"/>
          <w:szCs w:val="28"/>
          <w:lang w:bidi="my-MM"/>
        </w:rPr>
        <w:t xml:space="preserve">import </w:t>
      </w:r>
      <w:r w:rsidR="009C53B0" w:rsidRPr="005F34B6">
        <w:rPr>
          <w:rFonts w:ascii="Pyidaungsu" w:hAnsi="Pyidaungsu" w:cs="Pyidaungsu" w:hint="cs"/>
          <w:sz w:val="28"/>
          <w:szCs w:val="28"/>
          <w:cs/>
          <w:lang w:bidi="my-MM"/>
        </w:rPr>
        <w:t xml:space="preserve">လုပ်ပြီး </w:t>
      </w:r>
      <w:r w:rsidR="00E209CF" w:rsidRPr="005F34B6">
        <w:rPr>
          <w:rFonts w:ascii="Pyidaungsu" w:hAnsi="Pyidaungsu" w:cs="Pyidaungsu"/>
          <w:sz w:val="28"/>
          <w:szCs w:val="28"/>
          <w:lang w:bidi="my-MM"/>
        </w:rPr>
        <w:t>Data</w:t>
      </w:r>
      <w:r w:rsidR="00325ECD" w:rsidRPr="005F34B6">
        <w:rPr>
          <w:rFonts w:ascii="Pyidaungsu" w:hAnsi="Pyidaungsu" w:cs="Pyidaungsu"/>
          <w:sz w:val="28"/>
          <w:szCs w:val="28"/>
          <w:lang w:bidi="my-MM"/>
        </w:rPr>
        <w:t>-set</w:t>
      </w:r>
      <w:r w:rsidR="00CF792D" w:rsidRPr="005F34B6">
        <w:rPr>
          <w:rFonts w:ascii="Pyidaungsu" w:hAnsi="Pyidaungsu" w:cs="Pyidaungsu" w:hint="cs"/>
          <w:sz w:val="28"/>
          <w:szCs w:val="28"/>
          <w:cs/>
          <w:lang w:bidi="my-MM"/>
        </w:rPr>
        <w:t xml:space="preserve">မှ </w:t>
      </w:r>
      <w:r w:rsidR="00CF792D" w:rsidRPr="005F34B6">
        <w:rPr>
          <w:rFonts w:ascii="Pyidaungsu" w:hAnsi="Pyidaungsu" w:cs="Pyidaungsu"/>
          <w:sz w:val="28"/>
          <w:szCs w:val="28"/>
          <w:lang w:bidi="my-MM"/>
        </w:rPr>
        <w:t xml:space="preserve">target </w:t>
      </w:r>
      <w:r w:rsidR="00CF792D" w:rsidRPr="005F34B6">
        <w:rPr>
          <w:rFonts w:ascii="Pyidaungsu" w:hAnsi="Pyidaungsu" w:cs="Pyidaungsu" w:hint="cs"/>
          <w:sz w:val="28"/>
          <w:szCs w:val="28"/>
          <w:cs/>
          <w:lang w:bidi="my-MM"/>
        </w:rPr>
        <w:t xml:space="preserve">နှင့် </w:t>
      </w:r>
      <w:r w:rsidR="004A0CBA">
        <w:rPr>
          <w:rFonts w:ascii="Pyidaungsu" w:hAnsi="Pyidaungsu" w:cs="Pyidaungsu"/>
          <w:sz w:val="28"/>
          <w:szCs w:val="28"/>
          <w:lang w:bidi="my-MM"/>
        </w:rPr>
        <w:t>Independent Variable</w:t>
      </w:r>
      <w:r w:rsidR="00CF792D" w:rsidRPr="005F34B6">
        <w:rPr>
          <w:rFonts w:ascii="Pyidaungsu" w:hAnsi="Pyidaungsu" w:cs="Pyidaungsu"/>
          <w:sz w:val="28"/>
          <w:szCs w:val="28"/>
          <w:lang w:bidi="my-MM"/>
        </w:rPr>
        <w:t xml:space="preserve"> </w:t>
      </w:r>
      <w:r w:rsidR="00CF792D" w:rsidRPr="005F34B6">
        <w:rPr>
          <w:rFonts w:ascii="Pyidaungsu" w:hAnsi="Pyidaungsu" w:cs="Pyidaungsu" w:hint="cs"/>
          <w:sz w:val="28"/>
          <w:szCs w:val="28"/>
          <w:cs/>
          <w:lang w:bidi="my-MM"/>
        </w:rPr>
        <w:t xml:space="preserve">များကို ခွဲထုတ်ရန် ဖြစ်သည်။ </w:t>
      </w:r>
      <w:r w:rsidR="009C53B0" w:rsidRPr="005F34B6">
        <w:rPr>
          <w:rFonts w:ascii="Pyidaungsu" w:hAnsi="Pyidaungsu" w:cs="Pyidaungsu"/>
          <w:sz w:val="28"/>
          <w:szCs w:val="28"/>
          <w:lang w:bidi="my-MM"/>
        </w:rPr>
        <w:t xml:space="preserve"> </w:t>
      </w:r>
    </w:p>
    <w:p w14:paraId="3721A708" w14:textId="3CBDB4B7" w:rsidR="00145AA5" w:rsidRDefault="009C53B0" w:rsidP="009C53B0">
      <w:pPr>
        <w:spacing w:after="0" w:line="240" w:lineRule="auto"/>
        <w:ind w:firstLine="0"/>
        <w:jc w:val="center"/>
        <w:rPr>
          <w:rFonts w:ascii="Pyidaungsu" w:hAnsi="Pyidaungsu" w:cs="Pyidaungsu"/>
          <w:lang w:bidi="my-MM"/>
        </w:rPr>
      </w:pPr>
      <w:r w:rsidRPr="009C53B0">
        <w:rPr>
          <w:rFonts w:ascii="Pyidaungsu" w:hAnsi="Pyidaungsu" w:cs="Pyidaungsu"/>
          <w:noProof/>
          <w:cs/>
          <w:lang w:bidi="my-MM"/>
        </w:rPr>
        <w:drawing>
          <wp:inline distT="0" distB="0" distL="0" distR="0" wp14:anchorId="265BED4F" wp14:editId="49B841B6">
            <wp:extent cx="5413865" cy="220741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351"/>
                    <a:stretch/>
                  </pic:blipFill>
                  <pic:spPr bwMode="auto">
                    <a:xfrm>
                      <a:off x="0" y="0"/>
                      <a:ext cx="5415280" cy="2207996"/>
                    </a:xfrm>
                    <a:prstGeom prst="rect">
                      <a:avLst/>
                    </a:prstGeom>
                    <a:noFill/>
                    <a:ln>
                      <a:noFill/>
                    </a:ln>
                    <a:extLst>
                      <a:ext uri="{53640926-AAD7-44D8-BBD7-CCE9431645EC}">
                        <a14:shadowObscured xmlns:a14="http://schemas.microsoft.com/office/drawing/2010/main"/>
                      </a:ext>
                    </a:extLst>
                  </pic:spPr>
                </pic:pic>
              </a:graphicData>
            </a:graphic>
          </wp:inline>
        </w:drawing>
      </w:r>
    </w:p>
    <w:p w14:paraId="19C7AC3F" w14:textId="77777777" w:rsidR="00CF792D" w:rsidRDefault="00CF792D" w:rsidP="00CF792D">
      <w:pPr>
        <w:spacing w:after="0" w:line="240" w:lineRule="auto"/>
        <w:ind w:left="720" w:firstLine="0"/>
        <w:jc w:val="both"/>
        <w:rPr>
          <w:rFonts w:ascii="Pyidaungsu" w:hAnsi="Pyidaungsu" w:cs="Pyidaungsu"/>
          <w:lang w:bidi="my-MM"/>
        </w:rPr>
      </w:pPr>
    </w:p>
    <w:p w14:paraId="6D1F0F4A" w14:textId="12FB3820" w:rsidR="00CF792D" w:rsidRDefault="00CF792D" w:rsidP="004A0CBA">
      <w:pPr>
        <w:spacing w:after="0" w:line="276" w:lineRule="auto"/>
        <w:ind w:left="720" w:firstLine="0"/>
        <w:jc w:val="both"/>
        <w:rPr>
          <w:rFonts w:ascii="Pyidaungsu" w:hAnsi="Pyidaungsu" w:cs="Pyidaungsu"/>
          <w:sz w:val="28"/>
          <w:szCs w:val="28"/>
          <w:lang w:bidi="my-MM"/>
        </w:rPr>
      </w:pPr>
      <w:r w:rsidRPr="005F34B6">
        <w:rPr>
          <w:rFonts w:ascii="Pyidaungsu" w:hAnsi="Pyidaungsu" w:cs="Pyidaungsu" w:hint="cs"/>
          <w:b/>
          <w:bCs/>
          <w:sz w:val="28"/>
          <w:szCs w:val="28"/>
          <w:cs/>
          <w:lang w:bidi="my-MM"/>
        </w:rPr>
        <w:lastRenderedPageBreak/>
        <w:t>အဆင့် ၂</w:t>
      </w:r>
      <w:r w:rsidRPr="005F34B6">
        <w:rPr>
          <w:rFonts w:ascii="Pyidaungsu" w:hAnsi="Pyidaungsu" w:cs="Pyidaungsu" w:hint="cs"/>
          <w:sz w:val="28"/>
          <w:szCs w:val="28"/>
          <w:cs/>
          <w:lang w:bidi="my-MM"/>
        </w:rPr>
        <w:t>။</w:t>
      </w:r>
      <w:r w:rsidRPr="005F34B6">
        <w:rPr>
          <w:rFonts w:ascii="Pyidaungsu" w:hAnsi="Pyidaungsu" w:cs="Pyidaungsu"/>
          <w:sz w:val="28"/>
          <w:szCs w:val="28"/>
          <w:cs/>
          <w:lang w:bidi="my-MM"/>
        </w:rPr>
        <w:tab/>
      </w:r>
      <w:r w:rsidRPr="005F34B6">
        <w:rPr>
          <w:rFonts w:ascii="Pyidaungsu" w:hAnsi="Pyidaungsu" w:cs="Pyidaungsu" w:hint="cs"/>
          <w:sz w:val="28"/>
          <w:szCs w:val="28"/>
          <w:cs/>
          <w:lang w:bidi="my-MM"/>
        </w:rPr>
        <w:t xml:space="preserve">။ ဒုတိယ အဆင့်အနေဖြင့် </w:t>
      </w:r>
      <w:r w:rsidRPr="005F34B6">
        <w:rPr>
          <w:rFonts w:ascii="Pyidaungsu" w:hAnsi="Pyidaungsu" w:cs="Pyidaungsu"/>
          <w:sz w:val="28"/>
          <w:szCs w:val="28"/>
          <w:lang w:bidi="my-MM"/>
        </w:rPr>
        <w:t xml:space="preserve">Training </w:t>
      </w:r>
      <w:r w:rsidR="00E209CF" w:rsidRPr="005F34B6">
        <w:rPr>
          <w:rFonts w:ascii="Pyidaungsu" w:hAnsi="Pyidaungsu" w:cs="Pyidaungsu"/>
          <w:sz w:val="28"/>
          <w:szCs w:val="28"/>
          <w:lang w:bidi="my-MM"/>
        </w:rPr>
        <w:t>Data</w:t>
      </w:r>
      <w:r w:rsidR="00325ECD" w:rsidRPr="005F34B6">
        <w:rPr>
          <w:rFonts w:ascii="Pyidaungsu" w:hAnsi="Pyidaungsu" w:cs="Pyidaungsu"/>
          <w:sz w:val="28"/>
          <w:szCs w:val="28"/>
          <w:lang w:bidi="my-MM"/>
        </w:rPr>
        <w:t>-set</w:t>
      </w:r>
      <w:r w:rsidR="005F34B6">
        <w:rPr>
          <w:rFonts w:ascii="Pyidaungsu" w:hAnsi="Pyidaungsu" w:cs="Pyidaungsu" w:hint="cs"/>
          <w:sz w:val="28"/>
          <w:szCs w:val="28"/>
          <w:cs/>
          <w:lang w:bidi="my-MM"/>
        </w:rPr>
        <w:t xml:space="preserve"> </w:t>
      </w:r>
      <w:r w:rsidRPr="005F34B6">
        <w:rPr>
          <w:rFonts w:ascii="Pyidaungsu" w:hAnsi="Pyidaungsu" w:cs="Pyidaungsu" w:hint="cs"/>
          <w:sz w:val="28"/>
          <w:szCs w:val="28"/>
          <w:cs/>
          <w:lang w:bidi="my-MM"/>
        </w:rPr>
        <w:t xml:space="preserve">နှင့် </w:t>
      </w:r>
      <w:r w:rsidRPr="005F34B6">
        <w:rPr>
          <w:rFonts w:ascii="Pyidaungsu" w:hAnsi="Pyidaungsu" w:cs="Pyidaungsu"/>
          <w:sz w:val="28"/>
          <w:szCs w:val="28"/>
          <w:lang w:bidi="my-MM"/>
        </w:rPr>
        <w:t xml:space="preserve">Testing </w:t>
      </w:r>
      <w:r w:rsidR="00E209CF" w:rsidRPr="005F34B6">
        <w:rPr>
          <w:rFonts w:ascii="Pyidaungsu" w:hAnsi="Pyidaungsu" w:cs="Pyidaungsu"/>
          <w:sz w:val="28"/>
          <w:szCs w:val="28"/>
          <w:lang w:bidi="my-MM"/>
        </w:rPr>
        <w:t>Data</w:t>
      </w:r>
      <w:r w:rsidR="005F34B6">
        <w:rPr>
          <w:rFonts w:ascii="Pyidaungsu" w:hAnsi="Pyidaungsu" w:cs="Pyidaungsu" w:hint="cs"/>
          <w:sz w:val="28"/>
          <w:szCs w:val="28"/>
          <w:cs/>
          <w:lang w:bidi="my-MM"/>
        </w:rPr>
        <w:t>-</w:t>
      </w:r>
      <w:r w:rsidR="00325ECD" w:rsidRPr="005F34B6">
        <w:rPr>
          <w:rFonts w:ascii="Pyidaungsu" w:hAnsi="Pyidaungsu" w:cs="Pyidaungsu"/>
          <w:sz w:val="28"/>
          <w:szCs w:val="28"/>
          <w:lang w:bidi="my-MM"/>
        </w:rPr>
        <w:t>set</w:t>
      </w:r>
      <w:r w:rsidR="005F34B6">
        <w:rPr>
          <w:rFonts w:ascii="Pyidaungsu" w:hAnsi="Pyidaungsu" w:cs="Pyidaungsu" w:hint="cs"/>
          <w:sz w:val="28"/>
          <w:szCs w:val="28"/>
          <w:cs/>
          <w:lang w:bidi="my-MM"/>
        </w:rPr>
        <w:t xml:space="preserve"> </w:t>
      </w:r>
      <w:r w:rsidRPr="005F34B6">
        <w:rPr>
          <w:rFonts w:ascii="Pyidaungsu" w:hAnsi="Pyidaungsu" w:cs="Pyidaungsu" w:hint="cs"/>
          <w:sz w:val="28"/>
          <w:szCs w:val="28"/>
          <w:cs/>
          <w:lang w:bidi="my-MM"/>
        </w:rPr>
        <w:t xml:space="preserve">ခွဲရန် ဖြစ်သည်။ </w:t>
      </w:r>
      <w:r w:rsidR="005F34B6">
        <w:rPr>
          <w:rFonts w:ascii="Pyidaungsu" w:hAnsi="Pyidaungsu" w:cs="Pyidaungsu" w:hint="cs"/>
          <w:sz w:val="28"/>
          <w:szCs w:val="28"/>
          <w:cs/>
          <w:lang w:bidi="my-MM"/>
        </w:rPr>
        <w:t xml:space="preserve">မူလ </w:t>
      </w:r>
      <w:r w:rsidR="005F34B6" w:rsidRPr="005F34B6">
        <w:rPr>
          <w:rFonts w:ascii="Pyidaungsu" w:hAnsi="Pyidaungsu" w:cs="Pyidaungsu"/>
          <w:sz w:val="28"/>
          <w:szCs w:val="28"/>
          <w:lang w:bidi="my-MM"/>
        </w:rPr>
        <w:t>Data-set</w:t>
      </w:r>
      <w:r w:rsidR="005F34B6">
        <w:rPr>
          <w:rFonts w:ascii="Pyidaungsu" w:hAnsi="Pyidaungsu" w:cs="Pyidaungsu" w:hint="cs"/>
          <w:sz w:val="28"/>
          <w:szCs w:val="28"/>
          <w:cs/>
          <w:lang w:bidi="my-MM"/>
        </w:rPr>
        <w:t xml:space="preserve"> ၏ ၃ ပုံ-၂ ပုံကို </w:t>
      </w:r>
      <w:r w:rsidR="005F34B6" w:rsidRPr="005F34B6">
        <w:rPr>
          <w:rFonts w:ascii="Pyidaungsu" w:hAnsi="Pyidaungsu" w:cs="Pyidaungsu"/>
          <w:sz w:val="28"/>
          <w:szCs w:val="28"/>
          <w:lang w:bidi="my-MM"/>
        </w:rPr>
        <w:t>Training</w:t>
      </w:r>
      <w:r w:rsidR="005F34B6">
        <w:rPr>
          <w:rFonts w:ascii="Pyidaungsu" w:hAnsi="Pyidaungsu" w:cs="Pyidaungsu" w:hint="cs"/>
          <w:sz w:val="28"/>
          <w:szCs w:val="28"/>
          <w:cs/>
          <w:lang w:bidi="my-MM"/>
        </w:rPr>
        <w:t xml:space="preserve"> အတွက် အသုံးပြုပြီး ကျန် တစ်ပုံကို </w:t>
      </w:r>
      <w:r w:rsidR="005F34B6" w:rsidRPr="005F34B6">
        <w:rPr>
          <w:rFonts w:ascii="Pyidaungsu" w:hAnsi="Pyidaungsu" w:cs="Pyidaungsu"/>
          <w:sz w:val="28"/>
          <w:szCs w:val="28"/>
          <w:lang w:bidi="my-MM"/>
        </w:rPr>
        <w:t>Testing</w:t>
      </w:r>
      <w:r w:rsidR="005F34B6">
        <w:rPr>
          <w:rFonts w:ascii="Pyidaungsu" w:hAnsi="Pyidaungsu" w:cs="Pyidaungsu" w:hint="cs"/>
          <w:sz w:val="28"/>
          <w:szCs w:val="28"/>
          <w:cs/>
          <w:lang w:bidi="my-MM"/>
        </w:rPr>
        <w:t xml:space="preserve"> အတွက် အသုံးပြုမည် ဖြစ်သည်။ </w:t>
      </w:r>
    </w:p>
    <w:p w14:paraId="4AA4E111" w14:textId="77777777" w:rsidR="004A0CBA" w:rsidRDefault="004A0CBA" w:rsidP="004A0CBA">
      <w:pPr>
        <w:spacing w:after="0" w:line="276" w:lineRule="auto"/>
        <w:ind w:left="720" w:firstLine="0"/>
        <w:jc w:val="both"/>
        <w:rPr>
          <w:rFonts w:ascii="Pyidaungsu" w:hAnsi="Pyidaungsu" w:cs="Pyidaungsu"/>
          <w:cs/>
          <w:lang w:bidi="my-MM"/>
        </w:rPr>
      </w:pPr>
    </w:p>
    <w:p w14:paraId="2472B4F5" w14:textId="799E6013" w:rsidR="009C53B0" w:rsidRDefault="009C53B0" w:rsidP="004A0CBA">
      <w:pPr>
        <w:spacing w:after="0" w:line="240" w:lineRule="auto"/>
        <w:ind w:left="720" w:firstLine="0"/>
        <w:jc w:val="center"/>
        <w:rPr>
          <w:rFonts w:ascii="Pyidaungsu" w:hAnsi="Pyidaungsu" w:cs="Pyidaungsu"/>
          <w:lang w:bidi="my-MM"/>
        </w:rPr>
      </w:pPr>
      <w:r w:rsidRPr="009C53B0">
        <w:rPr>
          <w:rFonts w:ascii="Pyidaungsu" w:hAnsi="Pyidaungsu" w:cs="Pyidaungsu" w:hint="cs"/>
          <w:noProof/>
          <w:cs/>
          <w:lang w:bidi="my-MM"/>
        </w:rPr>
        <w:drawing>
          <wp:inline distT="0" distB="0" distL="0" distR="0" wp14:anchorId="7F861C17" wp14:editId="4ECED10C">
            <wp:extent cx="5755695" cy="193595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851"/>
                    <a:stretch/>
                  </pic:blipFill>
                  <pic:spPr bwMode="auto">
                    <a:xfrm>
                      <a:off x="0" y="0"/>
                      <a:ext cx="5772595" cy="1941640"/>
                    </a:xfrm>
                    <a:prstGeom prst="rect">
                      <a:avLst/>
                    </a:prstGeom>
                    <a:noFill/>
                    <a:ln>
                      <a:noFill/>
                    </a:ln>
                    <a:extLst>
                      <a:ext uri="{53640926-AAD7-44D8-BBD7-CCE9431645EC}">
                        <a14:shadowObscured xmlns:a14="http://schemas.microsoft.com/office/drawing/2010/main"/>
                      </a:ext>
                    </a:extLst>
                  </pic:spPr>
                </pic:pic>
              </a:graphicData>
            </a:graphic>
          </wp:inline>
        </w:drawing>
      </w:r>
    </w:p>
    <w:p w14:paraId="24650B95" w14:textId="77777777" w:rsidR="004A0CBA" w:rsidRDefault="004A0CBA">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4B8B7715" w14:textId="1EBF1A6A" w:rsidR="009C53B0" w:rsidRPr="005F34B6" w:rsidRDefault="009C53B0" w:rsidP="004A0CBA">
      <w:pPr>
        <w:spacing w:after="0" w:line="276" w:lineRule="auto"/>
        <w:ind w:left="720" w:firstLine="0"/>
        <w:jc w:val="both"/>
        <w:rPr>
          <w:rFonts w:ascii="Pyidaungsu" w:hAnsi="Pyidaungsu" w:cs="Pyidaungsu"/>
          <w:sz w:val="28"/>
          <w:szCs w:val="28"/>
          <w:lang w:bidi="my-MM"/>
        </w:rPr>
      </w:pPr>
      <w:r w:rsidRPr="004A0CBA">
        <w:rPr>
          <w:rFonts w:ascii="Pyidaungsu" w:hAnsi="Pyidaungsu" w:cs="Pyidaungsu" w:hint="cs"/>
          <w:b/>
          <w:bCs/>
          <w:sz w:val="28"/>
          <w:szCs w:val="28"/>
          <w:cs/>
          <w:lang w:bidi="my-MM"/>
        </w:rPr>
        <w:lastRenderedPageBreak/>
        <w:t xml:space="preserve">အဆင့် </w:t>
      </w:r>
      <w:r w:rsidR="00CF792D" w:rsidRPr="004A0CBA">
        <w:rPr>
          <w:rFonts w:ascii="Pyidaungsu" w:hAnsi="Pyidaungsu" w:cs="Pyidaungsu" w:hint="cs"/>
          <w:b/>
          <w:bCs/>
          <w:sz w:val="28"/>
          <w:szCs w:val="28"/>
          <w:cs/>
          <w:lang w:bidi="my-MM"/>
        </w:rPr>
        <w:t>၃</w:t>
      </w:r>
      <w:r w:rsidRPr="005F34B6">
        <w:rPr>
          <w:rFonts w:ascii="Pyidaungsu" w:hAnsi="Pyidaungsu" w:cs="Pyidaungsu" w:hint="cs"/>
          <w:sz w:val="28"/>
          <w:szCs w:val="28"/>
          <w:cs/>
          <w:lang w:bidi="my-MM"/>
        </w:rPr>
        <w:t>။</w:t>
      </w:r>
      <w:r w:rsidRPr="005F34B6">
        <w:rPr>
          <w:rFonts w:ascii="Pyidaungsu" w:hAnsi="Pyidaungsu" w:cs="Pyidaungsu"/>
          <w:sz w:val="28"/>
          <w:szCs w:val="28"/>
          <w:cs/>
          <w:lang w:bidi="my-MM"/>
        </w:rPr>
        <w:tab/>
      </w:r>
      <w:r w:rsidRPr="005F34B6">
        <w:rPr>
          <w:rFonts w:ascii="Pyidaungsu" w:hAnsi="Pyidaungsu" w:cs="Pyidaungsu" w:hint="cs"/>
          <w:sz w:val="28"/>
          <w:szCs w:val="28"/>
          <w:cs/>
          <w:lang w:bidi="my-MM"/>
        </w:rPr>
        <w:t xml:space="preserve">။ </w:t>
      </w:r>
      <w:r w:rsidR="00CF792D" w:rsidRPr="005F34B6">
        <w:rPr>
          <w:rFonts w:ascii="Pyidaungsu" w:hAnsi="Pyidaungsu" w:cs="Pyidaungsu" w:hint="cs"/>
          <w:sz w:val="28"/>
          <w:szCs w:val="28"/>
          <w:cs/>
          <w:lang w:bidi="my-MM"/>
        </w:rPr>
        <w:t xml:space="preserve">လိုအပ်သည့် </w:t>
      </w:r>
      <w:r w:rsidR="00CF792D" w:rsidRPr="005F34B6">
        <w:rPr>
          <w:rFonts w:ascii="Pyidaungsu" w:hAnsi="Pyidaungsu" w:cs="Pyidaungsu"/>
          <w:sz w:val="28"/>
          <w:szCs w:val="28"/>
          <w:lang w:bidi="my-MM"/>
        </w:rPr>
        <w:t>Hyper-</w:t>
      </w:r>
      <w:r w:rsidR="009D34DE" w:rsidRPr="005F34B6">
        <w:rPr>
          <w:rFonts w:ascii="Pyidaungsu" w:hAnsi="Pyidaungsu" w:cs="Pyidaungsu"/>
          <w:sz w:val="28"/>
          <w:szCs w:val="28"/>
          <w:lang w:bidi="my-MM"/>
        </w:rPr>
        <w:t>Parameter</w:t>
      </w:r>
      <w:r w:rsidR="00CF792D" w:rsidRPr="005F34B6">
        <w:rPr>
          <w:rFonts w:ascii="Pyidaungsu" w:hAnsi="Pyidaungsu" w:cs="Pyidaungsu"/>
          <w:sz w:val="28"/>
          <w:szCs w:val="28"/>
          <w:lang w:bidi="my-MM"/>
        </w:rPr>
        <w:t xml:space="preserve"> </w:t>
      </w:r>
      <w:r w:rsidR="00CF792D" w:rsidRPr="005F34B6">
        <w:rPr>
          <w:rFonts w:ascii="Pyidaungsu" w:hAnsi="Pyidaungsu" w:cs="Pyidaungsu" w:hint="cs"/>
          <w:sz w:val="28"/>
          <w:szCs w:val="28"/>
          <w:cs/>
          <w:lang w:bidi="my-MM"/>
        </w:rPr>
        <w:t xml:space="preserve">ဖြစ်သည့် </w:t>
      </w:r>
      <w:r w:rsidR="00870CF1" w:rsidRPr="005F34B6">
        <w:rPr>
          <w:rFonts w:ascii="Pyidaungsu" w:hAnsi="Pyidaungsu" w:cs="Pyidaungsu"/>
          <w:sz w:val="28"/>
          <w:szCs w:val="28"/>
          <w:lang w:bidi="my-MM"/>
        </w:rPr>
        <w:t>Degree</w:t>
      </w:r>
      <w:r w:rsidR="00CF792D" w:rsidRPr="005F34B6">
        <w:rPr>
          <w:rFonts w:ascii="Pyidaungsu" w:hAnsi="Pyidaungsu" w:cs="Pyidaungsu"/>
          <w:sz w:val="28"/>
          <w:szCs w:val="28"/>
          <w:lang w:bidi="my-MM"/>
        </w:rPr>
        <w:t xml:space="preserve"> </w:t>
      </w:r>
      <w:r w:rsidR="00CF792D" w:rsidRPr="005F34B6">
        <w:rPr>
          <w:rFonts w:ascii="Pyidaungsu" w:hAnsi="Pyidaungsu" w:cs="Pyidaungsu" w:hint="cs"/>
          <w:sz w:val="28"/>
          <w:szCs w:val="28"/>
          <w:cs/>
          <w:lang w:bidi="my-MM"/>
        </w:rPr>
        <w:t>တန်ဖိုး ရှာဖွေခြင်း</w:t>
      </w:r>
      <w:r w:rsidR="004A0CBA">
        <w:rPr>
          <w:rFonts w:ascii="Pyidaungsu" w:hAnsi="Pyidaungsu" w:cs="Pyidaungsu" w:hint="cs"/>
          <w:sz w:val="28"/>
          <w:szCs w:val="28"/>
          <w:cs/>
          <w:lang w:bidi="my-MM"/>
        </w:rPr>
        <w:t xml:space="preserve"> </w:t>
      </w:r>
      <w:r w:rsidR="00CF792D" w:rsidRPr="005F34B6">
        <w:rPr>
          <w:rFonts w:ascii="Pyidaungsu" w:hAnsi="Pyidaungsu" w:cs="Pyidaungsu" w:hint="cs"/>
          <w:sz w:val="28"/>
          <w:szCs w:val="28"/>
          <w:cs/>
          <w:lang w:bidi="my-MM"/>
        </w:rPr>
        <w:t xml:space="preserve">နှင့် </w:t>
      </w:r>
      <w:r w:rsidR="00883C12" w:rsidRPr="005F34B6">
        <w:rPr>
          <w:rFonts w:ascii="Pyidaungsu" w:hAnsi="Pyidaungsu" w:cs="Pyidaungsu"/>
          <w:sz w:val="28"/>
          <w:szCs w:val="28"/>
          <w:lang w:bidi="my-MM"/>
        </w:rPr>
        <w:t>Model</w:t>
      </w:r>
      <w:r w:rsidR="00CF792D" w:rsidRPr="005F34B6">
        <w:rPr>
          <w:rFonts w:ascii="Pyidaungsu" w:hAnsi="Pyidaungsu" w:cs="Pyidaungsu"/>
          <w:sz w:val="28"/>
          <w:szCs w:val="28"/>
          <w:lang w:bidi="my-MM"/>
        </w:rPr>
        <w:t xml:space="preserve"> implementation </w:t>
      </w:r>
      <w:r w:rsidR="00CF792D" w:rsidRPr="005F34B6">
        <w:rPr>
          <w:rFonts w:ascii="Pyidaungsu" w:hAnsi="Pyidaungsu" w:cs="Pyidaungsu" w:hint="cs"/>
          <w:sz w:val="28"/>
          <w:szCs w:val="28"/>
          <w:cs/>
          <w:lang w:bidi="my-MM"/>
        </w:rPr>
        <w:t xml:space="preserve">အဆင့် ဖြစ်သည်။ </w:t>
      </w:r>
    </w:p>
    <w:p w14:paraId="4AF7654C" w14:textId="77777777" w:rsidR="00CF792D" w:rsidRDefault="00CF792D" w:rsidP="00CF792D">
      <w:pPr>
        <w:spacing w:after="0" w:line="240" w:lineRule="auto"/>
        <w:ind w:left="720" w:firstLine="0"/>
        <w:jc w:val="both"/>
        <w:rPr>
          <w:rFonts w:ascii="Pyidaungsu" w:hAnsi="Pyidaungsu" w:cs="Pyidaungsu"/>
          <w:cs/>
          <w:lang w:bidi="my-MM"/>
        </w:rPr>
      </w:pPr>
      <w:r>
        <w:rPr>
          <w:noProof/>
        </w:rPr>
        <w:drawing>
          <wp:inline distT="0" distB="0" distL="0" distR="0" wp14:anchorId="3921D659" wp14:editId="5C5D9A77">
            <wp:extent cx="5672778" cy="5386388"/>
            <wp:effectExtent l="0" t="0" r="4445"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0"/>
                    <a:srcRect l="39183" t="29704" r="24996" b="9829"/>
                    <a:stretch/>
                  </pic:blipFill>
                  <pic:spPr bwMode="auto">
                    <a:xfrm>
                      <a:off x="0" y="0"/>
                      <a:ext cx="5689236" cy="5402015"/>
                    </a:xfrm>
                    <a:prstGeom prst="rect">
                      <a:avLst/>
                    </a:prstGeom>
                    <a:ln>
                      <a:noFill/>
                    </a:ln>
                    <a:extLst>
                      <a:ext uri="{53640926-AAD7-44D8-BBD7-CCE9431645EC}">
                        <a14:shadowObscured xmlns:a14="http://schemas.microsoft.com/office/drawing/2010/main"/>
                      </a:ext>
                    </a:extLst>
                  </pic:spPr>
                </pic:pic>
              </a:graphicData>
            </a:graphic>
          </wp:inline>
        </w:drawing>
      </w:r>
      <w:r w:rsidRPr="00CF792D">
        <w:rPr>
          <w:rFonts w:ascii="Pyidaungsu" w:hAnsi="Pyidaungsu" w:cs="Pyidaungsu" w:hint="cs"/>
          <w:cs/>
          <w:lang w:bidi="my-MM"/>
        </w:rPr>
        <w:t xml:space="preserve"> </w:t>
      </w:r>
    </w:p>
    <w:p w14:paraId="68FA6140" w14:textId="77777777" w:rsidR="00CF792D" w:rsidRDefault="00CF792D">
      <w:pPr>
        <w:spacing w:after="0" w:line="240" w:lineRule="auto"/>
        <w:ind w:firstLine="0"/>
        <w:rPr>
          <w:rFonts w:ascii="Pyidaungsu" w:hAnsi="Pyidaungsu" w:cs="Pyidaungsu"/>
          <w:cs/>
          <w:lang w:bidi="my-MM"/>
        </w:rPr>
      </w:pPr>
      <w:r>
        <w:rPr>
          <w:rFonts w:ascii="Pyidaungsu" w:hAnsi="Pyidaungsu" w:cs="Pyidaungsu"/>
          <w:cs/>
          <w:lang w:bidi="my-MM"/>
        </w:rPr>
        <w:br w:type="page"/>
      </w:r>
    </w:p>
    <w:p w14:paraId="18FB8DE5" w14:textId="146E71A1" w:rsidR="00CF792D" w:rsidRPr="00741C8C" w:rsidRDefault="00CF792D" w:rsidP="008A2637">
      <w:pPr>
        <w:spacing w:after="0" w:line="276" w:lineRule="auto"/>
        <w:ind w:left="720" w:firstLine="0"/>
        <w:jc w:val="both"/>
        <w:rPr>
          <w:rFonts w:ascii="Pyidaungsu" w:hAnsi="Pyidaungsu" w:cs="Pyidaungsu"/>
          <w:sz w:val="28"/>
          <w:szCs w:val="28"/>
          <w:lang w:val="en-GB" w:bidi="my-MM"/>
        </w:rPr>
      </w:pPr>
      <w:r w:rsidRPr="004A0CBA">
        <w:rPr>
          <w:rFonts w:ascii="Pyidaungsu" w:hAnsi="Pyidaungsu" w:cs="Pyidaungsu" w:hint="cs"/>
          <w:b/>
          <w:bCs/>
          <w:sz w:val="28"/>
          <w:szCs w:val="28"/>
          <w:cs/>
          <w:lang w:bidi="my-MM"/>
        </w:rPr>
        <w:lastRenderedPageBreak/>
        <w:t>အဆင့် ၄</w:t>
      </w:r>
      <w:r w:rsidRPr="00741C8C">
        <w:rPr>
          <w:rFonts w:ascii="Pyidaungsu" w:hAnsi="Pyidaungsu" w:cs="Pyidaungsu" w:hint="cs"/>
          <w:sz w:val="28"/>
          <w:szCs w:val="28"/>
          <w:cs/>
          <w:lang w:bidi="my-MM"/>
        </w:rPr>
        <w:t>။</w:t>
      </w:r>
      <w:r w:rsidRPr="00741C8C">
        <w:rPr>
          <w:rFonts w:ascii="Pyidaungsu" w:hAnsi="Pyidaungsu" w:cs="Pyidaungsu"/>
          <w:sz w:val="28"/>
          <w:szCs w:val="28"/>
          <w:cs/>
          <w:lang w:bidi="my-MM"/>
        </w:rPr>
        <w:tab/>
      </w:r>
      <w:r w:rsidRPr="00741C8C">
        <w:rPr>
          <w:rFonts w:ascii="Pyidaungsu" w:hAnsi="Pyidaungsu" w:cs="Pyidaungsu" w:hint="cs"/>
          <w:sz w:val="28"/>
          <w:szCs w:val="28"/>
          <w:cs/>
          <w:lang w:bidi="my-MM"/>
        </w:rPr>
        <w:t xml:space="preserve">။ </w:t>
      </w:r>
      <w:r w:rsidR="00883C12" w:rsidRPr="00741C8C">
        <w:rPr>
          <w:rFonts w:ascii="Pyidaungsu" w:hAnsi="Pyidaungsu" w:cs="Pyidaungsu"/>
          <w:sz w:val="28"/>
          <w:szCs w:val="28"/>
          <w:lang w:bidi="my-MM"/>
        </w:rPr>
        <w:t>Model</w:t>
      </w:r>
      <w:r w:rsidRPr="00741C8C">
        <w:rPr>
          <w:rFonts w:ascii="Pyidaungsu" w:hAnsi="Pyidaungsu" w:cs="Pyidaungsu"/>
          <w:sz w:val="28"/>
          <w:szCs w:val="28"/>
          <w:lang w:bidi="my-MM"/>
        </w:rPr>
        <w:t xml:space="preserve">  </w:t>
      </w:r>
      <w:r w:rsidRPr="00741C8C">
        <w:rPr>
          <w:rFonts w:ascii="Pyidaungsu" w:hAnsi="Pyidaungsu" w:cs="Pyidaungsu" w:hint="cs"/>
          <w:sz w:val="28"/>
          <w:szCs w:val="28"/>
          <w:cs/>
          <w:lang w:val="en-GB" w:bidi="my-MM"/>
        </w:rPr>
        <w:t xml:space="preserve">၏ လုပ်ဆောင်ချက်ကို ဆန်းစစ်သည့် အဆင့်ဖြစ်သည်။ </w:t>
      </w:r>
    </w:p>
    <w:p w14:paraId="422088DC" w14:textId="77777777" w:rsidR="004A0CBA" w:rsidRDefault="00CF792D" w:rsidP="008A2637">
      <w:pPr>
        <w:spacing w:after="0" w:line="240" w:lineRule="auto"/>
        <w:ind w:left="720" w:firstLine="0"/>
        <w:jc w:val="both"/>
        <w:rPr>
          <w:rFonts w:ascii="Pyidaungsu" w:hAnsi="Pyidaungsu" w:cs="Pyidaungsu"/>
          <w:lang w:bidi="my-MM"/>
        </w:rPr>
      </w:pPr>
      <w:r w:rsidRPr="00CF792D">
        <w:rPr>
          <w:rFonts w:ascii="Pyidaungsu" w:hAnsi="Pyidaungsu" w:cs="Pyidaungsu" w:hint="cs"/>
          <w:noProof/>
          <w:cs/>
          <w:lang w:bidi="my-MM"/>
        </w:rPr>
        <w:drawing>
          <wp:inline distT="0" distB="0" distL="0" distR="0" wp14:anchorId="7A7CCE58" wp14:editId="2F8E3E33">
            <wp:extent cx="5743575" cy="574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7273" cy="5747273"/>
                    </a:xfrm>
                    <a:prstGeom prst="rect">
                      <a:avLst/>
                    </a:prstGeom>
                    <a:noFill/>
                    <a:ln>
                      <a:noFill/>
                    </a:ln>
                  </pic:spPr>
                </pic:pic>
              </a:graphicData>
            </a:graphic>
          </wp:inline>
        </w:drawing>
      </w:r>
      <w:r>
        <w:rPr>
          <w:rFonts w:ascii="Pyidaungsu" w:hAnsi="Pyidaungsu" w:cs="Pyidaungsu" w:hint="cs"/>
          <w:cs/>
          <w:lang w:bidi="my-MM"/>
        </w:rPr>
        <w:t xml:space="preserve"> </w:t>
      </w:r>
    </w:p>
    <w:p w14:paraId="2CE29D21" w14:textId="533C64CB" w:rsidR="004A0CBA" w:rsidRPr="004A0CBA" w:rsidRDefault="004A0CBA" w:rsidP="004A0CBA">
      <w:pPr>
        <w:spacing w:after="0" w:line="240" w:lineRule="auto"/>
        <w:ind w:firstLine="0"/>
        <w:jc w:val="both"/>
        <w:rPr>
          <w:rFonts w:ascii="Pyidaungsu" w:hAnsi="Pyidaungsu" w:cs="Pyidaungsu"/>
          <w:cs/>
          <w:lang w:bidi="my-MM"/>
        </w:rPr>
      </w:pPr>
      <w:r>
        <w:rPr>
          <w:rFonts w:ascii="Pyidaungsu" w:hAnsi="Pyidaungsu" w:cs="Pyidaungsu" w:hint="cs"/>
          <w:sz w:val="28"/>
          <w:szCs w:val="28"/>
          <w:cs/>
          <w:lang w:bidi="my-MM"/>
        </w:rPr>
        <w:t>၅</w:t>
      </w:r>
      <w:r w:rsidR="008C7992">
        <w:rPr>
          <w:rFonts w:ascii="Pyidaungsu" w:hAnsi="Pyidaungsu" w:cs="Pyidaungsu" w:hint="cs"/>
          <w:sz w:val="28"/>
          <w:szCs w:val="28"/>
          <w:cs/>
          <w:lang w:bidi="my-MM"/>
        </w:rPr>
        <w:t>၂</w:t>
      </w:r>
      <w:r w:rsidRPr="005F34B6">
        <w:rPr>
          <w:rFonts w:ascii="Pyidaungsu" w:hAnsi="Pyidaungsu" w:cs="Pyidaungsu" w:hint="cs"/>
          <w:sz w:val="28"/>
          <w:szCs w:val="28"/>
          <w:cs/>
          <w:lang w:bidi="my-MM"/>
        </w:rPr>
        <w:t xml:space="preserve">။ </w:t>
      </w:r>
      <w:r w:rsidRPr="005F34B6">
        <w:rPr>
          <w:rFonts w:ascii="Pyidaungsu" w:hAnsi="Pyidaungsu" w:cs="Pyidaungsu"/>
          <w:sz w:val="28"/>
          <w:szCs w:val="28"/>
          <w:cs/>
          <w:lang w:bidi="my-MM"/>
        </w:rPr>
        <w:tab/>
      </w:r>
      <w:r w:rsidR="008A2637">
        <w:rPr>
          <w:rFonts w:ascii="Pyidaungsu" w:hAnsi="Pyidaungsu" w:cs="Pyidaungsu" w:hint="cs"/>
          <w:sz w:val="28"/>
          <w:szCs w:val="28"/>
          <w:cs/>
          <w:lang w:bidi="my-MM"/>
        </w:rPr>
        <w:t xml:space="preserve">ကြော်ငြာ အစီအစဥ် ၃ ခု အနက် ရုပ်မြင်သံကြားမှ ကြော်ငြာခြင်းသည် အထိရောက် ဆုံး ဖြစ်သည်ကို တွေ့ရသည်။ ရုပ်မြင်သံကြား အစီအစဥ်အတွက် ၁ ဒေါ်လာ တိုး၍ အသုံးပြုတိုင်း ရောင်းအားပမာဏ ၄ ဒေါ်လာ နီးပါး တိုးလာသည်ကို တွေ့ရသည်။ </w:t>
      </w:r>
      <w:r w:rsidR="008A2637">
        <w:rPr>
          <w:rFonts w:ascii="Pyidaungsu" w:hAnsi="Pyidaungsu" w:cs="Pyidaungsu"/>
          <w:sz w:val="28"/>
          <w:szCs w:val="28"/>
          <w:lang w:bidi="my-MM"/>
        </w:rPr>
        <w:t>Model</w:t>
      </w:r>
      <w:r w:rsidR="008A2637">
        <w:rPr>
          <w:rFonts w:ascii="Pyidaungsu" w:hAnsi="Pyidaungsu" w:cs="Pyidaungsu" w:hint="cs"/>
          <w:sz w:val="28"/>
          <w:szCs w:val="28"/>
          <w:cs/>
          <w:lang w:bidi="my-MM"/>
        </w:rPr>
        <w:t xml:space="preserve"> ၏</w:t>
      </w:r>
      <w:r w:rsidR="008A2637">
        <w:rPr>
          <w:rFonts w:ascii="Pyidaungsu" w:hAnsi="Pyidaungsu" w:cs="Pyidaungsu"/>
          <w:sz w:val="28"/>
          <w:szCs w:val="28"/>
          <w:lang w:bidi="my-MM"/>
        </w:rPr>
        <w:t xml:space="preserve"> R2-Score </w:t>
      </w:r>
      <w:r w:rsidR="008A2637">
        <w:rPr>
          <w:rFonts w:ascii="Pyidaungsu" w:hAnsi="Pyidaungsu" w:cs="Pyidaungsu" w:hint="cs"/>
          <w:sz w:val="28"/>
          <w:szCs w:val="28"/>
          <w:cs/>
          <w:lang w:bidi="my-MM"/>
        </w:rPr>
        <w:t xml:space="preserve">သည် </w:t>
      </w:r>
      <w:r w:rsidR="008A2637">
        <w:rPr>
          <w:rFonts w:ascii="Pyidaungsu" w:hAnsi="Pyidaungsu" w:cs="Pyidaungsu"/>
          <w:sz w:val="28"/>
          <w:szCs w:val="28"/>
          <w:lang w:bidi="my-MM"/>
        </w:rPr>
        <w:t>Training Data</w:t>
      </w:r>
      <w:r w:rsidR="008A2637">
        <w:rPr>
          <w:rFonts w:ascii="Pyidaungsu" w:hAnsi="Pyidaungsu" w:cs="Pyidaungsu" w:hint="cs"/>
          <w:sz w:val="28"/>
          <w:szCs w:val="28"/>
          <w:cs/>
          <w:lang w:bidi="my-MM"/>
        </w:rPr>
        <w:t xml:space="preserve"> နှင့် </w:t>
      </w:r>
      <w:r w:rsidR="008A2637">
        <w:rPr>
          <w:rFonts w:ascii="Pyidaungsu" w:hAnsi="Pyidaungsu" w:cs="Pyidaungsu"/>
          <w:sz w:val="28"/>
          <w:szCs w:val="28"/>
          <w:lang w:bidi="my-MM"/>
        </w:rPr>
        <w:t>Testing Data</w:t>
      </w:r>
      <w:r w:rsidR="008A2637">
        <w:rPr>
          <w:rFonts w:ascii="Pyidaungsu" w:hAnsi="Pyidaungsu" w:cs="Pyidaungsu" w:hint="cs"/>
          <w:sz w:val="28"/>
          <w:szCs w:val="28"/>
          <w:cs/>
          <w:lang w:bidi="my-MM"/>
        </w:rPr>
        <w:t xml:space="preserve"> ၂ ခု လုံးအတွက် ၉၉ ရာခိုင်နှုန်း ရရှိသည်။ </w:t>
      </w:r>
    </w:p>
    <w:p w14:paraId="00D2AA79" w14:textId="77777777" w:rsidR="004A0CBA" w:rsidRDefault="004A0CBA" w:rsidP="004A0CBA">
      <w:pPr>
        <w:spacing w:after="0" w:line="240" w:lineRule="auto"/>
        <w:ind w:firstLine="0"/>
        <w:jc w:val="both"/>
        <w:rPr>
          <w:rFonts w:ascii="Pyidaungsu" w:hAnsi="Pyidaungsu" w:cs="Pyidaungsu"/>
          <w:cs/>
          <w:lang w:bidi="my-MM"/>
        </w:rPr>
      </w:pPr>
    </w:p>
    <w:p w14:paraId="69B62941" w14:textId="1E9C8F88" w:rsidR="00AE2BC5" w:rsidRPr="00AE2BC5" w:rsidRDefault="00AE2BC5" w:rsidP="00AE2BC5">
      <w:pPr>
        <w:rPr>
          <w:rFonts w:cstheme="minorBidi"/>
          <w:lang w:bidi="my-MM"/>
        </w:rPr>
      </w:pPr>
    </w:p>
    <w:p w14:paraId="68CED0E6" w14:textId="75747288" w:rsidR="009A2F30" w:rsidRPr="007918E3" w:rsidRDefault="009A2F30" w:rsidP="00682B18">
      <w:pPr>
        <w:pStyle w:val="Heading2"/>
        <w:spacing w:before="0" w:line="276" w:lineRule="auto"/>
        <w:rPr>
          <w:rFonts w:ascii="Pyidaungsu" w:hAnsi="Pyidaungsu" w:cs="Pyidaungsu"/>
        </w:rPr>
      </w:pPr>
      <w:r w:rsidRPr="00212A28">
        <w:rPr>
          <w:rFonts w:ascii="Pyidaungsu" w:hAnsi="Pyidaungsu" w:cs="Pyidaungsu"/>
          <w:sz w:val="24"/>
          <w:szCs w:val="24"/>
        </w:rPr>
        <w:br w:type="page"/>
      </w:r>
      <w:bookmarkStart w:id="17" w:name="_Toc527370445"/>
      <w:bookmarkStart w:id="18" w:name="_Toc529756679"/>
      <w:bookmarkStart w:id="19" w:name="_Toc529756740"/>
      <w:bookmarkStart w:id="20" w:name="_Toc125496903"/>
      <w:r w:rsidR="00C12697" w:rsidRPr="007918E3">
        <w:rPr>
          <w:rFonts w:ascii="Pyidaungsu" w:hAnsi="Pyidaungsu" w:cs="Pyidaungsu"/>
          <w:cs/>
          <w:lang w:bidi="my-MM"/>
        </w:rPr>
        <w:lastRenderedPageBreak/>
        <w:t>အခန်း (၃)</w:t>
      </w:r>
      <w:r w:rsidRPr="007918E3">
        <w:rPr>
          <w:rFonts w:ascii="Pyidaungsu" w:hAnsi="Pyidaungsu" w:cs="Pyidaungsu"/>
        </w:rPr>
        <w:t xml:space="preserve">: </w:t>
      </w:r>
      <w:bookmarkEnd w:id="17"/>
      <w:bookmarkEnd w:id="18"/>
      <w:bookmarkEnd w:id="19"/>
      <w:sdt>
        <w:sdtPr>
          <w:rPr>
            <w:rFonts w:ascii="Pyidaungsu" w:hAnsi="Pyidaungsu" w:cs="Pyidaungsu"/>
          </w:rPr>
          <w:id w:val="-1440442784"/>
          <w:placeholder>
            <w:docPart w:val="373D37B9B4E947948E1294863C2E1EBC"/>
          </w:placeholder>
          <w15:appearance w15:val="hidden"/>
        </w:sdtPr>
        <w:sdtContent>
          <w:r w:rsidR="008C6867" w:rsidRPr="007918E3">
            <w:rPr>
              <w:rFonts w:ascii="Pyidaungsu" w:hAnsi="Pyidaungsu" w:cs="Pyidaungsu" w:hint="cs"/>
              <w:cs/>
              <w:lang w:bidi="my-MM"/>
            </w:rPr>
            <w:t>အမျိုးအစား ခွဲခြားခြင်း (</w:t>
          </w:r>
          <w:r w:rsidR="00C12697" w:rsidRPr="007918E3">
            <w:rPr>
              <w:rFonts w:ascii="Pyidaungsu" w:hAnsi="Pyidaungsu" w:cs="Pyidaungsu"/>
            </w:rPr>
            <w:t>Classification</w:t>
          </w:r>
          <w:r w:rsidR="008C6867" w:rsidRPr="007918E3">
            <w:rPr>
              <w:rFonts w:ascii="Pyidaungsu" w:hAnsi="Pyidaungsu" w:cs="Pyidaungsu"/>
            </w:rPr>
            <w:t xml:space="preserve"> </w:t>
          </w:r>
          <w:r w:rsidR="009732EB">
            <w:rPr>
              <w:rFonts w:ascii="Pyidaungsu" w:hAnsi="Pyidaungsu" w:cs="Pyidaungsu"/>
            </w:rPr>
            <w:t>Method</w:t>
          </w:r>
          <w:r w:rsidR="008C6867" w:rsidRPr="007918E3">
            <w:rPr>
              <w:rFonts w:ascii="Pyidaungsu" w:hAnsi="Pyidaungsu" w:cs="Pyidaungsu"/>
            </w:rPr>
            <w:t>s)</w:t>
          </w:r>
        </w:sdtContent>
      </w:sdt>
      <w:bookmarkEnd w:id="20"/>
    </w:p>
    <w:p w14:paraId="2C5F742C" w14:textId="77777777" w:rsidR="00682B18" w:rsidRDefault="00682B18" w:rsidP="00682B18">
      <w:pPr>
        <w:spacing w:after="0" w:line="276" w:lineRule="auto"/>
        <w:ind w:firstLine="0"/>
        <w:jc w:val="both"/>
        <w:rPr>
          <w:rFonts w:ascii="Pyidaungsu" w:hAnsi="Pyidaungsu" w:cs="Pyidaungsu"/>
          <w:sz w:val="28"/>
          <w:szCs w:val="28"/>
          <w:lang w:bidi="my-MM"/>
        </w:rPr>
      </w:pPr>
    </w:p>
    <w:p w14:paraId="560EB10B" w14:textId="55403531" w:rsidR="00395180" w:rsidRDefault="00395180" w:rsidP="00682B18">
      <w:pPr>
        <w:spacing w:line="276" w:lineRule="auto"/>
        <w:ind w:firstLine="0"/>
        <w:jc w:val="both"/>
        <w:rPr>
          <w:rFonts w:ascii="Pyidaungsu" w:hAnsi="Pyidaungsu" w:cs="Pyidaungsu"/>
          <w:sz w:val="28"/>
          <w:szCs w:val="28"/>
          <w:lang w:bidi="my-MM"/>
        </w:rPr>
      </w:pPr>
      <w:r w:rsidRPr="00DC4A44">
        <w:rPr>
          <w:rFonts w:ascii="Pyidaungsu" w:hAnsi="Pyidaungsu" w:cs="Pyidaungsu" w:hint="cs"/>
          <w:sz w:val="28"/>
          <w:szCs w:val="28"/>
          <w:cs/>
          <w:lang w:bidi="my-MM"/>
        </w:rPr>
        <w:t xml:space="preserve">၁။ </w:t>
      </w:r>
      <w:r w:rsidRPr="00DC4A44">
        <w:rPr>
          <w:rFonts w:ascii="Pyidaungsu" w:hAnsi="Pyidaungsu" w:cs="Pyidaungsu"/>
          <w:sz w:val="28"/>
          <w:szCs w:val="28"/>
          <w:cs/>
          <w:lang w:bidi="my-MM"/>
        </w:rPr>
        <w:tab/>
      </w:r>
      <w:r w:rsidR="00DC4A44" w:rsidRPr="00682B18">
        <w:rPr>
          <w:rFonts w:ascii="Pyidaungsu" w:hAnsi="Pyidaungsu" w:cs="Pyidaungsu"/>
          <w:sz w:val="28"/>
          <w:szCs w:val="28"/>
        </w:rPr>
        <w:t xml:space="preserve">Classification </w:t>
      </w:r>
      <w:r w:rsidR="009732EB" w:rsidRPr="00682B18">
        <w:rPr>
          <w:rFonts w:ascii="Pyidaungsu" w:hAnsi="Pyidaungsu" w:cs="Pyidaungsu"/>
          <w:sz w:val="28"/>
          <w:szCs w:val="28"/>
        </w:rPr>
        <w:t>Method</w:t>
      </w:r>
      <w:r w:rsidR="00DC4A44" w:rsidRPr="00682B18">
        <w:rPr>
          <w:rFonts w:ascii="Pyidaungsu" w:hAnsi="Pyidaungsu" w:cs="Pyidaungsu" w:hint="cs"/>
          <w:sz w:val="28"/>
          <w:szCs w:val="28"/>
          <w:cs/>
          <w:lang w:bidi="my-MM"/>
        </w:rPr>
        <w:t xml:space="preserve"> </w:t>
      </w:r>
      <w:r w:rsidR="00DC4A44" w:rsidRPr="00DC4A44">
        <w:rPr>
          <w:rFonts w:ascii="Pyidaungsu" w:hAnsi="Pyidaungsu" w:cs="Pyidaungsu" w:hint="cs"/>
          <w:sz w:val="28"/>
          <w:szCs w:val="28"/>
          <w:cs/>
          <w:lang w:bidi="my-MM"/>
        </w:rPr>
        <w:t xml:space="preserve">များ၏ အဓိက လုပ်ဆောင်ချက်မှာ </w:t>
      </w:r>
      <w:r w:rsidR="00DC4A44">
        <w:rPr>
          <w:rFonts w:ascii="Pyidaungsu" w:hAnsi="Pyidaungsu" w:cs="Pyidaungsu" w:hint="cs"/>
          <w:sz w:val="28"/>
          <w:szCs w:val="28"/>
          <w:cs/>
          <w:lang w:bidi="my-MM"/>
        </w:rPr>
        <w:t xml:space="preserve">ပေးလာသည့် အချက် အလက်များကို အမျိုးအစား ခွဲခြားပေးခြင်း ဖြစ်သည်။ ဥပမာ -- </w:t>
      </w:r>
      <w:r w:rsidR="00DC4A44">
        <w:rPr>
          <w:rFonts w:ascii="Pyidaungsu" w:hAnsi="Pyidaungsu" w:cs="Pyidaungsu"/>
          <w:sz w:val="28"/>
          <w:szCs w:val="28"/>
          <w:lang w:bidi="my-MM"/>
        </w:rPr>
        <w:t xml:space="preserve">Face-authentication </w:t>
      </w:r>
      <w:r w:rsidR="00DC4A44">
        <w:rPr>
          <w:rFonts w:ascii="Pyidaungsu" w:hAnsi="Pyidaungsu" w:cs="Pyidaungsu" w:hint="cs"/>
          <w:sz w:val="28"/>
          <w:szCs w:val="28"/>
          <w:cs/>
          <w:lang w:bidi="my-MM"/>
        </w:rPr>
        <w:t>စနစ်တွင် ကင်မရာ</w:t>
      </w:r>
      <w:r w:rsidR="00682B18">
        <w:rPr>
          <w:rFonts w:ascii="Pyidaungsu" w:hAnsi="Pyidaungsu" w:cs="Pyidaungsu" w:hint="cs"/>
          <w:sz w:val="28"/>
          <w:szCs w:val="28"/>
          <w:cs/>
          <w:lang w:bidi="my-MM"/>
        </w:rPr>
        <w:t>မှ ဖတ်လိုက်သည့်</w:t>
      </w:r>
      <w:r w:rsidR="00DC4A44">
        <w:rPr>
          <w:rFonts w:ascii="Pyidaungsu" w:hAnsi="Pyidaungsu" w:cs="Pyidaungsu" w:hint="cs"/>
          <w:sz w:val="28"/>
          <w:szCs w:val="28"/>
          <w:cs/>
          <w:lang w:bidi="my-MM"/>
        </w:rPr>
        <w:t xml:space="preserve"> မျက်နှာကို </w:t>
      </w:r>
      <w:r w:rsidR="00DC4A44">
        <w:rPr>
          <w:rFonts w:ascii="Pyidaungsu" w:hAnsi="Pyidaungsu" w:cs="Pyidaungsu"/>
          <w:sz w:val="28"/>
          <w:szCs w:val="28"/>
          <w:lang w:bidi="my-MM"/>
        </w:rPr>
        <w:t xml:space="preserve">Accept </w:t>
      </w:r>
      <w:r w:rsidR="00DC4A44">
        <w:rPr>
          <w:rFonts w:ascii="Pyidaungsu" w:hAnsi="Pyidaungsu" w:cs="Pyidaungsu" w:hint="cs"/>
          <w:sz w:val="28"/>
          <w:szCs w:val="28"/>
          <w:cs/>
          <w:lang w:bidi="my-MM"/>
        </w:rPr>
        <w:t xml:space="preserve">(လက်ခံသည်) သို့မဟုတ် </w:t>
      </w:r>
      <w:r w:rsidR="00DC4A44">
        <w:rPr>
          <w:rFonts w:ascii="Pyidaungsu" w:hAnsi="Pyidaungsu" w:cs="Pyidaungsu"/>
          <w:sz w:val="28"/>
          <w:szCs w:val="28"/>
          <w:lang w:bidi="my-MM"/>
        </w:rPr>
        <w:t>Reject (</w:t>
      </w:r>
      <w:r w:rsidR="00DC4A44">
        <w:rPr>
          <w:rFonts w:ascii="Pyidaungsu" w:hAnsi="Pyidaungsu" w:cs="Pyidaungsu" w:hint="cs"/>
          <w:sz w:val="28"/>
          <w:szCs w:val="28"/>
          <w:cs/>
          <w:lang w:bidi="my-MM"/>
        </w:rPr>
        <w:t xml:space="preserve">ငြင်းပယ်သည်) ဟု ရလဒ် ထုတ်ပေးရသည်။ ရလဒ်မှာ လက်ခံသည် နှင့် ငြင်းပယ် သည် ဟူသည့် အဖြေ </w:t>
      </w:r>
      <w:r w:rsidR="00CD6C48">
        <w:rPr>
          <w:rFonts w:ascii="Pyidaungsu" w:hAnsi="Pyidaungsu" w:cs="Pyidaungsu" w:hint="cs"/>
          <w:sz w:val="28"/>
          <w:szCs w:val="28"/>
          <w:cs/>
          <w:lang w:bidi="my-MM"/>
        </w:rPr>
        <w:t>နှစ်</w:t>
      </w:r>
      <w:r w:rsidR="00DC4A44">
        <w:rPr>
          <w:rFonts w:ascii="Pyidaungsu" w:hAnsi="Pyidaungsu" w:cs="Pyidaungsu" w:hint="cs"/>
          <w:sz w:val="28"/>
          <w:szCs w:val="28"/>
          <w:cs/>
          <w:lang w:bidi="my-MM"/>
        </w:rPr>
        <w:t xml:space="preserve">မျိုးထဲမှ တစ်မျိုးသာ ဖြစ်သည့် အတွက် ထိုကဲ့သို့ </w:t>
      </w:r>
      <w:r w:rsidR="00DC4A44" w:rsidRPr="00DC4A44">
        <w:rPr>
          <w:rFonts w:ascii="Pyidaungsu" w:hAnsi="Pyidaungsu" w:cs="Pyidaungsu"/>
          <w:sz w:val="28"/>
          <w:szCs w:val="28"/>
        </w:rPr>
        <w:t xml:space="preserve">Classification </w:t>
      </w:r>
      <w:r w:rsidR="009732EB">
        <w:rPr>
          <w:rFonts w:ascii="Pyidaungsu" w:hAnsi="Pyidaungsu" w:cs="Pyidaungsu"/>
          <w:sz w:val="28"/>
          <w:szCs w:val="28"/>
        </w:rPr>
        <w:t>Method</w:t>
      </w:r>
      <w:r w:rsidR="00DC4A44">
        <w:rPr>
          <w:rFonts w:ascii="Pyidaungsu" w:hAnsi="Pyidaungsu" w:cs="Pyidaungsu" w:hint="cs"/>
          <w:sz w:val="28"/>
          <w:szCs w:val="28"/>
          <w:cs/>
          <w:lang w:bidi="my-MM"/>
        </w:rPr>
        <w:t xml:space="preserve"> ကို </w:t>
      </w:r>
      <w:r w:rsidR="00DC4A44">
        <w:rPr>
          <w:rFonts w:ascii="Pyidaungsu" w:hAnsi="Pyidaungsu" w:cs="Pyidaungsu"/>
          <w:sz w:val="28"/>
          <w:szCs w:val="28"/>
          <w:lang w:bidi="my-MM"/>
        </w:rPr>
        <w:t xml:space="preserve">Binary </w:t>
      </w:r>
      <w:r w:rsidR="00DC4A44" w:rsidRPr="00DC4A44">
        <w:rPr>
          <w:rFonts w:ascii="Pyidaungsu" w:hAnsi="Pyidaungsu" w:cs="Pyidaungsu"/>
          <w:sz w:val="28"/>
          <w:szCs w:val="28"/>
        </w:rPr>
        <w:t xml:space="preserve">Classification </w:t>
      </w:r>
      <w:r w:rsidR="009732EB">
        <w:rPr>
          <w:rFonts w:ascii="Pyidaungsu" w:hAnsi="Pyidaungsu" w:cs="Pyidaungsu"/>
          <w:sz w:val="28"/>
          <w:szCs w:val="28"/>
        </w:rPr>
        <w:t>Method</w:t>
      </w:r>
      <w:r w:rsidR="00DC4A44">
        <w:rPr>
          <w:rFonts w:ascii="Pyidaungsu" w:hAnsi="Pyidaungsu" w:cs="Pyidaungsu" w:hint="cs"/>
          <w:sz w:val="28"/>
          <w:szCs w:val="28"/>
          <w:cs/>
          <w:lang w:bidi="my-MM"/>
        </w:rPr>
        <w:t xml:space="preserve"> ဟုလည်း ခေါ်၀ေါ်သုံးစွဲကြသည်။ </w:t>
      </w:r>
    </w:p>
    <w:p w14:paraId="68923533" w14:textId="7834A830" w:rsidR="00682B18" w:rsidRDefault="00682B18" w:rsidP="00682B18">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 xml:space="preserve">၂။ </w:t>
      </w:r>
      <w:r>
        <w:rPr>
          <w:rFonts w:ascii="Pyidaungsu" w:hAnsi="Pyidaungsu" w:cs="Pyidaungsu"/>
          <w:sz w:val="28"/>
          <w:szCs w:val="28"/>
          <w:cs/>
          <w:lang w:bidi="my-MM"/>
        </w:rPr>
        <w:tab/>
      </w:r>
      <w:r>
        <w:rPr>
          <w:rFonts w:ascii="Pyidaungsu" w:hAnsi="Pyidaungsu" w:cs="Pyidaungsu" w:hint="cs"/>
          <w:sz w:val="28"/>
          <w:szCs w:val="28"/>
          <w:cs/>
          <w:lang w:bidi="my-MM"/>
        </w:rPr>
        <w:t xml:space="preserve"> </w:t>
      </w:r>
      <w:r w:rsidR="00CD6C48">
        <w:rPr>
          <w:rFonts w:ascii="Pyidaungsu" w:hAnsi="Pyidaungsu" w:cs="Pyidaungsu"/>
          <w:sz w:val="28"/>
          <w:szCs w:val="28"/>
          <w:lang w:bidi="my-MM"/>
        </w:rPr>
        <w:t xml:space="preserve">Binary </w:t>
      </w:r>
      <w:r w:rsidR="00CD6C48" w:rsidRPr="00DC4A44">
        <w:rPr>
          <w:rFonts w:ascii="Pyidaungsu" w:hAnsi="Pyidaungsu" w:cs="Pyidaungsu"/>
          <w:sz w:val="28"/>
          <w:szCs w:val="28"/>
        </w:rPr>
        <w:t xml:space="preserve">Classification </w:t>
      </w:r>
      <w:r w:rsidR="00CD6C48">
        <w:rPr>
          <w:rFonts w:ascii="Pyidaungsu" w:hAnsi="Pyidaungsu" w:cs="Pyidaungsu"/>
          <w:sz w:val="28"/>
          <w:szCs w:val="28"/>
        </w:rPr>
        <w:t>Method</w:t>
      </w:r>
      <w:r w:rsidR="00CD6C48">
        <w:rPr>
          <w:rFonts w:ascii="Pyidaungsu" w:hAnsi="Pyidaungsu" w:cs="Pyidaungsu" w:hint="cs"/>
          <w:sz w:val="28"/>
          <w:szCs w:val="28"/>
          <w:cs/>
          <w:lang w:bidi="my-MM"/>
        </w:rPr>
        <w:t xml:space="preserve"> ကို အသုံးပြုသည့် နမူနာ အချို့မှာ အောက်ပါ အတိုင်း</w:t>
      </w:r>
      <w:r w:rsidR="00D82F3E">
        <w:rPr>
          <w:rFonts w:ascii="Pyidaungsu" w:hAnsi="Pyidaungsu" w:cs="Pyidaungsu" w:hint="cs"/>
          <w:sz w:val="28"/>
          <w:szCs w:val="28"/>
          <w:cs/>
          <w:lang w:bidi="my-MM"/>
        </w:rPr>
        <w:t xml:space="preserve"> </w:t>
      </w:r>
      <w:r w:rsidR="00CD6C48">
        <w:rPr>
          <w:rFonts w:ascii="Pyidaungsu" w:hAnsi="Pyidaungsu" w:cs="Pyidaungsu" w:hint="cs"/>
          <w:sz w:val="28"/>
          <w:szCs w:val="28"/>
          <w:cs/>
          <w:lang w:bidi="my-MM"/>
        </w:rPr>
        <w:t xml:space="preserve">ဖြစ်သည်။ </w:t>
      </w:r>
    </w:p>
    <w:p w14:paraId="6EC6F5A3" w14:textId="5822F2A9" w:rsidR="00CD6C48" w:rsidRDefault="00CD6C48" w:rsidP="00682B18">
      <w:pPr>
        <w:spacing w:line="276" w:lineRule="auto"/>
        <w:ind w:firstLine="0"/>
        <w:jc w:val="both"/>
        <w:rPr>
          <w:rFonts w:ascii="Pyidaungsu" w:hAnsi="Pyidaungsu" w:cs="Pyidaungsu"/>
          <w:sz w:val="28"/>
          <w:szCs w:val="28"/>
          <w:lang w:bidi="my-MM"/>
        </w:rPr>
      </w:pPr>
      <w:r>
        <w:rPr>
          <w:rFonts w:ascii="Pyidaungsu" w:hAnsi="Pyidaungsu" w:cs="Pyidaungsu"/>
          <w:sz w:val="28"/>
          <w:szCs w:val="28"/>
          <w:cs/>
          <w:lang w:bidi="my-MM"/>
        </w:rPr>
        <w:tab/>
      </w:r>
      <w:r>
        <w:rPr>
          <w:rFonts w:ascii="Pyidaungsu" w:hAnsi="Pyidaungsu" w:cs="Pyidaungsu" w:hint="cs"/>
          <w:sz w:val="28"/>
          <w:szCs w:val="28"/>
          <w:cs/>
          <w:lang w:bidi="my-MM"/>
        </w:rPr>
        <w:t xml:space="preserve">(က) </w:t>
      </w:r>
      <w:r>
        <w:rPr>
          <w:rFonts w:ascii="Pyidaungsu" w:hAnsi="Pyidaungsu" w:cs="Pyidaungsu"/>
          <w:sz w:val="28"/>
          <w:szCs w:val="28"/>
          <w:lang w:bidi="my-MM"/>
        </w:rPr>
        <w:t xml:space="preserve">Spam Email </w:t>
      </w:r>
      <w:r>
        <w:rPr>
          <w:rFonts w:ascii="Pyidaungsu" w:hAnsi="Pyidaungsu" w:cs="Pyidaungsu" w:hint="cs"/>
          <w:sz w:val="28"/>
          <w:szCs w:val="28"/>
          <w:cs/>
          <w:lang w:bidi="my-MM"/>
        </w:rPr>
        <w:t>ဟုတ်/မဟုတ် စီစစ်ပေးခြင်း။</w:t>
      </w:r>
    </w:p>
    <w:p w14:paraId="6FD5A6CF" w14:textId="68BA8F93" w:rsidR="00CD6C48" w:rsidRDefault="00CD6C48" w:rsidP="00682B18">
      <w:pPr>
        <w:spacing w:line="276" w:lineRule="auto"/>
        <w:ind w:firstLine="0"/>
        <w:jc w:val="both"/>
        <w:rPr>
          <w:rFonts w:ascii="Pyidaungsu" w:hAnsi="Pyidaungsu" w:cs="Pyidaungsu"/>
          <w:sz w:val="28"/>
          <w:szCs w:val="28"/>
          <w:lang w:bidi="my-MM"/>
        </w:rPr>
      </w:pPr>
      <w:r>
        <w:rPr>
          <w:rFonts w:ascii="Pyidaungsu" w:hAnsi="Pyidaungsu" w:cs="Pyidaungsu"/>
          <w:sz w:val="28"/>
          <w:szCs w:val="28"/>
          <w:cs/>
          <w:lang w:bidi="my-MM"/>
        </w:rPr>
        <w:tab/>
      </w:r>
      <w:r>
        <w:rPr>
          <w:rFonts w:ascii="Pyidaungsu" w:hAnsi="Pyidaungsu" w:cs="Pyidaungsu" w:hint="cs"/>
          <w:sz w:val="28"/>
          <w:szCs w:val="28"/>
          <w:cs/>
          <w:lang w:bidi="my-MM"/>
        </w:rPr>
        <w:t>(ခ)  အကျိတ်သည် ကင်ဆာ ဟုတ်/မဟုတ် စီစစ်ပေးခြင်း။</w:t>
      </w:r>
    </w:p>
    <w:p w14:paraId="6DAD2290" w14:textId="508FF043" w:rsidR="00CD6C48" w:rsidRDefault="00CD6C48" w:rsidP="00682B18">
      <w:pPr>
        <w:spacing w:line="276" w:lineRule="auto"/>
        <w:ind w:firstLine="0"/>
        <w:jc w:val="both"/>
        <w:rPr>
          <w:rFonts w:ascii="Pyidaungsu" w:hAnsi="Pyidaungsu" w:cs="Pyidaungsu"/>
          <w:sz w:val="28"/>
          <w:szCs w:val="28"/>
          <w:cs/>
          <w:lang w:bidi="my-MM"/>
        </w:rPr>
      </w:pPr>
      <w:r>
        <w:rPr>
          <w:rFonts w:ascii="Pyidaungsu" w:hAnsi="Pyidaungsu" w:cs="Pyidaungsu"/>
          <w:sz w:val="28"/>
          <w:szCs w:val="28"/>
          <w:cs/>
          <w:lang w:bidi="my-MM"/>
        </w:rPr>
        <w:tab/>
      </w:r>
      <w:r>
        <w:rPr>
          <w:rFonts w:ascii="Pyidaungsu" w:hAnsi="Pyidaungsu" w:cs="Pyidaungsu" w:hint="cs"/>
          <w:sz w:val="28"/>
          <w:szCs w:val="28"/>
          <w:cs/>
          <w:lang w:bidi="my-MM"/>
        </w:rPr>
        <w:t xml:space="preserve">(ဂ)  ငွေချေးထားသည့် </w:t>
      </w:r>
      <w:r>
        <w:rPr>
          <w:rFonts w:ascii="Pyidaungsu" w:hAnsi="Pyidaungsu" w:cs="Pyidaungsu"/>
          <w:sz w:val="28"/>
          <w:szCs w:val="28"/>
          <w:lang w:bidi="my-MM"/>
        </w:rPr>
        <w:t>client</w:t>
      </w:r>
      <w:r>
        <w:rPr>
          <w:rFonts w:ascii="Pyidaungsu" w:hAnsi="Pyidaungsu" w:cs="Pyidaungsu" w:hint="cs"/>
          <w:sz w:val="28"/>
          <w:szCs w:val="28"/>
          <w:cs/>
          <w:lang w:bidi="my-MM"/>
        </w:rPr>
        <w:t xml:space="preserve"> တစ်ဦးသည် အကြွေးပြန်ဆက်ခြင်း/ မဆက်ခြင်း။ </w:t>
      </w:r>
      <w:r>
        <w:rPr>
          <w:rFonts w:ascii="Pyidaungsu" w:hAnsi="Pyidaungsu" w:cs="Pyidaungsu"/>
          <w:sz w:val="28"/>
          <w:szCs w:val="28"/>
          <w:lang w:bidi="my-MM"/>
        </w:rPr>
        <w:t xml:space="preserve"> </w:t>
      </w:r>
    </w:p>
    <w:p w14:paraId="44219A67" w14:textId="6B143A90" w:rsidR="00682B18" w:rsidRDefault="00682B18" w:rsidP="00682B18">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Pr>
          <w:rFonts w:ascii="Pyidaungsu" w:hAnsi="Pyidaungsu" w:cs="Pyidaungsu"/>
          <w:sz w:val="28"/>
          <w:szCs w:val="28"/>
          <w:cs/>
          <w:lang w:bidi="my-MM"/>
        </w:rPr>
        <w:tab/>
      </w:r>
      <w:r w:rsidR="00CD6C48">
        <w:rPr>
          <w:rFonts w:ascii="Pyidaungsu" w:hAnsi="Pyidaungsu" w:cs="Pyidaungsu"/>
          <w:sz w:val="28"/>
          <w:szCs w:val="28"/>
          <w:lang w:bidi="my-MM"/>
        </w:rPr>
        <w:t xml:space="preserve">Multi-class </w:t>
      </w:r>
      <w:r w:rsidR="00CD6C48" w:rsidRPr="00DC4A44">
        <w:rPr>
          <w:rFonts w:ascii="Pyidaungsu" w:hAnsi="Pyidaungsu" w:cs="Pyidaungsu"/>
          <w:sz w:val="28"/>
          <w:szCs w:val="28"/>
        </w:rPr>
        <w:t xml:space="preserve">Classification </w:t>
      </w:r>
      <w:r w:rsidR="00CD6C48">
        <w:rPr>
          <w:rFonts w:ascii="Pyidaungsu" w:hAnsi="Pyidaungsu" w:cs="Pyidaungsu"/>
          <w:sz w:val="28"/>
          <w:szCs w:val="28"/>
        </w:rPr>
        <w:t>Method</w:t>
      </w:r>
      <w:r w:rsidR="00CD6C48">
        <w:rPr>
          <w:rFonts w:ascii="Pyidaungsu" w:hAnsi="Pyidaungsu" w:cs="Pyidaungsu" w:hint="cs"/>
          <w:sz w:val="28"/>
          <w:szCs w:val="28"/>
          <w:cs/>
          <w:lang w:bidi="my-MM"/>
        </w:rPr>
        <w:t xml:space="preserve"> တွင်မူ </w:t>
      </w:r>
      <w:r w:rsidR="00CD6C48">
        <w:rPr>
          <w:rFonts w:ascii="Pyidaungsu" w:hAnsi="Pyidaungsu" w:cs="Pyidaungsu"/>
          <w:sz w:val="28"/>
          <w:szCs w:val="28"/>
          <w:lang w:bidi="my-MM"/>
        </w:rPr>
        <w:t xml:space="preserve">Input </w:t>
      </w:r>
      <w:r w:rsidR="00CD6C48">
        <w:rPr>
          <w:rFonts w:ascii="Pyidaungsu" w:hAnsi="Pyidaungsu" w:cs="Pyidaungsu" w:hint="cs"/>
          <w:sz w:val="28"/>
          <w:szCs w:val="28"/>
          <w:cs/>
          <w:lang w:bidi="my-MM"/>
        </w:rPr>
        <w:t xml:space="preserve">ပေးလိုက်သည့် </w:t>
      </w:r>
      <w:r w:rsidR="00CD6C48">
        <w:rPr>
          <w:rFonts w:ascii="Pyidaungsu" w:hAnsi="Pyidaungsu" w:cs="Pyidaungsu"/>
          <w:sz w:val="28"/>
          <w:szCs w:val="28"/>
          <w:lang w:bidi="my-MM"/>
        </w:rPr>
        <w:t xml:space="preserve">Independent Variable </w:t>
      </w:r>
      <w:r w:rsidR="00CD6C48">
        <w:rPr>
          <w:rFonts w:ascii="Pyidaungsu" w:hAnsi="Pyidaungsu" w:cs="Pyidaungsu" w:hint="cs"/>
          <w:sz w:val="28"/>
          <w:szCs w:val="28"/>
          <w:cs/>
          <w:lang w:bidi="my-MM"/>
        </w:rPr>
        <w:t>အတွက် ခန့်မှန်းရမည့် ရလဒ် အမျိုးအစားမှာ ၂ ခု အနက်မှ တစ်ခု မဟုတ်တော့ပဲ နှစ်ခုထက်ပိုသော ရလဒ်များအနက်မှ တစ်ခုကို ခန့်မှန်းပေးခြင်း ဖြစ်သည်။ ဥပမာ - နံမည် တစ်ခုကို တိုင်းရင်းသား အမျိုးအစား ခွဲခြားပေးခြင်း၊ ဓါတ်ပုံ တစ်ပုံကို ခွေး၊ကြောင်၊ ယုန် စသည်ဖြင့် အမျိုးအစား ခွဲခြားပေးခြင်း</w:t>
      </w:r>
      <w:r w:rsidR="00CD6C48">
        <w:rPr>
          <w:rFonts w:ascii="Pyidaungsu" w:hAnsi="Pyidaungsu" w:cs="Pyidaungsu"/>
          <w:sz w:val="28"/>
          <w:szCs w:val="28"/>
          <w:lang w:bidi="my-MM"/>
        </w:rPr>
        <w:t xml:space="preserve"> </w:t>
      </w:r>
      <w:r w:rsidR="00CD6C48">
        <w:rPr>
          <w:rFonts w:ascii="Pyidaungsu" w:hAnsi="Pyidaungsu" w:cs="Pyidaungsu" w:hint="cs"/>
          <w:sz w:val="28"/>
          <w:szCs w:val="28"/>
          <w:cs/>
          <w:lang w:bidi="my-MM"/>
        </w:rPr>
        <w:t xml:space="preserve">ဖြစ်သည်။ </w:t>
      </w:r>
    </w:p>
    <w:p w14:paraId="318CD804" w14:textId="1725227D" w:rsidR="00CD6C48" w:rsidRDefault="00CD6C48" w:rsidP="00682B18">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w:t>
      </w:r>
      <w:r>
        <w:rPr>
          <w:rFonts w:ascii="Pyidaungsu" w:hAnsi="Pyidaungsu" w:cs="Pyidaungsu"/>
          <w:sz w:val="28"/>
          <w:szCs w:val="28"/>
          <w:cs/>
          <w:lang w:bidi="my-MM"/>
        </w:rPr>
        <w:tab/>
      </w:r>
      <w:r>
        <w:rPr>
          <w:rFonts w:ascii="Pyidaungsu" w:hAnsi="Pyidaungsu" w:cs="Pyidaungsu" w:hint="cs"/>
          <w:sz w:val="28"/>
          <w:szCs w:val="28"/>
          <w:cs/>
          <w:lang w:bidi="my-MM"/>
        </w:rPr>
        <w:t xml:space="preserve">ထို့အပြင် </w:t>
      </w:r>
      <w:r>
        <w:rPr>
          <w:rFonts w:ascii="Pyidaungsu" w:hAnsi="Pyidaungsu" w:cs="Pyidaungsu"/>
          <w:sz w:val="28"/>
          <w:szCs w:val="28"/>
          <w:lang w:bidi="my-MM"/>
        </w:rPr>
        <w:t xml:space="preserve">Input </w:t>
      </w:r>
      <w:r>
        <w:rPr>
          <w:rFonts w:ascii="Pyidaungsu" w:hAnsi="Pyidaungsu" w:cs="Pyidaungsu" w:hint="cs"/>
          <w:sz w:val="28"/>
          <w:szCs w:val="28"/>
          <w:cs/>
          <w:lang w:bidi="my-MM"/>
        </w:rPr>
        <w:t xml:space="preserve">ပေးလိုက်သည့် </w:t>
      </w:r>
      <w:r>
        <w:rPr>
          <w:rFonts w:ascii="Pyidaungsu" w:hAnsi="Pyidaungsu" w:cs="Pyidaungsu"/>
          <w:sz w:val="28"/>
          <w:szCs w:val="28"/>
          <w:lang w:bidi="my-MM"/>
        </w:rPr>
        <w:t>Independent Variable</w:t>
      </w:r>
      <w:r>
        <w:rPr>
          <w:rFonts w:ascii="Pyidaungsu" w:hAnsi="Pyidaungsu" w:cs="Pyidaungsu" w:hint="cs"/>
          <w:sz w:val="28"/>
          <w:szCs w:val="28"/>
          <w:cs/>
          <w:lang w:bidi="my-MM"/>
        </w:rPr>
        <w:t xml:space="preserve"> တစ်ခုအတွက် အမျိုးအစားတစ်ခုထက်မကသည့် အခြေအနေမျိုးလည်း ရှိနေနိုင်သေးသည်။ ဥပမာ အစားအသောက်ကို ရိုက်ထားသည့် ဓါတ်ပုံ တစ်ပုံကို အမျိုးအစားခွဲခြားရာတွင် </w:t>
      </w:r>
      <w:r>
        <w:rPr>
          <w:rFonts w:ascii="Pyidaungsu" w:hAnsi="Pyidaungsu" w:cs="Pyidaungsu" w:hint="cs"/>
          <w:sz w:val="28"/>
          <w:szCs w:val="28"/>
          <w:cs/>
          <w:lang w:bidi="my-MM"/>
        </w:rPr>
        <w:lastRenderedPageBreak/>
        <w:t xml:space="preserve">အစားအသောက် အမျိုးအစား </w:t>
      </w:r>
      <w:r w:rsidR="00D82F3E">
        <w:rPr>
          <w:rFonts w:ascii="Pyidaungsu" w:hAnsi="Pyidaungsu" w:cs="Pyidaungsu" w:hint="cs"/>
          <w:sz w:val="28"/>
          <w:szCs w:val="28"/>
          <w:cs/>
          <w:lang w:bidi="my-MM"/>
        </w:rPr>
        <w:t xml:space="preserve">တစ်ခုထက်မကသော အဖြေကို ပေးနိုင်သည်။ ထိုကဲ့သို့သော </w:t>
      </w:r>
      <w:r w:rsidR="00D82F3E" w:rsidRPr="00DC4A44">
        <w:rPr>
          <w:rFonts w:ascii="Pyidaungsu" w:hAnsi="Pyidaungsu" w:cs="Pyidaungsu"/>
          <w:sz w:val="28"/>
          <w:szCs w:val="28"/>
        </w:rPr>
        <w:t xml:space="preserve">Classification </w:t>
      </w:r>
      <w:r w:rsidR="00D82F3E">
        <w:rPr>
          <w:rFonts w:ascii="Pyidaungsu" w:hAnsi="Pyidaungsu" w:cs="Pyidaungsu"/>
          <w:sz w:val="28"/>
          <w:szCs w:val="28"/>
        </w:rPr>
        <w:t>Method</w:t>
      </w:r>
      <w:r w:rsidR="00D82F3E">
        <w:rPr>
          <w:rFonts w:ascii="Pyidaungsu" w:hAnsi="Pyidaungsu" w:cs="Pyidaungsu" w:hint="cs"/>
          <w:sz w:val="28"/>
          <w:szCs w:val="28"/>
          <w:cs/>
          <w:lang w:bidi="my-MM"/>
        </w:rPr>
        <w:t xml:space="preserve"> ကိုမူ </w:t>
      </w:r>
      <w:r w:rsidR="00D82F3E">
        <w:rPr>
          <w:rFonts w:ascii="Pyidaungsu" w:hAnsi="Pyidaungsu" w:cs="Pyidaungsu"/>
          <w:sz w:val="28"/>
          <w:szCs w:val="28"/>
          <w:lang w:bidi="my-MM"/>
        </w:rPr>
        <w:t xml:space="preserve">Multi-label </w:t>
      </w:r>
      <w:r w:rsidR="00D82F3E" w:rsidRPr="00DC4A44">
        <w:rPr>
          <w:rFonts w:ascii="Pyidaungsu" w:hAnsi="Pyidaungsu" w:cs="Pyidaungsu"/>
          <w:sz w:val="28"/>
          <w:szCs w:val="28"/>
        </w:rPr>
        <w:t xml:space="preserve">Classification </w:t>
      </w:r>
      <w:r w:rsidR="00D82F3E">
        <w:rPr>
          <w:rFonts w:ascii="Pyidaungsu" w:hAnsi="Pyidaungsu" w:cs="Pyidaungsu"/>
          <w:sz w:val="28"/>
          <w:szCs w:val="28"/>
        </w:rPr>
        <w:t xml:space="preserve">Method </w:t>
      </w:r>
      <w:r w:rsidR="00D82F3E">
        <w:rPr>
          <w:rFonts w:ascii="Pyidaungsu" w:hAnsi="Pyidaungsu" w:cs="Pyidaungsu" w:hint="cs"/>
          <w:sz w:val="28"/>
          <w:szCs w:val="28"/>
          <w:cs/>
          <w:lang w:bidi="my-MM"/>
        </w:rPr>
        <w:t xml:space="preserve">ဟု ခေါ်ဆိုသည်။ </w:t>
      </w:r>
    </w:p>
    <w:p w14:paraId="06A8E25E" w14:textId="58C97EB7" w:rsidR="00D82F3E" w:rsidRDefault="00D82F3E" w:rsidP="00682B18">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w:t>
      </w:r>
      <w:r>
        <w:rPr>
          <w:rFonts w:ascii="Pyidaungsu" w:hAnsi="Pyidaungsu" w:cs="Pyidaungsu"/>
          <w:sz w:val="28"/>
          <w:szCs w:val="28"/>
          <w:cs/>
          <w:lang w:bidi="my-MM"/>
        </w:rPr>
        <w:tab/>
      </w:r>
      <w:r>
        <w:rPr>
          <w:rFonts w:ascii="Pyidaungsu" w:hAnsi="Pyidaungsu" w:cs="Pyidaungsu"/>
          <w:sz w:val="28"/>
          <w:szCs w:val="28"/>
          <w:lang w:bidi="my-MM"/>
        </w:rPr>
        <w:t xml:space="preserve">Regression Method </w:t>
      </w:r>
      <w:r>
        <w:rPr>
          <w:rFonts w:ascii="Pyidaungsu" w:hAnsi="Pyidaungsu" w:cs="Pyidaungsu" w:hint="cs"/>
          <w:sz w:val="28"/>
          <w:szCs w:val="28"/>
          <w:cs/>
          <w:lang w:bidi="my-MM"/>
        </w:rPr>
        <w:t xml:space="preserve">(အခန်း ၂ ) တွင် ဆွေးနွေးခဲ့သော </w:t>
      </w:r>
      <w:r>
        <w:rPr>
          <w:rFonts w:ascii="Pyidaungsu" w:hAnsi="Pyidaungsu" w:cs="Pyidaungsu"/>
          <w:sz w:val="28"/>
          <w:szCs w:val="28"/>
          <w:lang w:bidi="my-MM"/>
        </w:rPr>
        <w:t xml:space="preserve">Training data, Target, Independent variable, Residual, Parameter </w:t>
      </w:r>
      <w:r>
        <w:rPr>
          <w:rFonts w:ascii="Pyidaungsu" w:hAnsi="Pyidaungsu" w:cs="Pyidaungsu" w:hint="cs"/>
          <w:sz w:val="28"/>
          <w:szCs w:val="28"/>
          <w:cs/>
          <w:lang w:bidi="my-MM"/>
        </w:rPr>
        <w:t xml:space="preserve">စသည့် အသုံးအနှုန်းများသည်  </w:t>
      </w:r>
      <w:r w:rsidRPr="00DC4A44">
        <w:rPr>
          <w:rFonts w:ascii="Pyidaungsu" w:hAnsi="Pyidaungsu" w:cs="Pyidaungsu"/>
          <w:sz w:val="28"/>
          <w:szCs w:val="28"/>
        </w:rPr>
        <w:t xml:space="preserve">Classification </w:t>
      </w:r>
      <w:r>
        <w:rPr>
          <w:rFonts w:ascii="Pyidaungsu" w:hAnsi="Pyidaungsu" w:cs="Pyidaungsu"/>
          <w:sz w:val="28"/>
          <w:szCs w:val="28"/>
        </w:rPr>
        <w:t>Method</w:t>
      </w:r>
      <w:r>
        <w:rPr>
          <w:rFonts w:ascii="Pyidaungsu" w:hAnsi="Pyidaungsu" w:cs="Pyidaungsu" w:hint="cs"/>
          <w:sz w:val="28"/>
          <w:szCs w:val="28"/>
          <w:cs/>
          <w:lang w:bidi="my-MM"/>
        </w:rPr>
        <w:t xml:space="preserve"> များတွင်လည်း အကျုံး၀င်သည်။ </w:t>
      </w:r>
    </w:p>
    <w:p w14:paraId="6349057D" w14:textId="03647F47" w:rsidR="00D82F3E" w:rsidRDefault="00D82F3E">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41738BBA" w14:textId="79961FC2" w:rsidR="00D82F3E" w:rsidRPr="00685AE9" w:rsidRDefault="00D82F3E" w:rsidP="00685AE9">
      <w:pPr>
        <w:pStyle w:val="Heading2"/>
        <w:jc w:val="left"/>
        <w:rPr>
          <w:rFonts w:ascii="Pyidaungsu" w:hAnsi="Pyidaungsu" w:cs="Pyidaungsu"/>
          <w:lang w:bidi="my-MM"/>
        </w:rPr>
      </w:pPr>
      <w:bookmarkStart w:id="21" w:name="_Toc125496904"/>
      <w:r w:rsidRPr="00685AE9">
        <w:rPr>
          <w:rFonts w:ascii="Pyidaungsu" w:hAnsi="Pyidaungsu" w:cs="Pyidaungsu"/>
          <w:lang w:bidi="my-MM"/>
        </w:rPr>
        <w:lastRenderedPageBreak/>
        <w:t>Performance Evaluation Metric for Classification</w:t>
      </w:r>
      <w:bookmarkEnd w:id="21"/>
    </w:p>
    <w:p w14:paraId="42C319F5" w14:textId="7141C803" w:rsidR="00211C7A" w:rsidRDefault="00D82F3E" w:rsidP="00D82F3E">
      <w:pPr>
        <w:spacing w:line="276" w:lineRule="auto"/>
        <w:ind w:firstLine="0"/>
        <w:jc w:val="both"/>
        <w:rPr>
          <w:rFonts w:ascii="Pyidaungsu" w:hAnsi="Pyidaungsu" w:cs="Pyidaungsu"/>
          <w:sz w:val="28"/>
          <w:szCs w:val="28"/>
          <w:lang w:bidi="my-MM"/>
        </w:rPr>
      </w:pPr>
      <w:bookmarkStart w:id="22" w:name="_Toc527370446"/>
      <w:r w:rsidRPr="00D82F3E">
        <w:rPr>
          <w:rFonts w:ascii="Pyidaungsu" w:hAnsi="Pyidaungsu" w:cs="Pyidaungsu" w:hint="cs"/>
          <w:sz w:val="28"/>
          <w:szCs w:val="28"/>
          <w:cs/>
          <w:lang w:bidi="my-MM"/>
        </w:rPr>
        <w:t xml:space="preserve">၆။ </w:t>
      </w:r>
      <w:r w:rsidRPr="00D82F3E">
        <w:rPr>
          <w:rFonts w:ascii="Pyidaungsu" w:hAnsi="Pyidaungsu" w:cs="Pyidaungsu"/>
          <w:sz w:val="28"/>
          <w:szCs w:val="28"/>
          <w:cs/>
          <w:lang w:bidi="my-MM"/>
        </w:rPr>
        <w:tab/>
      </w:r>
      <w:r w:rsidRPr="00DC4A44">
        <w:rPr>
          <w:rFonts w:ascii="Pyidaungsu" w:hAnsi="Pyidaungsu" w:cs="Pyidaungsu"/>
          <w:sz w:val="28"/>
          <w:szCs w:val="28"/>
        </w:rPr>
        <w:t xml:space="preserve">Classification </w:t>
      </w:r>
      <w:r>
        <w:rPr>
          <w:rFonts w:ascii="Pyidaungsu" w:hAnsi="Pyidaungsu" w:cs="Pyidaungsu"/>
          <w:sz w:val="28"/>
          <w:szCs w:val="28"/>
        </w:rPr>
        <w:t>Method</w:t>
      </w:r>
      <w:r>
        <w:rPr>
          <w:rFonts w:ascii="Pyidaungsu" w:hAnsi="Pyidaungsu" w:cs="Pyidaungsu" w:hint="cs"/>
          <w:sz w:val="28"/>
          <w:szCs w:val="28"/>
          <w:cs/>
          <w:lang w:bidi="my-MM"/>
        </w:rPr>
        <w:t xml:space="preserve"> များ</w:t>
      </w:r>
      <w:r w:rsidRPr="00A57777">
        <w:rPr>
          <w:rFonts w:ascii="Pyidaungsu" w:hAnsi="Pyidaungsu" w:cs="Pyidaungsu" w:hint="cs"/>
          <w:sz w:val="28"/>
          <w:szCs w:val="28"/>
          <w:cs/>
          <w:lang w:bidi="my-MM"/>
        </w:rPr>
        <w:t xml:space="preserve">၏ လုပ်ဆောင်ချက်ကို ဆန်းစစ်ရာတွင် </w:t>
      </w:r>
      <w:r>
        <w:rPr>
          <w:rFonts w:ascii="Pyidaungsu" w:hAnsi="Pyidaungsu" w:cs="Pyidaungsu" w:hint="cs"/>
          <w:sz w:val="28"/>
          <w:szCs w:val="28"/>
          <w:cs/>
          <w:lang w:bidi="my-MM"/>
        </w:rPr>
        <w:t xml:space="preserve">အသုံးပြုသည့် </w:t>
      </w:r>
      <w:r w:rsidRPr="00D82F3E">
        <w:rPr>
          <w:rFonts w:ascii="Pyidaungsu" w:hAnsi="Pyidaungsu" w:cs="Pyidaungsu"/>
          <w:sz w:val="28"/>
          <w:szCs w:val="28"/>
          <w:lang w:bidi="my-MM"/>
        </w:rPr>
        <w:t>Evaluation Metric</w:t>
      </w:r>
      <w:r w:rsidRPr="00A57777">
        <w:rPr>
          <w:rFonts w:ascii="Pyidaungsu" w:hAnsi="Pyidaungsu" w:cs="Pyidaungsu"/>
          <w:sz w:val="28"/>
          <w:szCs w:val="28"/>
          <w:lang w:bidi="my-MM"/>
        </w:rPr>
        <w:t xml:space="preserve"> </w:t>
      </w:r>
      <w:r>
        <w:rPr>
          <w:rFonts w:ascii="Pyidaungsu" w:hAnsi="Pyidaungsu" w:cs="Pyidaungsu" w:hint="cs"/>
          <w:sz w:val="28"/>
          <w:szCs w:val="28"/>
          <w:cs/>
          <w:lang w:bidi="my-MM"/>
        </w:rPr>
        <w:t>အ</w:t>
      </w:r>
      <w:r w:rsidRPr="00A57777">
        <w:rPr>
          <w:rFonts w:ascii="Pyidaungsu" w:hAnsi="Pyidaungsu" w:cs="Pyidaungsu" w:hint="cs"/>
          <w:sz w:val="28"/>
          <w:szCs w:val="28"/>
          <w:cs/>
          <w:lang w:bidi="my-MM"/>
        </w:rPr>
        <w:t>များ</w:t>
      </w:r>
      <w:r>
        <w:rPr>
          <w:rFonts w:ascii="Pyidaungsu" w:hAnsi="Pyidaungsu" w:cs="Pyidaungsu" w:hint="cs"/>
          <w:sz w:val="28"/>
          <w:szCs w:val="28"/>
          <w:cs/>
          <w:lang w:bidi="my-MM"/>
        </w:rPr>
        <w:t xml:space="preserve">အပြားရှိပြီး </w:t>
      </w:r>
      <w:r w:rsidRPr="00DC4A44">
        <w:rPr>
          <w:rFonts w:ascii="Pyidaungsu" w:hAnsi="Pyidaungsu" w:cs="Pyidaungsu"/>
          <w:sz w:val="28"/>
          <w:szCs w:val="28"/>
        </w:rPr>
        <w:t>Classification</w:t>
      </w:r>
      <w:r>
        <w:rPr>
          <w:rFonts w:ascii="Pyidaungsu" w:hAnsi="Pyidaungsu" w:cs="Pyidaungsu" w:hint="cs"/>
          <w:sz w:val="28"/>
          <w:szCs w:val="28"/>
          <w:cs/>
          <w:lang w:bidi="my-MM"/>
        </w:rPr>
        <w:t xml:space="preserve"> ပုစ္ဆာ အပေါ်မူတည်</w:t>
      </w:r>
      <w:r w:rsidRPr="00A57777">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သုံးစွဲရသည် ဖြစ်ရာ မည်သည့် </w:t>
      </w:r>
      <w:r w:rsidRPr="00DC4A44">
        <w:rPr>
          <w:rFonts w:ascii="Pyidaungsu" w:hAnsi="Pyidaungsu" w:cs="Pyidaungsu"/>
          <w:sz w:val="28"/>
          <w:szCs w:val="28"/>
        </w:rPr>
        <w:t xml:space="preserve">Classification </w:t>
      </w:r>
      <w:r>
        <w:rPr>
          <w:rFonts w:ascii="Pyidaungsu" w:hAnsi="Pyidaungsu" w:cs="Pyidaungsu"/>
          <w:sz w:val="28"/>
          <w:szCs w:val="28"/>
        </w:rPr>
        <w:t>Method</w:t>
      </w:r>
      <w:r>
        <w:rPr>
          <w:rFonts w:ascii="Pyidaungsu" w:hAnsi="Pyidaungsu" w:cs="Pyidaungsu" w:hint="cs"/>
          <w:sz w:val="28"/>
          <w:szCs w:val="28"/>
          <w:cs/>
          <w:lang w:bidi="my-MM"/>
        </w:rPr>
        <w:t xml:space="preserve"> ကိုမှ မဆွေးနွေးမီ ယခု အခန်းတွင် အသုံးများ သည့် </w:t>
      </w:r>
      <w:r w:rsidRPr="00D82F3E">
        <w:rPr>
          <w:rFonts w:ascii="Pyidaungsu" w:hAnsi="Pyidaungsu" w:cs="Pyidaungsu"/>
          <w:sz w:val="28"/>
          <w:szCs w:val="28"/>
          <w:lang w:bidi="my-MM"/>
        </w:rPr>
        <w:t>Evaluation Metric</w:t>
      </w:r>
      <w:r w:rsidRPr="00A57777">
        <w:rPr>
          <w:rFonts w:ascii="Pyidaungsu" w:hAnsi="Pyidaungsu" w:cs="Pyidaungsu"/>
          <w:sz w:val="28"/>
          <w:szCs w:val="28"/>
          <w:lang w:bidi="my-MM"/>
        </w:rPr>
        <w:t xml:space="preserve"> </w:t>
      </w:r>
      <w:r>
        <w:rPr>
          <w:rFonts w:ascii="Pyidaungsu" w:hAnsi="Pyidaungsu" w:cs="Pyidaungsu" w:hint="cs"/>
          <w:sz w:val="28"/>
          <w:szCs w:val="28"/>
          <w:cs/>
          <w:lang w:bidi="my-MM"/>
        </w:rPr>
        <w:t xml:space="preserve">များကို ဆွေးနွေးတင်ပြသွားမည် ဖြစ်သည်။  </w:t>
      </w:r>
    </w:p>
    <w:p w14:paraId="03A31B5F" w14:textId="6CC592A6" w:rsidR="00D82F3E" w:rsidRDefault="00D82F3E" w:rsidP="00D82F3E">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၇။</w:t>
      </w:r>
      <w:r>
        <w:rPr>
          <w:rFonts w:ascii="Pyidaungsu" w:hAnsi="Pyidaungsu" w:cs="Pyidaungsu"/>
          <w:sz w:val="28"/>
          <w:szCs w:val="28"/>
          <w:cs/>
          <w:lang w:bidi="my-MM"/>
        </w:rPr>
        <w:tab/>
      </w:r>
      <w:r>
        <w:rPr>
          <w:rFonts w:ascii="Pyidaungsu" w:hAnsi="Pyidaungsu" w:cs="Pyidaungsu" w:hint="cs"/>
          <w:sz w:val="28"/>
          <w:szCs w:val="28"/>
          <w:cs/>
          <w:lang w:bidi="my-MM"/>
        </w:rPr>
        <w:t xml:space="preserve">အောက်ပါ အခန်းငယ်များတွင် ဆွေးနွေးသွားမည့် </w:t>
      </w:r>
      <w:r w:rsidRPr="00D82F3E">
        <w:rPr>
          <w:rFonts w:ascii="Pyidaungsu" w:hAnsi="Pyidaungsu" w:cs="Pyidaungsu"/>
          <w:sz w:val="28"/>
          <w:szCs w:val="28"/>
          <w:lang w:bidi="my-MM"/>
        </w:rPr>
        <w:t>Evaluation Metric</w:t>
      </w:r>
      <w:r w:rsidRPr="00A57777">
        <w:rPr>
          <w:rFonts w:ascii="Pyidaungsu" w:hAnsi="Pyidaungsu" w:cs="Pyidaungsu"/>
          <w:sz w:val="28"/>
          <w:szCs w:val="28"/>
          <w:lang w:bidi="my-MM"/>
        </w:rPr>
        <w:t xml:space="preserve"> </w:t>
      </w:r>
      <w:r>
        <w:rPr>
          <w:rFonts w:ascii="Pyidaungsu" w:hAnsi="Pyidaungsu" w:cs="Pyidaungsu" w:hint="cs"/>
          <w:sz w:val="28"/>
          <w:szCs w:val="28"/>
          <w:cs/>
          <w:lang w:bidi="my-MM"/>
        </w:rPr>
        <w:t xml:space="preserve">များသည် </w:t>
      </w:r>
      <w:r>
        <w:rPr>
          <w:rFonts w:ascii="Pyidaungsu" w:hAnsi="Pyidaungsu" w:cs="Pyidaungsu"/>
          <w:sz w:val="28"/>
          <w:szCs w:val="28"/>
          <w:lang w:bidi="my-MM"/>
        </w:rPr>
        <w:t xml:space="preserve">Binary </w:t>
      </w:r>
      <w:r w:rsidRPr="00DC4A44">
        <w:rPr>
          <w:rFonts w:ascii="Pyidaungsu" w:hAnsi="Pyidaungsu" w:cs="Pyidaungsu"/>
          <w:sz w:val="28"/>
          <w:szCs w:val="28"/>
        </w:rPr>
        <w:t>Classification</w:t>
      </w:r>
      <w:r>
        <w:rPr>
          <w:rFonts w:ascii="Pyidaungsu" w:hAnsi="Pyidaungsu" w:cs="Pyidaungsu" w:hint="cs"/>
          <w:sz w:val="28"/>
          <w:szCs w:val="28"/>
          <w:cs/>
          <w:lang w:bidi="my-MM"/>
        </w:rPr>
        <w:t xml:space="preserve"> ပြဿနာကို အခြေခံ၍ တင်ပြသွားမည် ဖြစ်သည်။ သို့သော် အဆိုပါ ဆွေးနွေးချက်များအားလုံးကို </w:t>
      </w:r>
      <w:r>
        <w:rPr>
          <w:rFonts w:ascii="Pyidaungsu" w:hAnsi="Pyidaungsu" w:cs="Pyidaungsu"/>
          <w:sz w:val="28"/>
          <w:szCs w:val="28"/>
          <w:lang w:bidi="my-MM"/>
        </w:rPr>
        <w:t xml:space="preserve">Binary </w:t>
      </w:r>
      <w:r w:rsidRPr="00DC4A44">
        <w:rPr>
          <w:rFonts w:ascii="Pyidaungsu" w:hAnsi="Pyidaungsu" w:cs="Pyidaungsu"/>
          <w:sz w:val="28"/>
          <w:szCs w:val="28"/>
        </w:rPr>
        <w:t>Classification</w:t>
      </w:r>
      <w:r>
        <w:rPr>
          <w:rFonts w:ascii="Pyidaungsu" w:hAnsi="Pyidaungsu" w:cs="Pyidaungsu" w:hint="cs"/>
          <w:sz w:val="28"/>
          <w:szCs w:val="28"/>
          <w:cs/>
          <w:lang w:bidi="my-MM"/>
        </w:rPr>
        <w:t xml:space="preserve"> ပြဿနာများအတွက်လည်း အသုံးပြု နိုင်သည်။ </w:t>
      </w:r>
    </w:p>
    <w:p w14:paraId="227BEFFA" w14:textId="40E61757" w:rsidR="00D82F3E" w:rsidRPr="00D82F3E" w:rsidRDefault="00D82F3E" w:rsidP="00D82F3E">
      <w:pPr>
        <w:spacing w:line="276" w:lineRule="auto"/>
        <w:ind w:firstLine="0"/>
        <w:jc w:val="both"/>
        <w:rPr>
          <w:rFonts w:ascii="Pyidaungsu" w:hAnsi="Pyidaungsu" w:cs="Pyidaungsu"/>
          <w:b/>
          <w:bCs/>
          <w:sz w:val="28"/>
          <w:szCs w:val="28"/>
          <w:lang w:val="en-SG" w:bidi="my-MM"/>
        </w:rPr>
      </w:pPr>
      <w:r w:rsidRPr="00D82F3E">
        <w:rPr>
          <w:rFonts w:ascii="Pyidaungsu" w:hAnsi="Pyidaungsu" w:cs="Pyidaungsu"/>
          <w:b/>
          <w:bCs/>
          <w:sz w:val="28"/>
          <w:szCs w:val="28"/>
          <w:lang w:val="en-SG" w:bidi="my-MM"/>
        </w:rPr>
        <w:t>Confusion Matrix</w:t>
      </w:r>
    </w:p>
    <w:p w14:paraId="561A3B5F" w14:textId="4C5355A0" w:rsidR="00D82F3E" w:rsidRDefault="007230D5" w:rsidP="007230D5">
      <w:pPr>
        <w:spacing w:line="240" w:lineRule="auto"/>
        <w:ind w:firstLine="0"/>
        <w:jc w:val="both"/>
        <w:rPr>
          <w:rFonts w:ascii="Pyidaungsu" w:hAnsi="Pyidaungsu" w:cs="Pyidaungsu"/>
          <w:sz w:val="28"/>
          <w:szCs w:val="28"/>
          <w:lang w:bidi="my-MM"/>
        </w:rPr>
      </w:pPr>
      <w:r>
        <w:rPr>
          <w:rFonts w:ascii="Pyidaungsu" w:hAnsi="Pyidaungsu" w:cs="Pyidaungsu" w:hint="cs"/>
          <w:sz w:val="28"/>
          <w:szCs w:val="28"/>
          <w:cs/>
          <w:lang w:val="en-SG" w:bidi="my-MM"/>
        </w:rPr>
        <w:t>၈</w:t>
      </w:r>
      <w:r w:rsidR="00D82F3E">
        <w:rPr>
          <w:rFonts w:ascii="Pyidaungsu" w:hAnsi="Pyidaungsu" w:cs="Pyidaungsu" w:hint="cs"/>
          <w:sz w:val="28"/>
          <w:szCs w:val="28"/>
          <w:cs/>
          <w:lang w:val="en-SG" w:bidi="my-MM"/>
        </w:rPr>
        <w:t>။</w:t>
      </w:r>
      <w:r w:rsidR="00D82F3E">
        <w:rPr>
          <w:rFonts w:ascii="Pyidaungsu" w:hAnsi="Pyidaungsu" w:cs="Pyidaungsu"/>
          <w:sz w:val="28"/>
          <w:szCs w:val="28"/>
          <w:cs/>
          <w:lang w:val="en-SG" w:bidi="my-MM"/>
        </w:rPr>
        <w:tab/>
      </w:r>
      <w:r w:rsidR="00D82F3E">
        <w:rPr>
          <w:rFonts w:ascii="Pyidaungsu" w:hAnsi="Pyidaungsu" w:cs="Pyidaungsu"/>
          <w:sz w:val="28"/>
          <w:szCs w:val="28"/>
          <w:lang w:bidi="my-MM"/>
        </w:rPr>
        <w:t xml:space="preserve">Binary </w:t>
      </w:r>
      <w:r w:rsidR="00D82F3E" w:rsidRPr="00DC4A44">
        <w:rPr>
          <w:rFonts w:ascii="Pyidaungsu" w:hAnsi="Pyidaungsu" w:cs="Pyidaungsu"/>
          <w:sz w:val="28"/>
          <w:szCs w:val="28"/>
        </w:rPr>
        <w:t xml:space="preserve">Classification </w:t>
      </w:r>
      <w:r w:rsidR="00D82F3E">
        <w:rPr>
          <w:rFonts w:ascii="Pyidaungsu" w:hAnsi="Pyidaungsu" w:cs="Pyidaungsu" w:hint="cs"/>
          <w:sz w:val="28"/>
          <w:szCs w:val="28"/>
          <w:cs/>
          <w:lang w:bidi="my-MM"/>
        </w:rPr>
        <w:t>ပြဿနာ</w:t>
      </w:r>
      <w:r>
        <w:rPr>
          <w:rFonts w:ascii="Pyidaungsu" w:hAnsi="Pyidaungsu" w:cs="Pyidaungsu" w:hint="cs"/>
          <w:sz w:val="28"/>
          <w:szCs w:val="28"/>
          <w:cs/>
          <w:lang w:bidi="my-MM"/>
        </w:rPr>
        <w:t>များတွင်</w:t>
      </w:r>
      <w:r w:rsidR="00D82F3E">
        <w:rPr>
          <w:rFonts w:ascii="Pyidaungsu" w:hAnsi="Pyidaungsu" w:cs="Pyidaungsu" w:hint="cs"/>
          <w:sz w:val="28"/>
          <w:szCs w:val="28"/>
          <w:cs/>
          <w:lang w:bidi="my-MM"/>
        </w:rPr>
        <w:t xml:space="preserve"> အဖြေမှာ </w:t>
      </w:r>
      <w:r>
        <w:rPr>
          <w:rFonts w:ascii="Pyidaungsu" w:hAnsi="Pyidaungsu" w:cs="Pyidaungsu"/>
          <w:sz w:val="28"/>
          <w:szCs w:val="28"/>
          <w:lang w:bidi="my-MM"/>
        </w:rPr>
        <w:t xml:space="preserve">Positive </w:t>
      </w:r>
      <w:r>
        <w:rPr>
          <w:rFonts w:ascii="Pyidaungsu" w:hAnsi="Pyidaungsu" w:cs="Pyidaungsu" w:hint="cs"/>
          <w:sz w:val="28"/>
          <w:szCs w:val="28"/>
          <w:cs/>
          <w:lang w:bidi="my-MM"/>
        </w:rPr>
        <w:t xml:space="preserve">(ဟုတ်သည်/ ရှိသည်) သို့မဟုတ် </w:t>
      </w:r>
      <w:r>
        <w:rPr>
          <w:rFonts w:ascii="Pyidaungsu" w:hAnsi="Pyidaungsu" w:cs="Pyidaungsu"/>
          <w:sz w:val="28"/>
          <w:szCs w:val="28"/>
          <w:lang w:bidi="my-MM"/>
        </w:rPr>
        <w:t>Negative</w:t>
      </w:r>
      <w:r>
        <w:rPr>
          <w:rFonts w:ascii="Pyidaungsu" w:hAnsi="Pyidaungsu" w:cs="Pyidaungsu" w:hint="cs"/>
          <w:sz w:val="28"/>
          <w:szCs w:val="28"/>
          <w:cs/>
          <w:lang w:bidi="my-MM"/>
        </w:rPr>
        <w:t xml:space="preserve"> (မဟုတ်/ မရှိ) - ၂မျိုး ထဲမှ တစ်မျိုးသာ ဖြစ်သည်။ </w:t>
      </w:r>
      <w:r>
        <w:rPr>
          <w:rFonts w:ascii="Pyidaungsu" w:hAnsi="Pyidaungsu" w:cs="Pyidaungsu"/>
          <w:sz w:val="28"/>
          <w:szCs w:val="28"/>
          <w:lang w:bidi="my-MM"/>
        </w:rPr>
        <w:t xml:space="preserve"> Program </w:t>
      </w:r>
      <w:r>
        <w:rPr>
          <w:rFonts w:ascii="Pyidaungsu" w:hAnsi="Pyidaungsu" w:cs="Pyidaungsu" w:hint="cs"/>
          <w:sz w:val="28"/>
          <w:szCs w:val="28"/>
          <w:cs/>
          <w:lang w:bidi="my-MM"/>
        </w:rPr>
        <w:t xml:space="preserve">ရေးရာ တွင် </w:t>
      </w:r>
      <w:r>
        <w:rPr>
          <w:rFonts w:ascii="Pyidaungsu" w:hAnsi="Pyidaungsu" w:cs="Pyidaungsu"/>
          <w:sz w:val="28"/>
          <w:szCs w:val="28"/>
          <w:lang w:bidi="my-MM"/>
        </w:rPr>
        <w:t>Positive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 </w:t>
      </w:r>
      <w:r>
        <w:rPr>
          <w:rFonts w:ascii="Pyidaungsu" w:hAnsi="Pyidaungsu" w:cs="Pyidaungsu" w:hint="cs"/>
          <w:sz w:val="28"/>
          <w:szCs w:val="28"/>
          <w:cs/>
          <w:lang w:bidi="my-MM"/>
        </w:rPr>
        <w:t xml:space="preserve">ကို တစ် (၁) နှင့် ဖော်ပြ၍ </w:t>
      </w:r>
      <w:r>
        <w:rPr>
          <w:rFonts w:ascii="Pyidaungsu" w:hAnsi="Pyidaungsu" w:cs="Pyidaungsu"/>
          <w:sz w:val="28"/>
          <w:szCs w:val="28"/>
          <w:lang w:bidi="my-MM"/>
        </w:rPr>
        <w:t>Negative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 </w:t>
      </w:r>
      <w:r>
        <w:rPr>
          <w:rFonts w:ascii="Pyidaungsu" w:hAnsi="Pyidaungsu" w:cs="Pyidaungsu" w:hint="cs"/>
          <w:sz w:val="28"/>
          <w:szCs w:val="28"/>
          <w:cs/>
          <w:lang w:bidi="my-MM"/>
        </w:rPr>
        <w:t xml:space="preserve">ကို သုည (၀) နှင့် ဖော်ပြလေ့ ရှိသည်။ </w:t>
      </w:r>
    </w:p>
    <w:p w14:paraId="458870AF" w14:textId="1C0E78A3" w:rsidR="007230D5" w:rsidRDefault="007230D5" w:rsidP="007230D5">
      <w:pPr>
        <w:spacing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၉။</w:t>
      </w:r>
      <w:r>
        <w:rPr>
          <w:rFonts w:ascii="Pyidaungsu" w:hAnsi="Pyidaungsu" w:cs="Pyidaungsu"/>
          <w:sz w:val="28"/>
          <w:szCs w:val="28"/>
          <w:cs/>
          <w:lang w:bidi="my-MM"/>
        </w:rPr>
        <w:tab/>
      </w:r>
      <w:r>
        <w:rPr>
          <w:rFonts w:ascii="Pyidaungsu" w:hAnsi="Pyidaungsu" w:cs="Pyidaungsu"/>
          <w:sz w:val="28"/>
          <w:szCs w:val="28"/>
          <w:lang w:bidi="my-MM"/>
        </w:rPr>
        <w:t xml:space="preserve">Binary </w:t>
      </w:r>
      <w:r w:rsidRPr="00DC4A44">
        <w:rPr>
          <w:rFonts w:ascii="Pyidaungsu" w:hAnsi="Pyidaungsu" w:cs="Pyidaungsu"/>
          <w:sz w:val="28"/>
          <w:szCs w:val="28"/>
        </w:rPr>
        <w:t>Classification</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Model </w:t>
      </w:r>
      <w:r>
        <w:rPr>
          <w:rFonts w:ascii="Pyidaungsu" w:hAnsi="Pyidaungsu" w:cs="Pyidaungsu" w:hint="cs"/>
          <w:sz w:val="28"/>
          <w:szCs w:val="28"/>
          <w:cs/>
          <w:lang w:bidi="my-MM"/>
        </w:rPr>
        <w:t xml:space="preserve">၏ ခန့်မှန်းချက်နှင့် </w:t>
      </w:r>
      <w:r w:rsidR="009C0E0A">
        <w:rPr>
          <w:rFonts w:ascii="Pyidaungsu" w:hAnsi="Pyidaungsu" w:cs="Pyidaungsu" w:hint="cs"/>
          <w:sz w:val="28"/>
          <w:szCs w:val="28"/>
          <w:cs/>
          <w:lang w:bidi="my-MM"/>
        </w:rPr>
        <w:t>ပတ်သက်</w:t>
      </w:r>
      <w:r>
        <w:rPr>
          <w:rFonts w:ascii="Pyidaungsu" w:hAnsi="Pyidaungsu" w:cs="Pyidaungsu" w:hint="cs"/>
          <w:sz w:val="28"/>
          <w:szCs w:val="28"/>
          <w:cs/>
          <w:lang w:bidi="my-MM"/>
        </w:rPr>
        <w:t xml:space="preserve">၍ ဖြစ်ပေါ်လာ နိုင်သည့် အခြေအနေ ၄ မျိုး ရှိသည်။ </w:t>
      </w:r>
    </w:p>
    <w:p w14:paraId="05A6A9CF" w14:textId="49FF724C" w:rsidR="007230D5" w:rsidRDefault="007230D5" w:rsidP="007230D5">
      <w:pPr>
        <w:spacing w:line="240" w:lineRule="auto"/>
        <w:ind w:firstLine="0"/>
        <w:jc w:val="both"/>
        <w:rPr>
          <w:rFonts w:ascii="Pyidaungsu" w:hAnsi="Pyidaungsu" w:cs="Pyidaungsu"/>
          <w:sz w:val="28"/>
          <w:szCs w:val="28"/>
          <w:cs/>
          <w:lang w:bidi="my-MM"/>
        </w:rPr>
      </w:pPr>
      <w:r>
        <w:rPr>
          <w:rFonts w:ascii="Pyidaungsu" w:hAnsi="Pyidaungsu" w:cs="Pyidaungsu"/>
          <w:sz w:val="28"/>
          <w:szCs w:val="28"/>
          <w:cs/>
          <w:lang w:bidi="my-MM"/>
        </w:rPr>
        <w:tab/>
      </w:r>
      <w:r>
        <w:rPr>
          <w:rFonts w:ascii="Pyidaungsu" w:hAnsi="Pyidaungsu" w:cs="Pyidaungsu" w:hint="cs"/>
          <w:sz w:val="28"/>
          <w:szCs w:val="28"/>
          <w:cs/>
          <w:lang w:bidi="my-MM"/>
        </w:rPr>
        <w:t xml:space="preserve">(က) </w:t>
      </w:r>
      <w:r>
        <w:rPr>
          <w:rFonts w:ascii="Pyidaungsu" w:hAnsi="Pyidaungsu" w:cs="Pyidaungsu"/>
          <w:sz w:val="28"/>
          <w:szCs w:val="28"/>
          <w:lang w:bidi="my-MM"/>
        </w:rPr>
        <w:t>Positive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 </w:t>
      </w:r>
      <w:r>
        <w:rPr>
          <w:rFonts w:ascii="Pyidaungsu" w:hAnsi="Pyidaungsu" w:cs="Pyidaungsu" w:hint="cs"/>
          <w:sz w:val="28"/>
          <w:szCs w:val="28"/>
          <w:cs/>
          <w:lang w:bidi="my-MM"/>
        </w:rPr>
        <w:t xml:space="preserve">ကို </w:t>
      </w:r>
      <w:r>
        <w:rPr>
          <w:rFonts w:ascii="Pyidaungsu" w:hAnsi="Pyidaungsu" w:cs="Pyidaungsu"/>
          <w:sz w:val="28"/>
          <w:szCs w:val="28"/>
          <w:lang w:bidi="my-MM"/>
        </w:rPr>
        <w:t>Model</w:t>
      </w:r>
      <w:r>
        <w:rPr>
          <w:rFonts w:ascii="Pyidaungsu" w:hAnsi="Pyidaungsu" w:cs="Pyidaungsu" w:hint="cs"/>
          <w:sz w:val="28"/>
          <w:szCs w:val="28"/>
          <w:cs/>
          <w:lang w:bidi="my-MM"/>
        </w:rPr>
        <w:t xml:space="preserve"> မှ </w:t>
      </w:r>
      <w:r w:rsidRPr="007230D5">
        <w:rPr>
          <w:rFonts w:ascii="Pyidaungsu" w:hAnsi="Pyidaungsu" w:cs="Pyidaungsu"/>
          <w:b/>
          <w:bCs/>
          <w:color w:val="197723" w:themeColor="accent4"/>
          <w:sz w:val="28"/>
          <w:szCs w:val="28"/>
          <w:lang w:bidi="my-MM"/>
        </w:rPr>
        <w:t>Positive</w:t>
      </w:r>
      <w:r w:rsidRPr="007230D5">
        <w:rPr>
          <w:rFonts w:ascii="Pyidaungsu" w:hAnsi="Pyidaungsu" w:cs="Pyidaungsu" w:hint="cs"/>
          <w:color w:val="197723" w:themeColor="accent4"/>
          <w:sz w:val="28"/>
          <w:szCs w:val="28"/>
          <w:cs/>
          <w:lang w:bidi="my-MM"/>
        </w:rPr>
        <w:t xml:space="preserve"> </w:t>
      </w:r>
      <w:r>
        <w:rPr>
          <w:rFonts w:ascii="Pyidaungsu" w:hAnsi="Pyidaungsu" w:cs="Pyidaungsu" w:hint="cs"/>
          <w:sz w:val="28"/>
          <w:szCs w:val="28"/>
          <w:cs/>
          <w:lang w:bidi="my-MM"/>
        </w:rPr>
        <w:t>ဟု ခန့်မှန်းခြင်း</w:t>
      </w:r>
      <w:r>
        <w:rPr>
          <w:rFonts w:ascii="Pyidaungsu" w:hAnsi="Pyidaungsu" w:cs="Pyidaungsu"/>
          <w:sz w:val="28"/>
          <w:szCs w:val="28"/>
          <w:lang w:bidi="my-MM"/>
        </w:rPr>
        <w:t xml:space="preserve"> </w:t>
      </w:r>
      <w:r>
        <w:rPr>
          <w:rFonts w:ascii="Pyidaungsu" w:hAnsi="Pyidaungsu" w:cs="Pyidaungsu" w:hint="cs"/>
          <w:sz w:val="28"/>
          <w:szCs w:val="28"/>
          <w:cs/>
          <w:lang w:bidi="my-MM"/>
        </w:rPr>
        <w:t>(</w:t>
      </w:r>
      <w:r>
        <w:rPr>
          <w:rFonts w:ascii="Pyidaungsu" w:hAnsi="Pyidaungsu" w:cs="Pyidaungsu"/>
          <w:sz w:val="28"/>
          <w:szCs w:val="28"/>
          <w:lang w:bidi="my-MM"/>
        </w:rPr>
        <w:t xml:space="preserve">True </w:t>
      </w:r>
      <w:r w:rsidRPr="007230D5">
        <w:rPr>
          <w:rFonts w:ascii="Pyidaungsu" w:hAnsi="Pyidaungsu" w:cs="Pyidaungsu"/>
          <w:b/>
          <w:bCs/>
          <w:color w:val="197723" w:themeColor="accent4"/>
          <w:sz w:val="28"/>
          <w:szCs w:val="28"/>
          <w:lang w:bidi="my-MM"/>
        </w:rPr>
        <w:t>Positive</w:t>
      </w:r>
      <w:r>
        <w:rPr>
          <w:rFonts w:ascii="Pyidaungsu" w:hAnsi="Pyidaungsu" w:cs="Pyidaungsu" w:hint="cs"/>
          <w:sz w:val="28"/>
          <w:szCs w:val="28"/>
          <w:cs/>
          <w:lang w:bidi="my-MM"/>
        </w:rPr>
        <w:t>)</w:t>
      </w:r>
    </w:p>
    <w:p w14:paraId="66CF1A05" w14:textId="634D447F" w:rsidR="007230D5" w:rsidRDefault="007230D5" w:rsidP="007230D5">
      <w:pPr>
        <w:spacing w:line="240" w:lineRule="auto"/>
        <w:ind w:firstLine="0"/>
        <w:jc w:val="both"/>
        <w:rPr>
          <w:rFonts w:ascii="Pyidaungsu" w:hAnsi="Pyidaungsu" w:cs="Pyidaungsu"/>
          <w:sz w:val="28"/>
          <w:szCs w:val="28"/>
          <w:lang w:bidi="my-MM"/>
        </w:rPr>
      </w:pPr>
      <w:r>
        <w:rPr>
          <w:rFonts w:ascii="Pyidaungsu" w:hAnsi="Pyidaungsu" w:cs="Pyidaungsu"/>
          <w:sz w:val="28"/>
          <w:szCs w:val="28"/>
          <w:cs/>
          <w:lang w:bidi="my-MM"/>
        </w:rPr>
        <w:tab/>
      </w:r>
      <w:r>
        <w:rPr>
          <w:rFonts w:ascii="Pyidaungsu" w:hAnsi="Pyidaungsu" w:cs="Pyidaungsu" w:hint="cs"/>
          <w:sz w:val="28"/>
          <w:szCs w:val="28"/>
          <w:cs/>
          <w:lang w:bidi="my-MM"/>
        </w:rPr>
        <w:t xml:space="preserve">(ခ)   </w:t>
      </w:r>
      <w:r>
        <w:rPr>
          <w:rFonts w:ascii="Pyidaungsu" w:hAnsi="Pyidaungsu" w:cs="Pyidaungsu"/>
          <w:sz w:val="28"/>
          <w:szCs w:val="28"/>
          <w:lang w:bidi="my-MM"/>
        </w:rPr>
        <w:t>Positive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 </w:t>
      </w:r>
      <w:r>
        <w:rPr>
          <w:rFonts w:ascii="Pyidaungsu" w:hAnsi="Pyidaungsu" w:cs="Pyidaungsu" w:hint="cs"/>
          <w:sz w:val="28"/>
          <w:szCs w:val="28"/>
          <w:cs/>
          <w:lang w:bidi="my-MM"/>
        </w:rPr>
        <w:t xml:space="preserve">ကို </w:t>
      </w:r>
      <w:r>
        <w:rPr>
          <w:rFonts w:ascii="Pyidaungsu" w:hAnsi="Pyidaungsu" w:cs="Pyidaungsu"/>
          <w:sz w:val="28"/>
          <w:szCs w:val="28"/>
          <w:lang w:bidi="my-MM"/>
        </w:rPr>
        <w:t>Model</w:t>
      </w:r>
      <w:r>
        <w:rPr>
          <w:rFonts w:ascii="Pyidaungsu" w:hAnsi="Pyidaungsu" w:cs="Pyidaungsu" w:hint="cs"/>
          <w:sz w:val="28"/>
          <w:szCs w:val="28"/>
          <w:cs/>
          <w:lang w:bidi="my-MM"/>
        </w:rPr>
        <w:t xml:space="preserve"> မှ </w:t>
      </w:r>
      <w:r w:rsidRPr="007230D5">
        <w:rPr>
          <w:rFonts w:ascii="Pyidaungsu" w:hAnsi="Pyidaungsu" w:cs="Pyidaungsu"/>
          <w:b/>
          <w:bCs/>
          <w:color w:val="C00000"/>
          <w:sz w:val="28"/>
          <w:szCs w:val="28"/>
          <w:lang w:bidi="my-MM"/>
        </w:rPr>
        <w:t>Negative</w:t>
      </w:r>
      <w:r w:rsidRPr="007230D5">
        <w:rPr>
          <w:rFonts w:ascii="Pyidaungsu" w:hAnsi="Pyidaungsu" w:cs="Pyidaungsu" w:hint="cs"/>
          <w:color w:val="C00000"/>
          <w:sz w:val="28"/>
          <w:szCs w:val="28"/>
          <w:cs/>
          <w:lang w:bidi="my-MM"/>
        </w:rPr>
        <w:t xml:space="preserve"> </w:t>
      </w:r>
      <w:r>
        <w:rPr>
          <w:rFonts w:ascii="Pyidaungsu" w:hAnsi="Pyidaungsu" w:cs="Pyidaungsu" w:hint="cs"/>
          <w:sz w:val="28"/>
          <w:szCs w:val="28"/>
          <w:cs/>
          <w:lang w:bidi="my-MM"/>
        </w:rPr>
        <w:t>ဟု ခန့်မှန်းခြင်း (</w:t>
      </w:r>
      <w:r>
        <w:rPr>
          <w:rFonts w:ascii="Pyidaungsu" w:hAnsi="Pyidaungsu" w:cs="Pyidaungsu"/>
          <w:sz w:val="28"/>
          <w:szCs w:val="28"/>
          <w:lang w:bidi="my-MM"/>
        </w:rPr>
        <w:t xml:space="preserve">False </w:t>
      </w:r>
      <w:r w:rsidRPr="007230D5">
        <w:rPr>
          <w:rFonts w:ascii="Pyidaungsu" w:hAnsi="Pyidaungsu" w:cs="Pyidaungsu"/>
          <w:b/>
          <w:bCs/>
          <w:color w:val="C00000"/>
          <w:sz w:val="28"/>
          <w:szCs w:val="28"/>
          <w:lang w:bidi="my-MM"/>
        </w:rPr>
        <w:t>Negative</w:t>
      </w:r>
      <w:r>
        <w:rPr>
          <w:rFonts w:ascii="Pyidaungsu" w:hAnsi="Pyidaungsu" w:cs="Pyidaungsu" w:hint="cs"/>
          <w:sz w:val="28"/>
          <w:szCs w:val="28"/>
          <w:cs/>
          <w:lang w:bidi="my-MM"/>
        </w:rPr>
        <w:t>)</w:t>
      </w:r>
    </w:p>
    <w:p w14:paraId="0C42FEA7" w14:textId="4CD1AEB3" w:rsidR="007230D5" w:rsidRDefault="007230D5" w:rsidP="007230D5">
      <w:pPr>
        <w:spacing w:line="240" w:lineRule="auto"/>
        <w:ind w:firstLine="0"/>
        <w:jc w:val="both"/>
        <w:rPr>
          <w:rFonts w:ascii="Pyidaungsu" w:hAnsi="Pyidaungsu" w:cs="Pyidaungsu"/>
          <w:sz w:val="28"/>
          <w:szCs w:val="28"/>
          <w:lang w:bidi="my-MM"/>
        </w:rPr>
      </w:pPr>
      <w:r>
        <w:rPr>
          <w:rFonts w:ascii="Pyidaungsu" w:hAnsi="Pyidaungsu" w:cs="Pyidaungsu"/>
          <w:sz w:val="28"/>
          <w:szCs w:val="28"/>
          <w:cs/>
          <w:lang w:bidi="my-MM"/>
        </w:rPr>
        <w:tab/>
      </w:r>
      <w:r>
        <w:rPr>
          <w:rFonts w:ascii="Pyidaungsu" w:hAnsi="Pyidaungsu" w:cs="Pyidaungsu" w:hint="cs"/>
          <w:sz w:val="28"/>
          <w:szCs w:val="28"/>
          <w:cs/>
          <w:lang w:bidi="my-MM"/>
        </w:rPr>
        <w:t xml:space="preserve">(ဂ)   </w:t>
      </w:r>
      <w:r>
        <w:rPr>
          <w:rFonts w:ascii="Pyidaungsu" w:hAnsi="Pyidaungsu" w:cs="Pyidaungsu"/>
          <w:sz w:val="28"/>
          <w:szCs w:val="28"/>
          <w:lang w:bidi="my-MM"/>
        </w:rPr>
        <w:t>Negative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 </w:t>
      </w:r>
      <w:r>
        <w:rPr>
          <w:rFonts w:ascii="Pyidaungsu" w:hAnsi="Pyidaungsu" w:cs="Pyidaungsu" w:hint="cs"/>
          <w:sz w:val="28"/>
          <w:szCs w:val="28"/>
          <w:cs/>
          <w:lang w:bidi="my-MM"/>
        </w:rPr>
        <w:t xml:space="preserve">ကို </w:t>
      </w:r>
      <w:r>
        <w:rPr>
          <w:rFonts w:ascii="Pyidaungsu" w:hAnsi="Pyidaungsu" w:cs="Pyidaungsu"/>
          <w:sz w:val="28"/>
          <w:szCs w:val="28"/>
          <w:lang w:bidi="my-MM"/>
        </w:rPr>
        <w:t>Model</w:t>
      </w:r>
      <w:r>
        <w:rPr>
          <w:rFonts w:ascii="Pyidaungsu" w:hAnsi="Pyidaungsu" w:cs="Pyidaungsu" w:hint="cs"/>
          <w:sz w:val="28"/>
          <w:szCs w:val="28"/>
          <w:cs/>
          <w:lang w:bidi="my-MM"/>
        </w:rPr>
        <w:t xml:space="preserve"> မှ </w:t>
      </w:r>
      <w:r w:rsidRPr="007230D5">
        <w:rPr>
          <w:rFonts w:ascii="Pyidaungsu" w:hAnsi="Pyidaungsu" w:cs="Pyidaungsu"/>
          <w:b/>
          <w:bCs/>
          <w:color w:val="C00000"/>
          <w:sz w:val="28"/>
          <w:szCs w:val="28"/>
          <w:lang w:bidi="my-MM"/>
        </w:rPr>
        <w:t>Positive</w:t>
      </w:r>
      <w:r w:rsidRPr="007230D5">
        <w:rPr>
          <w:rFonts w:ascii="Pyidaungsu" w:hAnsi="Pyidaungsu" w:cs="Pyidaungsu" w:hint="cs"/>
          <w:color w:val="C00000"/>
          <w:sz w:val="28"/>
          <w:szCs w:val="28"/>
          <w:cs/>
          <w:lang w:bidi="my-MM"/>
        </w:rPr>
        <w:t xml:space="preserve"> </w:t>
      </w:r>
      <w:r>
        <w:rPr>
          <w:rFonts w:ascii="Pyidaungsu" w:hAnsi="Pyidaungsu" w:cs="Pyidaungsu" w:hint="cs"/>
          <w:sz w:val="28"/>
          <w:szCs w:val="28"/>
          <w:cs/>
          <w:lang w:bidi="my-MM"/>
        </w:rPr>
        <w:t>ဟု ခန့်မှန်းခြင်း (</w:t>
      </w:r>
      <w:r>
        <w:rPr>
          <w:rFonts w:ascii="Pyidaungsu" w:hAnsi="Pyidaungsu" w:cs="Pyidaungsu"/>
          <w:sz w:val="28"/>
          <w:szCs w:val="28"/>
          <w:lang w:bidi="my-MM"/>
        </w:rPr>
        <w:t xml:space="preserve">False </w:t>
      </w:r>
      <w:r w:rsidRPr="007230D5">
        <w:rPr>
          <w:rFonts w:ascii="Pyidaungsu" w:hAnsi="Pyidaungsu" w:cs="Pyidaungsu"/>
          <w:b/>
          <w:bCs/>
          <w:color w:val="C00000"/>
          <w:sz w:val="28"/>
          <w:szCs w:val="28"/>
          <w:lang w:bidi="my-MM"/>
        </w:rPr>
        <w:t>Positive</w:t>
      </w:r>
      <w:r>
        <w:rPr>
          <w:rFonts w:ascii="Pyidaungsu" w:hAnsi="Pyidaungsu" w:cs="Pyidaungsu" w:hint="cs"/>
          <w:sz w:val="28"/>
          <w:szCs w:val="28"/>
          <w:cs/>
          <w:lang w:bidi="my-MM"/>
        </w:rPr>
        <w:t>)</w:t>
      </w:r>
    </w:p>
    <w:p w14:paraId="2075A336" w14:textId="17F65A06" w:rsidR="007230D5" w:rsidRDefault="007230D5" w:rsidP="007230D5">
      <w:pPr>
        <w:spacing w:line="240" w:lineRule="auto"/>
        <w:ind w:firstLine="0"/>
        <w:jc w:val="both"/>
        <w:rPr>
          <w:rFonts w:ascii="Pyidaungsu" w:hAnsi="Pyidaungsu" w:cs="Pyidaungsu"/>
          <w:sz w:val="28"/>
          <w:szCs w:val="28"/>
          <w:lang w:bidi="my-MM"/>
        </w:rPr>
      </w:pPr>
      <w:r>
        <w:rPr>
          <w:rFonts w:ascii="Pyidaungsu" w:hAnsi="Pyidaungsu" w:cs="Pyidaungsu"/>
          <w:sz w:val="28"/>
          <w:szCs w:val="28"/>
          <w:cs/>
          <w:lang w:bidi="my-MM"/>
        </w:rPr>
        <w:tab/>
      </w:r>
      <w:r>
        <w:rPr>
          <w:rFonts w:ascii="Pyidaungsu" w:hAnsi="Pyidaungsu" w:cs="Pyidaungsu" w:hint="cs"/>
          <w:sz w:val="28"/>
          <w:szCs w:val="28"/>
          <w:cs/>
          <w:lang w:bidi="my-MM"/>
        </w:rPr>
        <w:t xml:space="preserve">(ဃ)  </w:t>
      </w:r>
      <w:r>
        <w:rPr>
          <w:rFonts w:ascii="Pyidaungsu" w:hAnsi="Pyidaungsu" w:cs="Pyidaungsu"/>
          <w:sz w:val="28"/>
          <w:szCs w:val="28"/>
          <w:lang w:bidi="my-MM"/>
        </w:rPr>
        <w:t>Negative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 </w:t>
      </w:r>
      <w:r>
        <w:rPr>
          <w:rFonts w:ascii="Pyidaungsu" w:hAnsi="Pyidaungsu" w:cs="Pyidaungsu" w:hint="cs"/>
          <w:sz w:val="28"/>
          <w:szCs w:val="28"/>
          <w:cs/>
          <w:lang w:bidi="my-MM"/>
        </w:rPr>
        <w:t xml:space="preserve">ကို </w:t>
      </w:r>
      <w:r>
        <w:rPr>
          <w:rFonts w:ascii="Pyidaungsu" w:hAnsi="Pyidaungsu" w:cs="Pyidaungsu"/>
          <w:sz w:val="28"/>
          <w:szCs w:val="28"/>
          <w:lang w:bidi="my-MM"/>
        </w:rPr>
        <w:t>Model</w:t>
      </w:r>
      <w:r>
        <w:rPr>
          <w:rFonts w:ascii="Pyidaungsu" w:hAnsi="Pyidaungsu" w:cs="Pyidaungsu" w:hint="cs"/>
          <w:sz w:val="28"/>
          <w:szCs w:val="28"/>
          <w:cs/>
          <w:lang w:bidi="my-MM"/>
        </w:rPr>
        <w:t xml:space="preserve"> မှ </w:t>
      </w:r>
      <w:r w:rsidRPr="007230D5">
        <w:rPr>
          <w:rFonts w:ascii="Pyidaungsu" w:hAnsi="Pyidaungsu" w:cs="Pyidaungsu"/>
          <w:b/>
          <w:bCs/>
          <w:color w:val="197723" w:themeColor="accent4"/>
          <w:sz w:val="28"/>
          <w:szCs w:val="28"/>
          <w:lang w:bidi="my-MM"/>
        </w:rPr>
        <w:t>Negative</w:t>
      </w:r>
      <w:r w:rsidRPr="007230D5">
        <w:rPr>
          <w:rFonts w:ascii="Pyidaungsu" w:hAnsi="Pyidaungsu" w:cs="Pyidaungsu" w:hint="cs"/>
          <w:color w:val="197723" w:themeColor="accent4"/>
          <w:sz w:val="28"/>
          <w:szCs w:val="28"/>
          <w:cs/>
          <w:lang w:bidi="my-MM"/>
        </w:rPr>
        <w:t xml:space="preserve"> </w:t>
      </w:r>
      <w:r>
        <w:rPr>
          <w:rFonts w:ascii="Pyidaungsu" w:hAnsi="Pyidaungsu" w:cs="Pyidaungsu" w:hint="cs"/>
          <w:sz w:val="28"/>
          <w:szCs w:val="28"/>
          <w:cs/>
          <w:lang w:bidi="my-MM"/>
        </w:rPr>
        <w:t>ဟု ခန့်မှန်းခြင်း (</w:t>
      </w:r>
      <w:r>
        <w:rPr>
          <w:rFonts w:ascii="Pyidaungsu" w:hAnsi="Pyidaungsu" w:cs="Pyidaungsu"/>
          <w:sz w:val="28"/>
          <w:szCs w:val="28"/>
          <w:lang w:bidi="my-MM"/>
        </w:rPr>
        <w:t xml:space="preserve">True </w:t>
      </w:r>
      <w:r w:rsidRPr="007230D5">
        <w:rPr>
          <w:rFonts w:ascii="Pyidaungsu" w:hAnsi="Pyidaungsu" w:cs="Pyidaungsu"/>
          <w:b/>
          <w:bCs/>
          <w:color w:val="197723" w:themeColor="accent4"/>
          <w:sz w:val="28"/>
          <w:szCs w:val="28"/>
          <w:lang w:bidi="my-MM"/>
        </w:rPr>
        <w:t>Negative</w:t>
      </w:r>
      <w:r>
        <w:rPr>
          <w:rFonts w:ascii="Pyidaungsu" w:hAnsi="Pyidaungsu" w:cs="Pyidaungsu" w:hint="cs"/>
          <w:sz w:val="28"/>
          <w:szCs w:val="28"/>
          <w:cs/>
          <w:lang w:bidi="my-MM"/>
        </w:rPr>
        <w:t>)</w:t>
      </w:r>
    </w:p>
    <w:p w14:paraId="4522BB3C" w14:textId="69BF6D8E" w:rsidR="007230D5" w:rsidRDefault="007230D5" w:rsidP="007230D5">
      <w:pPr>
        <w:spacing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၁၀။</w:t>
      </w:r>
      <w:r>
        <w:rPr>
          <w:rFonts w:ascii="Pyidaungsu" w:hAnsi="Pyidaungsu" w:cs="Pyidaungsu"/>
          <w:sz w:val="28"/>
          <w:szCs w:val="28"/>
          <w:cs/>
          <w:lang w:bidi="my-MM"/>
        </w:rPr>
        <w:tab/>
      </w:r>
      <w:r>
        <w:rPr>
          <w:rFonts w:ascii="Pyidaungsu" w:hAnsi="Pyidaungsu" w:cs="Pyidaungsu" w:hint="cs"/>
          <w:sz w:val="28"/>
          <w:szCs w:val="28"/>
          <w:cs/>
          <w:lang w:bidi="my-MM"/>
        </w:rPr>
        <w:t xml:space="preserve">အထက်ပါ အခြေအနေ လေးမျိုးအနက် </w:t>
      </w:r>
      <w:r>
        <w:rPr>
          <w:rFonts w:ascii="Pyidaungsu" w:hAnsi="Pyidaungsu" w:cs="Pyidaungsu"/>
          <w:sz w:val="28"/>
          <w:szCs w:val="28"/>
          <w:lang w:bidi="my-MM"/>
        </w:rPr>
        <w:t xml:space="preserve">True </w:t>
      </w:r>
      <w:r w:rsidRPr="007230D5">
        <w:rPr>
          <w:rFonts w:ascii="Pyidaungsu" w:hAnsi="Pyidaungsu" w:cs="Pyidaungsu"/>
          <w:b/>
          <w:bCs/>
          <w:color w:val="197723" w:themeColor="accent4"/>
          <w:sz w:val="28"/>
          <w:szCs w:val="28"/>
          <w:lang w:bidi="my-MM"/>
        </w:rPr>
        <w:t>Positive</w:t>
      </w:r>
      <w:r>
        <w:rPr>
          <w:rFonts w:ascii="Pyidaungsu" w:hAnsi="Pyidaungsu" w:cs="Pyidaungsu" w:hint="cs"/>
          <w:sz w:val="28"/>
          <w:szCs w:val="28"/>
          <w:cs/>
          <w:lang w:bidi="my-MM"/>
        </w:rPr>
        <w:t xml:space="preserve"> နှင့် </w:t>
      </w:r>
      <w:r>
        <w:rPr>
          <w:rFonts w:ascii="Pyidaungsu" w:hAnsi="Pyidaungsu" w:cs="Pyidaungsu"/>
          <w:sz w:val="28"/>
          <w:szCs w:val="28"/>
          <w:lang w:bidi="my-MM"/>
        </w:rPr>
        <w:t xml:space="preserve">True </w:t>
      </w:r>
      <w:r w:rsidRPr="007230D5">
        <w:rPr>
          <w:rFonts w:ascii="Pyidaungsu" w:hAnsi="Pyidaungsu" w:cs="Pyidaungsu"/>
          <w:b/>
          <w:bCs/>
          <w:color w:val="197723" w:themeColor="accent4"/>
          <w:sz w:val="28"/>
          <w:szCs w:val="28"/>
          <w:lang w:bidi="my-MM"/>
        </w:rPr>
        <w:t>Negative</w:t>
      </w:r>
      <w:r>
        <w:rPr>
          <w:rFonts w:ascii="Pyidaungsu" w:hAnsi="Pyidaungsu" w:cs="Pyidaungsu" w:hint="cs"/>
          <w:sz w:val="28"/>
          <w:szCs w:val="28"/>
          <w:cs/>
          <w:lang w:bidi="my-MM"/>
        </w:rPr>
        <w:t xml:space="preserve"> မှာ မှန်ကန်သည့် ခန့်မှန်းချက်များ ဖြစ်ပြီး </w:t>
      </w:r>
      <w:r>
        <w:rPr>
          <w:rFonts w:ascii="Pyidaungsu" w:hAnsi="Pyidaungsu" w:cs="Pyidaungsu"/>
          <w:sz w:val="28"/>
          <w:szCs w:val="28"/>
          <w:lang w:bidi="my-MM"/>
        </w:rPr>
        <w:t xml:space="preserve">False </w:t>
      </w:r>
      <w:r w:rsidRPr="007230D5">
        <w:rPr>
          <w:rFonts w:ascii="Pyidaungsu" w:hAnsi="Pyidaungsu" w:cs="Pyidaungsu"/>
          <w:b/>
          <w:bCs/>
          <w:color w:val="C00000"/>
          <w:sz w:val="28"/>
          <w:szCs w:val="28"/>
          <w:lang w:bidi="my-MM"/>
        </w:rPr>
        <w:t>Negative</w:t>
      </w:r>
      <w:r>
        <w:rPr>
          <w:rFonts w:ascii="Pyidaungsu" w:hAnsi="Pyidaungsu" w:cs="Pyidaungsu" w:hint="cs"/>
          <w:sz w:val="28"/>
          <w:szCs w:val="28"/>
          <w:cs/>
          <w:lang w:bidi="my-MM"/>
        </w:rPr>
        <w:t xml:space="preserve"> နှင့် </w:t>
      </w:r>
      <w:r>
        <w:rPr>
          <w:rFonts w:ascii="Pyidaungsu" w:hAnsi="Pyidaungsu" w:cs="Pyidaungsu"/>
          <w:sz w:val="28"/>
          <w:szCs w:val="28"/>
          <w:lang w:bidi="my-MM"/>
        </w:rPr>
        <w:t xml:space="preserve">False </w:t>
      </w:r>
      <w:r w:rsidRPr="007230D5">
        <w:rPr>
          <w:rFonts w:ascii="Pyidaungsu" w:hAnsi="Pyidaungsu" w:cs="Pyidaungsu"/>
          <w:b/>
          <w:bCs/>
          <w:color w:val="C00000"/>
          <w:sz w:val="28"/>
          <w:szCs w:val="28"/>
          <w:lang w:bidi="my-MM"/>
        </w:rPr>
        <w:t>Positive</w:t>
      </w:r>
      <w:r>
        <w:rPr>
          <w:rFonts w:ascii="Pyidaungsu" w:hAnsi="Pyidaungsu" w:cs="Pyidaungsu" w:hint="cs"/>
          <w:sz w:val="28"/>
          <w:szCs w:val="28"/>
          <w:cs/>
          <w:lang w:bidi="my-MM"/>
        </w:rPr>
        <w:t xml:space="preserve"> မှားယွင်းသည့် ခန့်မှန်းချက်များ ဖြစ်သည်။ </w:t>
      </w:r>
    </w:p>
    <w:p w14:paraId="6E6B02C5" w14:textId="10E41B15" w:rsidR="007230D5" w:rsidRPr="00707113" w:rsidRDefault="007230D5" w:rsidP="007230D5">
      <w:pPr>
        <w:spacing w:line="240"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၁၁။</w:t>
      </w:r>
      <w:r>
        <w:rPr>
          <w:rFonts w:ascii="Pyidaungsu" w:hAnsi="Pyidaungsu" w:cs="Pyidaungsu"/>
          <w:sz w:val="28"/>
          <w:szCs w:val="28"/>
          <w:cs/>
          <w:lang w:bidi="my-MM"/>
        </w:rPr>
        <w:tab/>
      </w:r>
      <w:r>
        <w:rPr>
          <w:rFonts w:ascii="Pyidaungsu" w:hAnsi="Pyidaungsu" w:cs="Pyidaungsu" w:hint="cs"/>
          <w:sz w:val="28"/>
          <w:szCs w:val="28"/>
          <w:cs/>
          <w:lang w:bidi="my-MM"/>
        </w:rPr>
        <w:t xml:space="preserve">ဇယား (၃-က) တွင် </w:t>
      </w:r>
      <w:r>
        <w:rPr>
          <w:rFonts w:ascii="Pyidaungsu" w:hAnsi="Pyidaungsu" w:cs="Pyidaungsu"/>
          <w:sz w:val="28"/>
          <w:szCs w:val="28"/>
          <w:lang w:bidi="my-MM"/>
        </w:rPr>
        <w:t xml:space="preserve">Binary </w:t>
      </w:r>
      <w:r w:rsidRPr="00DC4A44">
        <w:rPr>
          <w:rFonts w:ascii="Pyidaungsu" w:hAnsi="Pyidaungsu" w:cs="Pyidaungsu"/>
          <w:sz w:val="28"/>
          <w:szCs w:val="28"/>
        </w:rPr>
        <w:t>Classification</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Model </w:t>
      </w:r>
      <w:r>
        <w:rPr>
          <w:rFonts w:ascii="Pyidaungsu" w:hAnsi="Pyidaungsu" w:cs="Pyidaungsu" w:hint="cs"/>
          <w:sz w:val="28"/>
          <w:szCs w:val="28"/>
          <w:cs/>
          <w:lang w:bidi="my-MM"/>
        </w:rPr>
        <w:t>တစ်ခု၏ ခန့်မှန်း ရလဒ်နှင့် မူလ တန်ဖိုးကို ယှဥ်၍ ပြသထားသည်။</w:t>
      </w:r>
      <w:r w:rsidR="00707113">
        <w:rPr>
          <w:rFonts w:ascii="Pyidaungsu" w:hAnsi="Pyidaungsu" w:cs="Pyidaungsu" w:hint="cs"/>
          <w:sz w:val="28"/>
          <w:szCs w:val="28"/>
          <w:cs/>
          <w:lang w:bidi="my-MM"/>
        </w:rPr>
        <w:t xml:space="preserve"> အဆိုပါ ဇယား (၃-က) အရ </w:t>
      </w:r>
      <w:r w:rsidR="00707113">
        <w:rPr>
          <w:rFonts w:ascii="Pyidaungsu" w:hAnsi="Pyidaungsu" w:cs="Pyidaungsu"/>
          <w:sz w:val="28"/>
          <w:szCs w:val="28"/>
          <w:lang w:bidi="my-MM"/>
        </w:rPr>
        <w:t xml:space="preserve">True </w:t>
      </w:r>
      <w:r w:rsidR="00707113" w:rsidRPr="007230D5">
        <w:rPr>
          <w:rFonts w:ascii="Pyidaungsu" w:hAnsi="Pyidaungsu" w:cs="Pyidaungsu"/>
          <w:b/>
          <w:bCs/>
          <w:color w:val="197723" w:themeColor="accent4"/>
          <w:sz w:val="28"/>
          <w:szCs w:val="28"/>
          <w:lang w:bidi="my-MM"/>
        </w:rPr>
        <w:t>Positive</w:t>
      </w:r>
      <w:r w:rsidR="00707113">
        <w:rPr>
          <w:rFonts w:ascii="Pyidaungsu" w:hAnsi="Pyidaungsu" w:cs="Pyidaungsu" w:hint="cs"/>
          <w:b/>
          <w:bCs/>
          <w:color w:val="197723" w:themeColor="accent4"/>
          <w:sz w:val="28"/>
          <w:szCs w:val="28"/>
          <w:cs/>
          <w:lang w:bidi="my-MM"/>
        </w:rPr>
        <w:t xml:space="preserve"> - တစ်ခု</w:t>
      </w:r>
      <w:r w:rsidR="00707113">
        <w:rPr>
          <w:rFonts w:ascii="Pyidaungsu" w:hAnsi="Pyidaungsu" w:cs="Pyidaungsu" w:hint="cs"/>
          <w:sz w:val="28"/>
          <w:szCs w:val="28"/>
          <w:cs/>
          <w:lang w:bidi="my-MM"/>
        </w:rPr>
        <w:t xml:space="preserve"> နှင့် </w:t>
      </w:r>
      <w:r w:rsidR="00707113">
        <w:rPr>
          <w:rFonts w:ascii="Pyidaungsu" w:hAnsi="Pyidaungsu" w:cs="Pyidaungsu"/>
          <w:sz w:val="28"/>
          <w:szCs w:val="28"/>
          <w:lang w:bidi="my-MM"/>
        </w:rPr>
        <w:t xml:space="preserve">True </w:t>
      </w:r>
      <w:r w:rsidR="00707113" w:rsidRPr="007230D5">
        <w:rPr>
          <w:rFonts w:ascii="Pyidaungsu" w:hAnsi="Pyidaungsu" w:cs="Pyidaungsu"/>
          <w:b/>
          <w:bCs/>
          <w:color w:val="197723" w:themeColor="accent4"/>
          <w:sz w:val="28"/>
          <w:szCs w:val="28"/>
          <w:lang w:bidi="my-MM"/>
        </w:rPr>
        <w:t>Negative</w:t>
      </w:r>
      <w:r w:rsidR="00707113">
        <w:rPr>
          <w:rFonts w:ascii="Pyidaungsu" w:hAnsi="Pyidaungsu" w:cs="Pyidaungsu" w:hint="cs"/>
          <w:b/>
          <w:bCs/>
          <w:color w:val="197723" w:themeColor="accent4"/>
          <w:sz w:val="28"/>
          <w:szCs w:val="28"/>
          <w:cs/>
          <w:lang w:bidi="my-MM"/>
        </w:rPr>
        <w:t xml:space="preserve"> - နှစ်ခု </w:t>
      </w:r>
      <w:r w:rsidR="00707113">
        <w:rPr>
          <w:rFonts w:ascii="Pyidaungsu" w:hAnsi="Pyidaungsu" w:cs="Pyidaungsu" w:hint="cs"/>
          <w:sz w:val="28"/>
          <w:szCs w:val="28"/>
          <w:cs/>
          <w:lang w:bidi="my-MM"/>
        </w:rPr>
        <w:t xml:space="preserve">ရှိပြီး </w:t>
      </w:r>
      <w:r w:rsidR="00707113">
        <w:rPr>
          <w:rFonts w:ascii="Pyidaungsu" w:hAnsi="Pyidaungsu" w:cs="Pyidaungsu"/>
          <w:sz w:val="28"/>
          <w:szCs w:val="28"/>
          <w:lang w:bidi="my-MM"/>
        </w:rPr>
        <w:t xml:space="preserve">False </w:t>
      </w:r>
      <w:r w:rsidR="00707113" w:rsidRPr="00707113">
        <w:rPr>
          <w:rFonts w:ascii="Pyidaungsu" w:hAnsi="Pyidaungsu" w:cs="Pyidaungsu"/>
          <w:color w:val="C00000"/>
          <w:sz w:val="28"/>
          <w:szCs w:val="28"/>
          <w:lang w:bidi="my-MM"/>
        </w:rPr>
        <w:t>Negative</w:t>
      </w:r>
      <w:r w:rsidR="00707113" w:rsidRPr="00707113">
        <w:rPr>
          <w:rFonts w:ascii="Pyidaungsu" w:hAnsi="Pyidaungsu" w:cs="Pyidaungsu" w:hint="cs"/>
          <w:color w:val="C00000"/>
          <w:sz w:val="28"/>
          <w:szCs w:val="28"/>
          <w:cs/>
          <w:lang w:bidi="my-MM"/>
        </w:rPr>
        <w:t xml:space="preserve"> - </w:t>
      </w:r>
      <w:r w:rsidR="00707113">
        <w:rPr>
          <w:rFonts w:ascii="Pyidaungsu" w:hAnsi="Pyidaungsu" w:cs="Pyidaungsu" w:hint="cs"/>
          <w:color w:val="C00000"/>
          <w:sz w:val="28"/>
          <w:szCs w:val="28"/>
          <w:cs/>
          <w:lang w:bidi="my-MM"/>
        </w:rPr>
        <w:t>တစ်</w:t>
      </w:r>
      <w:r w:rsidR="00707113" w:rsidRPr="00707113">
        <w:rPr>
          <w:rFonts w:ascii="Pyidaungsu" w:hAnsi="Pyidaungsu" w:cs="Pyidaungsu" w:hint="cs"/>
          <w:color w:val="C00000"/>
          <w:sz w:val="28"/>
          <w:szCs w:val="28"/>
          <w:cs/>
          <w:lang w:bidi="my-MM"/>
        </w:rPr>
        <w:t xml:space="preserve">ခု </w:t>
      </w:r>
      <w:r w:rsidR="00707113" w:rsidRPr="00707113">
        <w:rPr>
          <w:rFonts w:ascii="Pyidaungsu" w:hAnsi="Pyidaungsu" w:cs="Pyidaungsu" w:hint="cs"/>
          <w:sz w:val="28"/>
          <w:szCs w:val="28"/>
          <w:cs/>
          <w:lang w:bidi="my-MM"/>
        </w:rPr>
        <w:t xml:space="preserve">နှင့် </w:t>
      </w:r>
      <w:r w:rsidR="00707113">
        <w:rPr>
          <w:rFonts w:ascii="Pyidaungsu" w:hAnsi="Pyidaungsu" w:cs="Pyidaungsu"/>
          <w:sz w:val="28"/>
          <w:szCs w:val="28"/>
          <w:lang w:bidi="my-MM"/>
        </w:rPr>
        <w:t xml:space="preserve">False </w:t>
      </w:r>
      <w:r w:rsidR="00707113" w:rsidRPr="007230D5">
        <w:rPr>
          <w:rFonts w:ascii="Pyidaungsu" w:hAnsi="Pyidaungsu" w:cs="Pyidaungsu"/>
          <w:b/>
          <w:bCs/>
          <w:color w:val="C00000"/>
          <w:sz w:val="28"/>
          <w:szCs w:val="28"/>
          <w:lang w:bidi="my-MM"/>
        </w:rPr>
        <w:t>Positive</w:t>
      </w:r>
      <w:r w:rsidR="00707113">
        <w:rPr>
          <w:rFonts w:ascii="Pyidaungsu" w:hAnsi="Pyidaungsu" w:cs="Pyidaungsu" w:hint="cs"/>
          <w:sz w:val="28"/>
          <w:szCs w:val="28"/>
          <w:cs/>
          <w:lang w:bidi="my-MM"/>
        </w:rPr>
        <w:t xml:space="preserve"> </w:t>
      </w:r>
      <w:r w:rsidR="00707113" w:rsidRPr="00707113">
        <w:rPr>
          <w:rFonts w:ascii="Pyidaungsu" w:hAnsi="Pyidaungsu" w:cs="Pyidaungsu" w:hint="cs"/>
          <w:color w:val="C00000"/>
          <w:sz w:val="28"/>
          <w:szCs w:val="28"/>
          <w:cs/>
          <w:lang w:bidi="my-MM"/>
        </w:rPr>
        <w:t xml:space="preserve">နှစ်ခု </w:t>
      </w:r>
      <w:r w:rsidR="00707113" w:rsidRPr="00707113">
        <w:rPr>
          <w:rFonts w:ascii="Pyidaungsu" w:hAnsi="Pyidaungsu" w:cs="Pyidaungsu" w:hint="cs"/>
          <w:sz w:val="28"/>
          <w:szCs w:val="28"/>
          <w:cs/>
          <w:lang w:bidi="my-MM"/>
        </w:rPr>
        <w:t xml:space="preserve"> ရှိသည်ကို တွေ့နိုင်သည်။ </w:t>
      </w:r>
      <w:r w:rsidR="00707113">
        <w:rPr>
          <w:rFonts w:ascii="Pyidaungsu" w:hAnsi="Pyidaungsu" w:cs="Pyidaungsu" w:hint="cs"/>
          <w:sz w:val="28"/>
          <w:szCs w:val="28"/>
          <w:cs/>
          <w:lang w:bidi="my-MM"/>
        </w:rPr>
        <w:t xml:space="preserve">အထက်ပါ ရလဒ်ကို </w:t>
      </w:r>
      <w:r w:rsidR="00707113">
        <w:rPr>
          <w:rFonts w:ascii="Pyidaungsu" w:hAnsi="Pyidaungsu" w:cs="Pyidaungsu"/>
          <w:sz w:val="28"/>
          <w:szCs w:val="28"/>
          <w:lang w:bidi="my-MM"/>
        </w:rPr>
        <w:t xml:space="preserve">Squared Matrix </w:t>
      </w:r>
      <w:r w:rsidR="00707113">
        <w:rPr>
          <w:rFonts w:ascii="Pyidaungsu" w:hAnsi="Pyidaungsu" w:cs="Pyidaungsu" w:hint="cs"/>
          <w:sz w:val="28"/>
          <w:szCs w:val="28"/>
          <w:cs/>
          <w:lang w:bidi="my-MM"/>
        </w:rPr>
        <w:t xml:space="preserve">အတွင်း ထည့်လိုက်ပါက ပုံ ၃-က တွင် ဖော်ပြထားသည့် </w:t>
      </w:r>
      <w:r w:rsidR="00707113">
        <w:rPr>
          <w:rFonts w:ascii="Pyidaungsu" w:hAnsi="Pyidaungsu" w:cs="Pyidaungsu"/>
          <w:sz w:val="28"/>
          <w:szCs w:val="28"/>
          <w:lang w:bidi="my-MM"/>
        </w:rPr>
        <w:t xml:space="preserve">Confusion Matrix </w:t>
      </w:r>
      <w:r w:rsidR="00707113">
        <w:rPr>
          <w:rFonts w:ascii="Pyidaungsu" w:hAnsi="Pyidaungsu" w:cs="Pyidaungsu" w:hint="cs"/>
          <w:sz w:val="28"/>
          <w:szCs w:val="28"/>
          <w:cs/>
          <w:lang w:bidi="my-MM"/>
        </w:rPr>
        <w:t xml:space="preserve">ကို ရရှိပါသည်။ </w:t>
      </w:r>
    </w:p>
    <w:p w14:paraId="2883F185" w14:textId="670F0039" w:rsidR="007230D5" w:rsidRPr="00D82F3E" w:rsidRDefault="007230D5" w:rsidP="007230D5">
      <w:pPr>
        <w:spacing w:after="0" w:line="240" w:lineRule="auto"/>
        <w:ind w:firstLine="0"/>
        <w:jc w:val="both"/>
        <w:rPr>
          <w:rFonts w:ascii="Pyidaungsu" w:hAnsi="Pyidaungsu" w:cs="Pyidaungsu"/>
          <w:sz w:val="28"/>
          <w:szCs w:val="28"/>
          <w:cs/>
          <w:lang w:val="en-SG" w:bidi="my-MM"/>
        </w:rPr>
      </w:pPr>
      <w:r w:rsidRPr="007230D5">
        <w:rPr>
          <w:rFonts w:ascii="Pyidaungsu" w:hAnsi="Pyidaungsu" w:cs="Pyidaungsu" w:hint="cs"/>
          <w:noProof/>
          <w:sz w:val="28"/>
          <w:szCs w:val="28"/>
          <w:cs/>
          <w:lang w:val="en-SG" w:bidi="my-MM"/>
        </w:rPr>
        <w:drawing>
          <wp:inline distT="0" distB="0" distL="0" distR="0" wp14:anchorId="43418772" wp14:editId="7D65FACC">
            <wp:extent cx="59436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684D64EF" w14:textId="7E8872F3" w:rsidR="00D82F3E" w:rsidRPr="00707113" w:rsidRDefault="007230D5" w:rsidP="007230D5">
      <w:pPr>
        <w:spacing w:line="276" w:lineRule="auto"/>
        <w:ind w:firstLine="0"/>
        <w:jc w:val="center"/>
        <w:rPr>
          <w:rFonts w:ascii="Pyidaungsu" w:hAnsi="Pyidaungsu" w:cs="Pyidaungsu"/>
          <w:b/>
          <w:bCs/>
          <w:sz w:val="28"/>
          <w:szCs w:val="28"/>
          <w:lang w:bidi="my-MM"/>
        </w:rPr>
      </w:pPr>
      <w:r w:rsidRPr="00707113">
        <w:rPr>
          <w:rFonts w:ascii="Pyidaungsu" w:hAnsi="Pyidaungsu" w:cs="Pyidaungsu" w:hint="cs"/>
          <w:b/>
          <w:bCs/>
          <w:sz w:val="28"/>
          <w:szCs w:val="28"/>
          <w:cs/>
          <w:lang w:bidi="my-MM"/>
        </w:rPr>
        <w:t>ဇယား (၃-က) ခန့်မှန်း ရလဒ်နှင့် မူလ တန်ဖိုး</w:t>
      </w:r>
    </w:p>
    <w:p w14:paraId="53AECF15" w14:textId="724D2945" w:rsidR="00707113" w:rsidRDefault="00707113" w:rsidP="007230D5">
      <w:pPr>
        <w:spacing w:line="276" w:lineRule="auto"/>
        <w:ind w:firstLine="0"/>
        <w:jc w:val="center"/>
        <w:rPr>
          <w:rFonts w:ascii="Pyidaungsu" w:hAnsi="Pyidaungsu" w:cs="Pyidaungsu"/>
          <w:sz w:val="28"/>
          <w:szCs w:val="28"/>
          <w:lang w:bidi="my-MM"/>
        </w:rPr>
      </w:pPr>
      <w:r w:rsidRPr="00707113">
        <w:rPr>
          <w:rFonts w:ascii="Pyidaungsu" w:hAnsi="Pyidaungsu" w:cs="Pyidaungsu"/>
          <w:noProof/>
          <w:cs/>
          <w:lang w:bidi="my-MM"/>
        </w:rPr>
        <w:drawing>
          <wp:inline distT="0" distB="0" distL="0" distR="0" wp14:anchorId="4482C17E" wp14:editId="1E33BE46">
            <wp:extent cx="4615217"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326" b="4157"/>
                    <a:stretch/>
                  </pic:blipFill>
                  <pic:spPr bwMode="auto">
                    <a:xfrm>
                      <a:off x="0" y="0"/>
                      <a:ext cx="4615217" cy="3566160"/>
                    </a:xfrm>
                    <a:prstGeom prst="rect">
                      <a:avLst/>
                    </a:prstGeom>
                    <a:noFill/>
                    <a:ln>
                      <a:noFill/>
                    </a:ln>
                    <a:extLst>
                      <a:ext uri="{53640926-AAD7-44D8-BBD7-CCE9431645EC}">
                        <a14:shadowObscured xmlns:a14="http://schemas.microsoft.com/office/drawing/2010/main"/>
                      </a:ext>
                    </a:extLst>
                  </pic:spPr>
                </pic:pic>
              </a:graphicData>
            </a:graphic>
          </wp:inline>
        </w:drawing>
      </w:r>
    </w:p>
    <w:p w14:paraId="15352EC9" w14:textId="7CD70B1D" w:rsidR="00707113" w:rsidRPr="00707113" w:rsidRDefault="00707113" w:rsidP="007230D5">
      <w:pPr>
        <w:spacing w:line="276" w:lineRule="auto"/>
        <w:ind w:firstLine="0"/>
        <w:jc w:val="center"/>
        <w:rPr>
          <w:rFonts w:ascii="Pyidaungsu" w:hAnsi="Pyidaungsu" w:cs="Pyidaungsu"/>
          <w:b/>
          <w:bCs/>
          <w:sz w:val="28"/>
          <w:szCs w:val="28"/>
          <w:lang w:bidi="my-MM"/>
        </w:rPr>
      </w:pPr>
      <w:r w:rsidRPr="00707113">
        <w:rPr>
          <w:rFonts w:ascii="Pyidaungsu" w:hAnsi="Pyidaungsu" w:cs="Pyidaungsu" w:hint="cs"/>
          <w:b/>
          <w:bCs/>
          <w:sz w:val="28"/>
          <w:szCs w:val="28"/>
          <w:cs/>
          <w:lang w:bidi="my-MM"/>
        </w:rPr>
        <w:t xml:space="preserve">ပုံ (၃-က) </w:t>
      </w:r>
      <w:r w:rsidRPr="00707113">
        <w:rPr>
          <w:rFonts w:ascii="Pyidaungsu" w:hAnsi="Pyidaungsu" w:cs="Pyidaungsu"/>
          <w:b/>
          <w:bCs/>
          <w:sz w:val="28"/>
          <w:szCs w:val="28"/>
          <w:lang w:bidi="my-MM"/>
        </w:rPr>
        <w:t>Confusion Matrix</w:t>
      </w:r>
      <w:r w:rsidRPr="00707113">
        <w:rPr>
          <w:rFonts w:ascii="Pyidaungsu" w:hAnsi="Pyidaungsu" w:cs="Pyidaungsu" w:hint="cs"/>
          <w:b/>
          <w:bCs/>
          <w:sz w:val="28"/>
          <w:szCs w:val="28"/>
          <w:cs/>
          <w:lang w:bidi="my-MM"/>
        </w:rPr>
        <w:t xml:space="preserve"> (ဇယား ၃ -က၏ ရလဒ်)</w:t>
      </w:r>
    </w:p>
    <w:p w14:paraId="73E8C90A" w14:textId="4846FD61" w:rsidR="00707113" w:rsidRDefault="00707113" w:rsidP="00707113">
      <w:pPr>
        <w:spacing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၁၂။</w:t>
      </w:r>
      <w:r>
        <w:rPr>
          <w:rFonts w:ascii="Pyidaungsu" w:hAnsi="Pyidaungsu" w:cs="Pyidaungsu"/>
          <w:sz w:val="28"/>
          <w:szCs w:val="28"/>
          <w:cs/>
          <w:lang w:bidi="my-MM"/>
        </w:rPr>
        <w:tab/>
      </w:r>
      <w:r>
        <w:rPr>
          <w:rFonts w:ascii="Pyidaungsu" w:hAnsi="Pyidaungsu" w:cs="Pyidaungsu"/>
          <w:sz w:val="28"/>
          <w:szCs w:val="28"/>
          <w:lang w:bidi="my-MM"/>
        </w:rPr>
        <w:t>Confusion Matrix</w:t>
      </w:r>
      <w:r>
        <w:rPr>
          <w:rFonts w:ascii="Pyidaungsu" w:hAnsi="Pyidaungsu" w:cs="Pyidaungsu" w:hint="cs"/>
          <w:sz w:val="28"/>
          <w:szCs w:val="28"/>
          <w:cs/>
          <w:lang w:bidi="my-MM"/>
        </w:rPr>
        <w:t xml:space="preserve"> ဆိုသည်မှာ </w:t>
      </w:r>
      <w:r>
        <w:rPr>
          <w:rFonts w:ascii="Pyidaungsu" w:hAnsi="Pyidaungsu" w:cs="Pyidaungsu"/>
          <w:sz w:val="28"/>
          <w:szCs w:val="28"/>
          <w:lang w:bidi="my-MM"/>
        </w:rPr>
        <w:t xml:space="preserve">True </w:t>
      </w:r>
      <w:r w:rsidRPr="007230D5">
        <w:rPr>
          <w:rFonts w:ascii="Pyidaungsu" w:hAnsi="Pyidaungsu" w:cs="Pyidaungsu"/>
          <w:b/>
          <w:bCs/>
          <w:color w:val="197723" w:themeColor="accent4"/>
          <w:sz w:val="28"/>
          <w:szCs w:val="28"/>
          <w:lang w:bidi="my-MM"/>
        </w:rPr>
        <w:t>Positive</w:t>
      </w:r>
      <w:r>
        <w:rPr>
          <w:rFonts w:ascii="Pyidaungsu" w:hAnsi="Pyidaungsu" w:cs="Pyidaungsu" w:hint="cs"/>
          <w:sz w:val="28"/>
          <w:szCs w:val="28"/>
          <w:cs/>
          <w:lang w:bidi="my-MM"/>
        </w:rPr>
        <w:t xml:space="preserve"> ၊  </w:t>
      </w:r>
      <w:r>
        <w:rPr>
          <w:rFonts w:ascii="Pyidaungsu" w:hAnsi="Pyidaungsu" w:cs="Pyidaungsu"/>
          <w:sz w:val="28"/>
          <w:szCs w:val="28"/>
          <w:lang w:bidi="my-MM"/>
        </w:rPr>
        <w:t xml:space="preserve">True </w:t>
      </w:r>
      <w:r w:rsidRPr="007230D5">
        <w:rPr>
          <w:rFonts w:ascii="Pyidaungsu" w:hAnsi="Pyidaungsu" w:cs="Pyidaungsu"/>
          <w:b/>
          <w:bCs/>
          <w:color w:val="197723" w:themeColor="accent4"/>
          <w:sz w:val="28"/>
          <w:szCs w:val="28"/>
          <w:lang w:bidi="my-MM"/>
        </w:rPr>
        <w:t>Negative</w:t>
      </w:r>
      <w:r>
        <w:rPr>
          <w:rFonts w:ascii="Pyidaungsu" w:hAnsi="Pyidaungsu" w:cs="Pyidaungsu" w:hint="cs"/>
          <w:sz w:val="28"/>
          <w:szCs w:val="28"/>
          <w:cs/>
          <w:lang w:bidi="my-MM"/>
        </w:rPr>
        <w:t xml:space="preserve"> ၊ </w:t>
      </w:r>
      <w:r>
        <w:rPr>
          <w:rFonts w:ascii="Pyidaungsu" w:hAnsi="Pyidaungsu" w:cs="Pyidaungsu"/>
          <w:sz w:val="28"/>
          <w:szCs w:val="28"/>
          <w:lang w:bidi="my-MM"/>
        </w:rPr>
        <w:t xml:space="preserve">False </w:t>
      </w:r>
      <w:r w:rsidRPr="007230D5">
        <w:rPr>
          <w:rFonts w:ascii="Pyidaungsu" w:hAnsi="Pyidaungsu" w:cs="Pyidaungsu"/>
          <w:b/>
          <w:bCs/>
          <w:color w:val="C00000"/>
          <w:sz w:val="28"/>
          <w:szCs w:val="28"/>
          <w:lang w:bidi="my-MM"/>
        </w:rPr>
        <w:t>Negative</w:t>
      </w:r>
      <w:r>
        <w:rPr>
          <w:rFonts w:ascii="Pyidaungsu" w:hAnsi="Pyidaungsu" w:cs="Pyidaungsu" w:hint="cs"/>
          <w:sz w:val="28"/>
          <w:szCs w:val="28"/>
          <w:cs/>
          <w:lang w:bidi="my-MM"/>
        </w:rPr>
        <w:t xml:space="preserve"> နှင့် </w:t>
      </w:r>
      <w:r>
        <w:rPr>
          <w:rFonts w:ascii="Pyidaungsu" w:hAnsi="Pyidaungsu" w:cs="Pyidaungsu"/>
          <w:sz w:val="28"/>
          <w:szCs w:val="28"/>
          <w:lang w:bidi="my-MM"/>
        </w:rPr>
        <w:t xml:space="preserve">False </w:t>
      </w:r>
      <w:r w:rsidRPr="007230D5">
        <w:rPr>
          <w:rFonts w:ascii="Pyidaungsu" w:hAnsi="Pyidaungsu" w:cs="Pyidaungsu"/>
          <w:b/>
          <w:bCs/>
          <w:color w:val="C00000"/>
          <w:sz w:val="28"/>
          <w:szCs w:val="28"/>
          <w:lang w:bidi="my-MM"/>
        </w:rPr>
        <w:t>Positive</w:t>
      </w:r>
      <w:r>
        <w:rPr>
          <w:rFonts w:ascii="Pyidaungsu" w:hAnsi="Pyidaungsu" w:cs="Pyidaungsu" w:hint="cs"/>
          <w:b/>
          <w:bCs/>
          <w:color w:val="C00000"/>
          <w:sz w:val="28"/>
          <w:szCs w:val="28"/>
          <w:cs/>
          <w:lang w:bidi="my-MM"/>
        </w:rPr>
        <w:t xml:space="preserve"> </w:t>
      </w:r>
      <w:r>
        <w:rPr>
          <w:rFonts w:ascii="Pyidaungsu" w:hAnsi="Pyidaungsu" w:cs="Pyidaungsu" w:hint="cs"/>
          <w:sz w:val="28"/>
          <w:szCs w:val="28"/>
          <w:cs/>
          <w:lang w:bidi="my-MM"/>
        </w:rPr>
        <w:t xml:space="preserve">တို့ကို </w:t>
      </w:r>
      <w:r>
        <w:rPr>
          <w:rFonts w:ascii="Pyidaungsu" w:hAnsi="Pyidaungsu" w:cs="Pyidaungsu"/>
          <w:sz w:val="28"/>
          <w:szCs w:val="28"/>
          <w:lang w:bidi="my-MM"/>
        </w:rPr>
        <w:t xml:space="preserve">Squared Matrix </w:t>
      </w:r>
      <w:r>
        <w:rPr>
          <w:rFonts w:ascii="Pyidaungsu" w:hAnsi="Pyidaungsu" w:cs="Pyidaungsu" w:hint="cs"/>
          <w:sz w:val="28"/>
          <w:szCs w:val="28"/>
          <w:cs/>
          <w:lang w:bidi="my-MM"/>
        </w:rPr>
        <w:t xml:space="preserve">ဖြင့် ဖော်ပြခြင်း ဖြစ်ပြီး ယေဘုယျ </w:t>
      </w:r>
      <w:r>
        <w:rPr>
          <w:rFonts w:ascii="Pyidaungsu" w:hAnsi="Pyidaungsu" w:cs="Pyidaungsu"/>
          <w:sz w:val="28"/>
          <w:szCs w:val="28"/>
          <w:lang w:bidi="my-MM"/>
        </w:rPr>
        <w:t>Confusion Matrix</w:t>
      </w:r>
      <w:r>
        <w:rPr>
          <w:rFonts w:ascii="Pyidaungsu" w:hAnsi="Pyidaungsu" w:cs="Pyidaungsu" w:hint="cs"/>
          <w:sz w:val="28"/>
          <w:szCs w:val="28"/>
          <w:cs/>
          <w:lang w:bidi="my-MM"/>
        </w:rPr>
        <w:t xml:space="preserve"> မှာ ပုံ (၃-ခ)တွင် ဖော်ပြထားသည့် အတိုင်း ဖြစ်သည်။ </w:t>
      </w:r>
    </w:p>
    <w:p w14:paraId="6673597D" w14:textId="69A78D4B" w:rsidR="00707113" w:rsidRDefault="00707113" w:rsidP="00707113">
      <w:pPr>
        <w:spacing w:line="240" w:lineRule="auto"/>
        <w:ind w:firstLine="0"/>
        <w:jc w:val="center"/>
        <w:rPr>
          <w:rFonts w:ascii="Pyidaungsu" w:hAnsi="Pyidaungsu" w:cstheme="minorBidi"/>
          <w:sz w:val="36"/>
          <w:szCs w:val="36"/>
          <w:lang w:bidi="my-MM"/>
        </w:rPr>
      </w:pPr>
      <w:r w:rsidRPr="00707113">
        <w:rPr>
          <w:rFonts w:ascii="Pyidaungsu" w:hAnsi="Pyidaungsu" w:cs="Myanmar Text" w:hint="cs"/>
          <w:noProof/>
          <w:sz w:val="36"/>
          <w:szCs w:val="36"/>
          <w:cs/>
          <w:lang w:bidi="my-MM"/>
        </w:rPr>
        <w:drawing>
          <wp:inline distT="0" distB="0" distL="0" distR="0" wp14:anchorId="36BA9E54" wp14:editId="0FCE4CB8">
            <wp:extent cx="511048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0480" cy="4365625"/>
                    </a:xfrm>
                    <a:prstGeom prst="rect">
                      <a:avLst/>
                    </a:prstGeom>
                    <a:noFill/>
                    <a:ln>
                      <a:noFill/>
                    </a:ln>
                  </pic:spPr>
                </pic:pic>
              </a:graphicData>
            </a:graphic>
          </wp:inline>
        </w:drawing>
      </w:r>
    </w:p>
    <w:p w14:paraId="04912694" w14:textId="5876FDF9" w:rsidR="00707113" w:rsidRDefault="00707113" w:rsidP="00707113">
      <w:pPr>
        <w:spacing w:line="276" w:lineRule="auto"/>
        <w:ind w:firstLine="0"/>
        <w:jc w:val="center"/>
        <w:rPr>
          <w:rFonts w:ascii="Pyidaungsu" w:hAnsi="Pyidaungsu" w:cs="Pyidaungsu"/>
          <w:b/>
          <w:bCs/>
          <w:sz w:val="28"/>
          <w:szCs w:val="28"/>
          <w:lang w:bidi="my-MM"/>
        </w:rPr>
      </w:pPr>
      <w:r w:rsidRPr="00707113">
        <w:rPr>
          <w:rFonts w:ascii="Pyidaungsu" w:hAnsi="Pyidaungsu" w:cs="Pyidaungsu" w:hint="cs"/>
          <w:b/>
          <w:bCs/>
          <w:sz w:val="28"/>
          <w:szCs w:val="28"/>
          <w:cs/>
          <w:lang w:bidi="my-MM"/>
        </w:rPr>
        <w:t>ပုံ (၃-</w:t>
      </w:r>
      <w:r>
        <w:rPr>
          <w:rFonts w:ascii="Pyidaungsu" w:hAnsi="Pyidaungsu" w:cs="Pyidaungsu" w:hint="cs"/>
          <w:b/>
          <w:bCs/>
          <w:sz w:val="28"/>
          <w:szCs w:val="28"/>
          <w:cs/>
          <w:lang w:bidi="my-MM"/>
        </w:rPr>
        <w:t>ခ</w:t>
      </w:r>
      <w:r w:rsidRPr="00707113">
        <w:rPr>
          <w:rFonts w:ascii="Pyidaungsu" w:hAnsi="Pyidaungsu" w:cs="Pyidaungsu" w:hint="cs"/>
          <w:b/>
          <w:bCs/>
          <w:sz w:val="28"/>
          <w:szCs w:val="28"/>
          <w:cs/>
          <w:lang w:bidi="my-MM"/>
        </w:rPr>
        <w:t xml:space="preserve">) </w:t>
      </w:r>
      <w:r w:rsidRPr="00707113">
        <w:rPr>
          <w:rFonts w:ascii="Pyidaungsu" w:hAnsi="Pyidaungsu" w:cs="Pyidaungsu"/>
          <w:b/>
          <w:bCs/>
          <w:sz w:val="28"/>
          <w:szCs w:val="28"/>
          <w:lang w:bidi="my-MM"/>
        </w:rPr>
        <w:t>Confusion Matrix</w:t>
      </w:r>
      <w:r w:rsidRPr="00707113">
        <w:rPr>
          <w:rFonts w:ascii="Pyidaungsu" w:hAnsi="Pyidaungsu" w:cs="Pyidaungsu" w:hint="cs"/>
          <w:b/>
          <w:bCs/>
          <w:sz w:val="28"/>
          <w:szCs w:val="28"/>
          <w:cs/>
          <w:lang w:bidi="my-MM"/>
        </w:rPr>
        <w:t xml:space="preserve"> </w:t>
      </w:r>
    </w:p>
    <w:p w14:paraId="7EF42597" w14:textId="45E39D43" w:rsidR="000A2213" w:rsidRDefault="000A2213" w:rsidP="000A2213">
      <w:pPr>
        <w:spacing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၁</w:t>
      </w:r>
      <w:r w:rsidR="004B5EE8">
        <w:rPr>
          <w:rFonts w:ascii="Pyidaungsu" w:hAnsi="Pyidaungsu" w:cs="Pyidaungsu" w:hint="cs"/>
          <w:sz w:val="28"/>
          <w:szCs w:val="28"/>
          <w:cs/>
          <w:lang w:val="en-GB" w:bidi="my-MM"/>
        </w:rPr>
        <w:t>၃</w:t>
      </w:r>
      <w:r>
        <w:rPr>
          <w:rFonts w:ascii="Pyidaungsu" w:hAnsi="Pyidaungsu" w:cs="Pyidaungsu" w:hint="cs"/>
          <w:sz w:val="28"/>
          <w:szCs w:val="28"/>
          <w:cs/>
          <w:lang w:bidi="my-MM"/>
        </w:rPr>
        <w:t>။</w:t>
      </w:r>
      <w:r>
        <w:rPr>
          <w:rFonts w:ascii="Pyidaungsu" w:hAnsi="Pyidaungsu" w:cs="Pyidaungsu"/>
          <w:sz w:val="28"/>
          <w:szCs w:val="28"/>
          <w:cs/>
          <w:lang w:bidi="my-MM"/>
        </w:rPr>
        <w:tab/>
      </w:r>
      <w:r>
        <w:rPr>
          <w:rFonts w:ascii="Pyidaungsu" w:hAnsi="Pyidaungsu" w:cs="Pyidaungsu"/>
          <w:sz w:val="28"/>
          <w:szCs w:val="28"/>
          <w:lang w:bidi="my-MM"/>
        </w:rPr>
        <w:t>Confusion Matrix</w:t>
      </w:r>
      <w:r>
        <w:rPr>
          <w:rFonts w:ascii="Pyidaungsu" w:hAnsi="Pyidaungsu" w:cs="Pyidaungsu" w:hint="cs"/>
          <w:sz w:val="28"/>
          <w:szCs w:val="28"/>
          <w:cs/>
          <w:lang w:bidi="my-MM"/>
        </w:rPr>
        <w:t xml:space="preserve"> သည် အခြား </w:t>
      </w:r>
      <w:r w:rsidRPr="00D82F3E">
        <w:rPr>
          <w:rFonts w:ascii="Pyidaungsu" w:hAnsi="Pyidaungsu" w:cs="Pyidaungsu"/>
          <w:sz w:val="28"/>
          <w:szCs w:val="28"/>
          <w:lang w:bidi="my-MM"/>
        </w:rPr>
        <w:t>Evaluation Metric</w:t>
      </w:r>
      <w:r>
        <w:rPr>
          <w:rFonts w:ascii="Pyidaungsu" w:hAnsi="Pyidaungsu" w:cs="Pyidaungsu" w:hint="cs"/>
          <w:sz w:val="28"/>
          <w:szCs w:val="28"/>
          <w:cs/>
          <w:lang w:bidi="my-MM"/>
        </w:rPr>
        <w:t xml:space="preserve"> များကို သင်ယူရန် အတွက် အရေးကြီးသည့် အခြေခံ သဘောတရား တစ်ခုဖြစ်သည်။ ဤ စာအုပ်တွင် </w:t>
      </w:r>
      <w:r>
        <w:rPr>
          <w:rFonts w:ascii="Pyidaungsu" w:hAnsi="Pyidaungsu" w:cs="Pyidaungsu"/>
          <w:sz w:val="28"/>
          <w:szCs w:val="28"/>
          <w:lang w:bidi="my-MM"/>
        </w:rPr>
        <w:t>Confusion Matrix</w:t>
      </w:r>
      <w:r>
        <w:rPr>
          <w:rFonts w:ascii="Pyidaungsu" w:hAnsi="Pyidaungsu" w:cs="Pyidaungsu" w:hint="cs"/>
          <w:sz w:val="28"/>
          <w:szCs w:val="28"/>
          <w:cs/>
          <w:lang w:bidi="my-MM"/>
        </w:rPr>
        <w:t xml:space="preserve"> ၏ </w:t>
      </w:r>
      <w:r w:rsidR="00140FD8">
        <w:rPr>
          <w:rFonts w:ascii="Pyidaungsu" w:hAnsi="Pyidaungsu" w:cs="Pyidaungsu"/>
          <w:sz w:val="28"/>
          <w:szCs w:val="28"/>
          <w:lang w:bidi="my-MM"/>
        </w:rPr>
        <w:t xml:space="preserve">Column </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သည် ခန့်မှန်းတန်ဖိုးများကို ရည်ညွှန်းပြီး </w:t>
      </w:r>
      <w:r>
        <w:rPr>
          <w:rFonts w:ascii="Pyidaungsu" w:hAnsi="Pyidaungsu" w:cs="Pyidaungsu"/>
          <w:sz w:val="28"/>
          <w:szCs w:val="28"/>
          <w:lang w:bidi="my-MM"/>
        </w:rPr>
        <w:t xml:space="preserve">Row </w:t>
      </w:r>
      <w:r>
        <w:rPr>
          <w:rFonts w:ascii="Pyidaungsu" w:hAnsi="Pyidaungsu" w:cs="Pyidaungsu" w:hint="cs"/>
          <w:sz w:val="28"/>
          <w:szCs w:val="28"/>
          <w:cs/>
          <w:lang w:bidi="my-MM"/>
        </w:rPr>
        <w:t xml:space="preserve">သည် မူလတန်ဖိုးကို ရည်ညွှန်းသည်။ </w:t>
      </w:r>
      <w:r w:rsidR="00D17D89">
        <w:rPr>
          <w:rFonts w:ascii="Pyidaungsu" w:hAnsi="Pyidaungsu" w:cs="Pyidaungsu"/>
          <w:sz w:val="28"/>
          <w:szCs w:val="28"/>
          <w:lang w:bidi="my-MM"/>
        </w:rPr>
        <w:t>Confusion Matrix</w:t>
      </w:r>
      <w:r w:rsidR="00D17D89">
        <w:rPr>
          <w:rFonts w:ascii="Pyidaungsu" w:hAnsi="Pyidaungsu" w:cs="Pyidaungsu" w:hint="cs"/>
          <w:sz w:val="28"/>
          <w:szCs w:val="28"/>
          <w:cs/>
          <w:lang w:bidi="my-MM"/>
        </w:rPr>
        <w:t xml:space="preserve"> </w:t>
      </w:r>
      <w:r>
        <w:rPr>
          <w:rFonts w:ascii="Pyidaungsu" w:hAnsi="Pyidaungsu" w:cs="Pyidaungsu" w:hint="cs"/>
          <w:sz w:val="28"/>
          <w:szCs w:val="28"/>
          <w:cs/>
          <w:lang w:bidi="my-MM"/>
        </w:rPr>
        <w:t>ကို သတ်မှတ်နိုင်သည့် အခြားနည်းလမ်း</w:t>
      </w:r>
      <w:r w:rsidR="00FC642E">
        <w:rPr>
          <w:rFonts w:ascii="Pyidaungsu" w:hAnsi="Pyidaungsu" w:cs="Pyidaungsu" w:hint="cs"/>
          <w:sz w:val="28"/>
          <w:szCs w:val="28"/>
          <w:cs/>
          <w:lang w:bidi="my-MM"/>
        </w:rPr>
        <w:t>တစ်ခု</w:t>
      </w:r>
      <w:r>
        <w:rPr>
          <w:rFonts w:ascii="Pyidaungsu" w:hAnsi="Pyidaungsu" w:cs="Pyidaungsu" w:hint="cs"/>
          <w:sz w:val="28"/>
          <w:szCs w:val="28"/>
          <w:cs/>
          <w:lang w:bidi="my-MM"/>
        </w:rPr>
        <w:t xml:space="preserve">မှာ </w:t>
      </w:r>
      <w:r w:rsidR="00D17D89">
        <w:rPr>
          <w:rFonts w:ascii="Pyidaungsu" w:hAnsi="Pyidaungsu" w:cs="Pyidaungsu"/>
          <w:sz w:val="28"/>
          <w:szCs w:val="28"/>
          <w:lang w:bidi="my-MM"/>
        </w:rPr>
        <w:t xml:space="preserve">Row </w:t>
      </w:r>
      <w:r>
        <w:rPr>
          <w:rFonts w:ascii="Pyidaungsu" w:hAnsi="Pyidaungsu" w:cs="Pyidaungsu" w:hint="cs"/>
          <w:sz w:val="28"/>
          <w:szCs w:val="28"/>
          <w:cs/>
          <w:lang w:bidi="my-MM"/>
        </w:rPr>
        <w:t xml:space="preserve">ကို ခန့်မှန်းတန်ဖိုးဟု သတ်မှတ်၍ </w:t>
      </w:r>
      <w:r w:rsidR="00D17D89">
        <w:rPr>
          <w:rFonts w:ascii="Pyidaungsu" w:hAnsi="Pyidaungsu" w:cs="Pyidaungsu"/>
          <w:sz w:val="28"/>
          <w:szCs w:val="28"/>
          <w:lang w:bidi="my-MM"/>
        </w:rPr>
        <w:t>Confusion Matrix</w:t>
      </w:r>
      <w:r w:rsidR="00D17D89">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ကို မူလတန်ဖိုး ဟု သတ်မှတ်ခြင်း ဖြစ်သည်။ </w:t>
      </w:r>
    </w:p>
    <w:p w14:paraId="67FA0DE6" w14:textId="6B8B34CD" w:rsidR="000A2213" w:rsidRDefault="000A2213" w:rsidP="00707113">
      <w:pPr>
        <w:spacing w:line="276" w:lineRule="auto"/>
        <w:ind w:firstLine="0"/>
        <w:jc w:val="center"/>
        <w:rPr>
          <w:rFonts w:ascii="Pyidaungsu" w:hAnsi="Pyidaungsu" w:cs="Pyidaungsu"/>
          <w:b/>
          <w:bCs/>
          <w:sz w:val="28"/>
          <w:szCs w:val="28"/>
          <w:lang w:bidi="my-MM"/>
        </w:rPr>
      </w:pPr>
    </w:p>
    <w:p w14:paraId="750BF86D" w14:textId="6F7A0A39" w:rsidR="004B5EE8" w:rsidRDefault="004B5EE8" w:rsidP="004B5EE8">
      <w:pPr>
        <w:spacing w:line="276" w:lineRule="auto"/>
        <w:ind w:firstLine="0"/>
        <w:jc w:val="both"/>
        <w:rPr>
          <w:rFonts w:ascii="Pyidaungsu" w:hAnsi="Pyidaungsu" w:cs="Pyidaungsu"/>
          <w:b/>
          <w:bCs/>
          <w:sz w:val="28"/>
          <w:szCs w:val="28"/>
          <w:lang w:val="en-SG" w:bidi="my-MM"/>
        </w:rPr>
      </w:pPr>
      <w:r>
        <w:rPr>
          <w:rFonts w:ascii="Pyidaungsu" w:hAnsi="Pyidaungsu" w:cs="Pyidaungsu"/>
          <w:b/>
          <w:bCs/>
          <w:sz w:val="28"/>
          <w:szCs w:val="28"/>
          <w:lang w:val="en-SG" w:bidi="my-MM"/>
        </w:rPr>
        <w:lastRenderedPageBreak/>
        <w:t>Accuracy</w:t>
      </w:r>
    </w:p>
    <w:p w14:paraId="37E72B69" w14:textId="25ECA87A" w:rsidR="004B5EE8" w:rsidRDefault="004B5EE8" w:rsidP="004B5EE8">
      <w:pPr>
        <w:spacing w:line="276" w:lineRule="auto"/>
        <w:ind w:firstLine="0"/>
        <w:jc w:val="both"/>
        <w:rPr>
          <w:rFonts w:ascii="Pyidaungsu" w:hAnsi="Pyidaungsu" w:cs="Pyidaungsu"/>
          <w:sz w:val="28"/>
          <w:szCs w:val="28"/>
          <w:lang w:val="en-SG" w:bidi="my-MM"/>
        </w:rPr>
      </w:pPr>
      <w:r w:rsidRPr="004B5EE8">
        <w:rPr>
          <w:rFonts w:ascii="Pyidaungsu" w:hAnsi="Pyidaungsu" w:cs="Pyidaungsu" w:hint="cs"/>
          <w:sz w:val="28"/>
          <w:szCs w:val="28"/>
          <w:cs/>
          <w:lang w:val="en-SG" w:bidi="my-MM"/>
        </w:rPr>
        <w:t xml:space="preserve">၁၄။ </w:t>
      </w:r>
      <w:r w:rsidRPr="00DC4A44">
        <w:rPr>
          <w:rFonts w:ascii="Pyidaungsu" w:hAnsi="Pyidaungsu" w:cs="Pyidaungsu"/>
          <w:sz w:val="28"/>
          <w:szCs w:val="28"/>
        </w:rPr>
        <w:t>Classification</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Model </w:t>
      </w:r>
      <w:r>
        <w:rPr>
          <w:rFonts w:ascii="Pyidaungsu" w:hAnsi="Pyidaungsu" w:cs="Pyidaungsu" w:hint="cs"/>
          <w:sz w:val="28"/>
          <w:szCs w:val="28"/>
          <w:cs/>
          <w:lang w:bidi="my-MM"/>
        </w:rPr>
        <w:t xml:space="preserve">တစ်ခု၏ ခန့်မှန်းချက် </w:t>
      </w:r>
      <w:r>
        <w:rPr>
          <w:rFonts w:ascii="Pyidaungsu" w:hAnsi="Pyidaungsu" w:cs="Pyidaungsu" w:hint="cs"/>
          <w:sz w:val="28"/>
          <w:szCs w:val="28"/>
          <w:cs/>
          <w:lang w:val="en-SG" w:bidi="my-MM"/>
        </w:rPr>
        <w:t xml:space="preserve">တိကျမှုကို တိုင်းတာခြင်းဖြစ်ပြီး သင်္ချာအားဖြင့် အောက်ပါ အတိုင်း တွက်ချက်နိုင်သည်။ </w:t>
      </w:r>
    </w:p>
    <w:p w14:paraId="62A639C6" w14:textId="01B412E1" w:rsidR="004B5EE8" w:rsidRDefault="004B5EE8" w:rsidP="004B5EE8">
      <w:pPr>
        <w:spacing w:line="276" w:lineRule="auto"/>
        <w:ind w:firstLine="0"/>
        <w:jc w:val="center"/>
        <w:rPr>
          <w:rFonts w:ascii="Pyidaungsu" w:hAnsi="Pyidaungsu" w:cs="Pyidaungsu"/>
          <w:sz w:val="28"/>
          <w:szCs w:val="28"/>
          <w:lang w:val="en-SG" w:bidi="my-MM"/>
        </w:rPr>
      </w:pPr>
      <w:r>
        <w:rPr>
          <w:noProof/>
        </w:rPr>
        <w:drawing>
          <wp:inline distT="0" distB="0" distL="0" distR="0" wp14:anchorId="0C3F916F" wp14:editId="20AC0121">
            <wp:extent cx="4646356" cy="811144"/>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0344" cy="811840"/>
                    </a:xfrm>
                    <a:prstGeom prst="rect">
                      <a:avLst/>
                    </a:prstGeom>
                  </pic:spPr>
                </pic:pic>
              </a:graphicData>
            </a:graphic>
          </wp:inline>
        </w:drawing>
      </w:r>
    </w:p>
    <w:p w14:paraId="5FE19439" w14:textId="65459321" w:rsidR="002C6969" w:rsidRDefault="004B5EE8" w:rsidP="004B5EE8">
      <w:pPr>
        <w:spacing w:before="240" w:line="276" w:lineRule="auto"/>
        <w:ind w:firstLine="0"/>
        <w:jc w:val="both"/>
        <w:rPr>
          <w:rFonts w:ascii="Pyidaungsu" w:hAnsi="Pyidaungsu" w:cs="Pyidaungsu"/>
          <w:sz w:val="28"/>
          <w:szCs w:val="28"/>
          <w:cs/>
          <w:lang w:val="en-SG" w:bidi="my-MM"/>
        </w:rPr>
      </w:pPr>
      <w:r>
        <w:rPr>
          <w:rFonts w:ascii="Pyidaungsu" w:hAnsi="Pyidaungsu" w:cs="Pyidaungsu" w:hint="cs"/>
          <w:sz w:val="28"/>
          <w:szCs w:val="28"/>
          <w:cs/>
          <w:lang w:val="en-SG" w:bidi="my-MM"/>
        </w:rPr>
        <w:t>၁၅။</w:t>
      </w:r>
      <w:r>
        <w:rPr>
          <w:rFonts w:ascii="Pyidaungsu" w:hAnsi="Pyidaungsu" w:cs="Pyidaungsu"/>
          <w:sz w:val="28"/>
          <w:szCs w:val="28"/>
          <w:cs/>
          <w:lang w:val="en-SG" w:bidi="my-MM"/>
        </w:rPr>
        <w:tab/>
      </w:r>
      <w:r w:rsidRPr="004B5EE8">
        <w:rPr>
          <w:rFonts w:ascii="Pyidaungsu" w:hAnsi="Pyidaungsu" w:cs="Pyidaungsu"/>
          <w:sz w:val="28"/>
          <w:szCs w:val="28"/>
          <w:lang w:val="en-SG" w:bidi="my-MM"/>
        </w:rPr>
        <w:t>Accuracy</w:t>
      </w:r>
      <w:r>
        <w:rPr>
          <w:rFonts w:ascii="Pyidaungsu" w:hAnsi="Pyidaungsu" w:cs="Pyidaungsu"/>
          <w:sz w:val="28"/>
          <w:szCs w:val="28"/>
          <w:lang w:val="en-SG" w:bidi="my-MM"/>
        </w:rPr>
        <w:t xml:space="preserve"> </w:t>
      </w:r>
      <w:r>
        <w:rPr>
          <w:rFonts w:ascii="Pyidaungsu" w:hAnsi="Pyidaungsu" w:cs="Pyidaungsu" w:hint="cs"/>
          <w:sz w:val="28"/>
          <w:szCs w:val="28"/>
          <w:cs/>
          <w:lang w:val="en-SG" w:bidi="my-MM"/>
        </w:rPr>
        <w:t>တန်ဖိုးသည်</w:t>
      </w:r>
      <w:r w:rsidR="002C6969">
        <w:rPr>
          <w:rFonts w:ascii="Pyidaungsu" w:hAnsi="Pyidaungsu" w:cs="Pyidaungsu" w:hint="cs"/>
          <w:sz w:val="28"/>
          <w:szCs w:val="28"/>
          <w:cs/>
          <w:lang w:val="en-SG" w:bidi="my-MM"/>
        </w:rPr>
        <w:t xml:space="preserve"> </w:t>
      </w:r>
      <w:r w:rsidR="002C6969">
        <w:rPr>
          <w:rFonts w:ascii="Pyidaungsu" w:hAnsi="Pyidaungsu" w:cs="Pyidaungsu"/>
          <w:sz w:val="28"/>
          <w:szCs w:val="28"/>
          <w:lang w:val="en-SG" w:bidi="my-MM"/>
        </w:rPr>
        <w:t>Balanced Data-set</w:t>
      </w:r>
      <w:r w:rsidR="002C6969">
        <w:rPr>
          <w:rFonts w:ascii="Pyidaungsu" w:hAnsi="Pyidaungsu" w:cs="Pyidaungsu" w:hint="cs"/>
          <w:sz w:val="28"/>
          <w:szCs w:val="28"/>
          <w:cs/>
          <w:lang w:val="en-SG" w:bidi="my-MM"/>
        </w:rPr>
        <w:t xml:space="preserve"> များအတွက် အသုံး၀င်သည့် </w:t>
      </w:r>
      <w:r w:rsidR="002C6969" w:rsidRPr="00D82F3E">
        <w:rPr>
          <w:rFonts w:ascii="Pyidaungsu" w:hAnsi="Pyidaungsu" w:cs="Pyidaungsu"/>
          <w:sz w:val="28"/>
          <w:szCs w:val="28"/>
          <w:lang w:bidi="my-MM"/>
        </w:rPr>
        <w:t>Metric</w:t>
      </w:r>
      <w:r w:rsidR="002C6969" w:rsidRPr="00A57777">
        <w:rPr>
          <w:rFonts w:ascii="Pyidaungsu" w:hAnsi="Pyidaungsu" w:cs="Pyidaungsu"/>
          <w:sz w:val="28"/>
          <w:szCs w:val="28"/>
          <w:lang w:bidi="my-MM"/>
        </w:rPr>
        <w:t xml:space="preserve"> </w:t>
      </w:r>
      <w:r w:rsidR="002C6969">
        <w:rPr>
          <w:rFonts w:ascii="Pyidaungsu" w:hAnsi="Pyidaungsu" w:cs="Pyidaungsu" w:hint="cs"/>
          <w:sz w:val="28"/>
          <w:szCs w:val="28"/>
          <w:cs/>
          <w:lang w:val="en-SG" w:bidi="my-MM"/>
        </w:rPr>
        <w:t>တစ်ခု ဖြစ်သော်လည်း</w:t>
      </w:r>
      <w:r>
        <w:rPr>
          <w:rFonts w:ascii="Pyidaungsu" w:hAnsi="Pyidaungsu" w:cs="Pyidaungsu" w:hint="cs"/>
          <w:sz w:val="28"/>
          <w:szCs w:val="28"/>
          <w:cs/>
          <w:lang w:val="en-SG" w:bidi="my-MM"/>
        </w:rPr>
        <w:t xml:space="preserve"> </w:t>
      </w:r>
      <w:r>
        <w:rPr>
          <w:rFonts w:ascii="Pyidaungsu" w:hAnsi="Pyidaungsu" w:cs="Pyidaungsu"/>
          <w:sz w:val="28"/>
          <w:szCs w:val="28"/>
          <w:lang w:val="en-SG" w:bidi="my-MM"/>
        </w:rPr>
        <w:t xml:space="preserve">Imbalanced Data-set </w:t>
      </w:r>
      <w:r>
        <w:rPr>
          <w:rFonts w:ascii="Pyidaungsu" w:hAnsi="Pyidaungsu" w:cs="Pyidaungsu" w:hint="cs"/>
          <w:sz w:val="28"/>
          <w:szCs w:val="28"/>
          <w:cs/>
          <w:lang w:val="en-SG" w:bidi="my-MM"/>
        </w:rPr>
        <w:t>များအတွက်</w:t>
      </w:r>
      <w:r w:rsidR="002C6969">
        <w:rPr>
          <w:rFonts w:ascii="Pyidaungsu" w:hAnsi="Pyidaungsu" w:cs="Pyidaungsu" w:hint="cs"/>
          <w:sz w:val="28"/>
          <w:szCs w:val="28"/>
          <w:cs/>
          <w:lang w:val="en-SG" w:bidi="my-MM"/>
        </w:rPr>
        <w:t>မူ</w:t>
      </w:r>
      <w:r>
        <w:rPr>
          <w:rFonts w:ascii="Pyidaungsu" w:hAnsi="Pyidaungsu" w:cs="Pyidaungsu" w:hint="cs"/>
          <w:sz w:val="28"/>
          <w:szCs w:val="28"/>
          <w:cs/>
          <w:lang w:val="en-SG" w:bidi="my-MM"/>
        </w:rPr>
        <w:t xml:space="preserve"> တိကျမှု မရှိနိုင်ပါ။ ဥပမာ - </w:t>
      </w:r>
      <w:r w:rsidR="002C6969">
        <w:rPr>
          <w:rFonts w:ascii="Pyidaungsu" w:hAnsi="Pyidaungsu" w:cs="Pyidaungsu"/>
          <w:sz w:val="28"/>
          <w:szCs w:val="28"/>
          <w:lang w:val="en-SG" w:bidi="my-MM"/>
        </w:rPr>
        <w:t xml:space="preserve">Negative </w:t>
      </w:r>
      <w:r>
        <w:rPr>
          <w:rFonts w:ascii="Pyidaungsu" w:hAnsi="Pyidaungsu" w:cs="Pyidaungsu"/>
          <w:sz w:val="28"/>
          <w:szCs w:val="28"/>
          <w:lang w:val="en-SG" w:bidi="my-MM"/>
        </w:rPr>
        <w:t>Case</w:t>
      </w:r>
      <w:r>
        <w:rPr>
          <w:rFonts w:ascii="Pyidaungsu" w:hAnsi="Pyidaungsu" w:cs="Pyidaungsu" w:hint="cs"/>
          <w:sz w:val="28"/>
          <w:szCs w:val="28"/>
          <w:cs/>
          <w:lang w:val="en-SG" w:bidi="my-MM"/>
        </w:rPr>
        <w:t xml:space="preserve"> </w:t>
      </w:r>
      <w:r w:rsidR="00B34DC9">
        <w:rPr>
          <w:rFonts w:ascii="Pyidaungsu" w:hAnsi="Pyidaungsu" w:cs="Pyidaungsu" w:hint="cs"/>
          <w:sz w:val="28"/>
          <w:szCs w:val="28"/>
          <w:cs/>
          <w:lang w:val="en-SG" w:bidi="my-MM"/>
        </w:rPr>
        <w:t>၈</w:t>
      </w:r>
      <w:r>
        <w:rPr>
          <w:rFonts w:ascii="Pyidaungsu" w:hAnsi="Pyidaungsu" w:cs="Pyidaungsu" w:hint="cs"/>
          <w:sz w:val="28"/>
          <w:szCs w:val="28"/>
          <w:cs/>
          <w:lang w:val="en-SG" w:bidi="my-MM"/>
        </w:rPr>
        <w:t xml:space="preserve">၅ </w:t>
      </w:r>
      <w:r w:rsidR="002C6969">
        <w:rPr>
          <w:rFonts w:ascii="Pyidaungsu" w:hAnsi="Pyidaungsu" w:cs="Pyidaungsu" w:hint="cs"/>
          <w:sz w:val="28"/>
          <w:szCs w:val="28"/>
          <w:cs/>
          <w:lang w:val="en-SG" w:bidi="my-MM"/>
        </w:rPr>
        <w:t xml:space="preserve">ခု </w:t>
      </w:r>
      <w:r>
        <w:rPr>
          <w:rFonts w:ascii="Pyidaungsu" w:hAnsi="Pyidaungsu" w:cs="Pyidaungsu" w:hint="cs"/>
          <w:sz w:val="28"/>
          <w:szCs w:val="28"/>
          <w:cs/>
          <w:lang w:val="en-SG" w:bidi="my-MM"/>
        </w:rPr>
        <w:t xml:space="preserve">နှင့် </w:t>
      </w:r>
      <w:r w:rsidR="002C6969">
        <w:rPr>
          <w:rFonts w:ascii="Pyidaungsu" w:hAnsi="Pyidaungsu" w:cs="Pyidaungsu"/>
          <w:sz w:val="28"/>
          <w:szCs w:val="28"/>
          <w:lang w:val="en-SG" w:bidi="my-MM"/>
        </w:rPr>
        <w:t>Positive</w:t>
      </w:r>
      <w:r>
        <w:rPr>
          <w:rFonts w:ascii="Pyidaungsu" w:hAnsi="Pyidaungsu" w:cs="Pyidaungsu"/>
          <w:sz w:val="28"/>
          <w:szCs w:val="28"/>
          <w:lang w:val="en-SG" w:bidi="my-MM"/>
        </w:rPr>
        <w:t xml:space="preserve"> Case </w:t>
      </w:r>
      <w:r w:rsidR="00B34DC9">
        <w:rPr>
          <w:rFonts w:ascii="Pyidaungsu" w:hAnsi="Pyidaungsu" w:cs="Pyidaungsu" w:hint="cs"/>
          <w:sz w:val="28"/>
          <w:szCs w:val="28"/>
          <w:cs/>
          <w:lang w:val="en-SG" w:bidi="my-MM"/>
        </w:rPr>
        <w:t>၁</w:t>
      </w:r>
      <w:r>
        <w:rPr>
          <w:rFonts w:ascii="Pyidaungsu" w:hAnsi="Pyidaungsu" w:cs="Pyidaungsu" w:hint="cs"/>
          <w:sz w:val="28"/>
          <w:szCs w:val="28"/>
          <w:cs/>
          <w:lang w:val="en-SG" w:bidi="my-MM"/>
        </w:rPr>
        <w:t xml:space="preserve">၅ ခု ရှိသော </w:t>
      </w:r>
      <w:r>
        <w:rPr>
          <w:rFonts w:ascii="Pyidaungsu" w:hAnsi="Pyidaungsu" w:cs="Pyidaungsu"/>
          <w:sz w:val="28"/>
          <w:szCs w:val="28"/>
          <w:lang w:val="en-SG" w:bidi="my-MM"/>
        </w:rPr>
        <w:t xml:space="preserve">Data-set </w:t>
      </w:r>
      <w:r>
        <w:rPr>
          <w:rFonts w:ascii="Pyidaungsu" w:hAnsi="Pyidaungsu" w:cs="Pyidaungsu" w:hint="cs"/>
          <w:sz w:val="28"/>
          <w:szCs w:val="28"/>
          <w:cs/>
          <w:lang w:val="en-SG" w:bidi="my-MM"/>
        </w:rPr>
        <w:t>တစ်ခု</w:t>
      </w:r>
      <w:r>
        <w:rPr>
          <w:rFonts w:ascii="Pyidaungsu" w:hAnsi="Pyidaungsu" w:cs="Pyidaungsu"/>
          <w:sz w:val="28"/>
          <w:szCs w:val="28"/>
          <w:lang w:val="en-SG" w:bidi="my-MM"/>
        </w:rPr>
        <w:t xml:space="preserve"> </w:t>
      </w:r>
      <w:r>
        <w:rPr>
          <w:rFonts w:ascii="Pyidaungsu" w:hAnsi="Pyidaungsu" w:cs="Pyidaungsu" w:hint="cs"/>
          <w:sz w:val="28"/>
          <w:szCs w:val="28"/>
          <w:cs/>
          <w:lang w:val="en-SG" w:bidi="my-MM"/>
        </w:rPr>
        <w:t>ကို စဥ်းစားကြည့်ပါ။</w:t>
      </w:r>
      <w:r>
        <w:rPr>
          <w:rFonts w:ascii="Pyidaungsu" w:hAnsi="Pyidaungsu" w:cs="Pyidaungsu"/>
          <w:sz w:val="28"/>
          <w:szCs w:val="28"/>
          <w:lang w:val="en-SG" w:bidi="my-MM"/>
        </w:rPr>
        <w:t xml:space="preserve">Model 1 </w:t>
      </w:r>
      <w:r>
        <w:rPr>
          <w:rFonts w:ascii="Pyidaungsu" w:hAnsi="Pyidaungsu" w:cs="Pyidaungsu" w:hint="cs"/>
          <w:sz w:val="28"/>
          <w:szCs w:val="28"/>
          <w:cs/>
          <w:lang w:val="en-SG" w:bidi="my-MM"/>
        </w:rPr>
        <w:t xml:space="preserve">၏ </w:t>
      </w:r>
      <w:r w:rsidRPr="004B5EE8">
        <w:rPr>
          <w:rFonts w:ascii="Pyidaungsu" w:hAnsi="Pyidaungsu" w:cs="Pyidaungsu"/>
          <w:sz w:val="28"/>
          <w:szCs w:val="28"/>
          <w:lang w:val="en-SG" w:bidi="my-MM"/>
        </w:rPr>
        <w:t>Accuracy</w:t>
      </w:r>
      <w:r>
        <w:rPr>
          <w:rFonts w:ascii="Pyidaungsu" w:hAnsi="Pyidaungsu" w:cs="Pyidaungsu" w:hint="cs"/>
          <w:sz w:val="28"/>
          <w:szCs w:val="28"/>
          <w:cs/>
          <w:lang w:val="en-SG" w:bidi="my-MM"/>
        </w:rPr>
        <w:t xml:space="preserve"> တန်ဖိုးမှာ </w:t>
      </w:r>
      <w:r w:rsidR="009E20EB">
        <w:rPr>
          <w:rFonts w:ascii="Pyidaungsu" w:hAnsi="Pyidaungsu" w:cs="Pyidaungsu" w:hint="cs"/>
          <w:sz w:val="28"/>
          <w:szCs w:val="28"/>
          <w:cs/>
          <w:lang w:val="en-SG" w:bidi="my-MM"/>
        </w:rPr>
        <w:t>၈၀</w:t>
      </w:r>
      <w:r>
        <w:rPr>
          <w:rFonts w:ascii="Pyidaungsu" w:hAnsi="Pyidaungsu" w:cs="Pyidaungsu" w:hint="cs"/>
          <w:sz w:val="28"/>
          <w:szCs w:val="28"/>
          <w:cs/>
          <w:lang w:val="en-SG" w:bidi="my-MM"/>
        </w:rPr>
        <w:t xml:space="preserve"> ရာခိုင်နှုန်းသာရှိပြီး</w:t>
      </w:r>
      <w:r>
        <w:rPr>
          <w:rFonts w:ascii="Pyidaungsu" w:hAnsi="Pyidaungsu" w:cs="Pyidaungsu"/>
          <w:sz w:val="28"/>
          <w:szCs w:val="28"/>
          <w:lang w:val="en-SG" w:bidi="my-MM"/>
        </w:rPr>
        <w:t xml:space="preserve"> Model – 2</w:t>
      </w:r>
      <w:r w:rsidR="002C6969">
        <w:rPr>
          <w:rFonts w:ascii="Pyidaungsu" w:hAnsi="Pyidaungsu" w:cs="Pyidaungsu" w:hint="cs"/>
          <w:sz w:val="28"/>
          <w:szCs w:val="28"/>
          <w:cs/>
          <w:lang w:val="en-SG" w:bidi="my-MM"/>
        </w:rPr>
        <w:t xml:space="preserve"> </w:t>
      </w:r>
      <w:r>
        <w:rPr>
          <w:rFonts w:ascii="Pyidaungsu" w:hAnsi="Pyidaungsu" w:cs="Pyidaungsu" w:hint="cs"/>
          <w:sz w:val="28"/>
          <w:szCs w:val="28"/>
          <w:cs/>
          <w:lang w:val="en-SG" w:bidi="my-MM"/>
        </w:rPr>
        <w:t>၏</w:t>
      </w:r>
      <w:r>
        <w:rPr>
          <w:rFonts w:ascii="Pyidaungsu" w:hAnsi="Pyidaungsu" w:cs="Pyidaungsu"/>
          <w:sz w:val="28"/>
          <w:szCs w:val="28"/>
          <w:lang w:val="en-SG" w:bidi="my-MM"/>
        </w:rPr>
        <w:t xml:space="preserve"> </w:t>
      </w:r>
      <w:r w:rsidRPr="004B5EE8">
        <w:rPr>
          <w:rFonts w:ascii="Pyidaungsu" w:hAnsi="Pyidaungsu" w:cs="Pyidaungsu"/>
          <w:sz w:val="28"/>
          <w:szCs w:val="28"/>
          <w:lang w:val="en-SG" w:bidi="my-MM"/>
        </w:rPr>
        <w:t>Accuracy</w:t>
      </w:r>
      <w:r w:rsidR="002C6969">
        <w:rPr>
          <w:rFonts w:ascii="Pyidaungsu" w:hAnsi="Pyidaungsu" w:cs="Pyidaungsu" w:hint="cs"/>
          <w:sz w:val="28"/>
          <w:szCs w:val="28"/>
          <w:cs/>
          <w:lang w:val="en-SG" w:bidi="my-MM"/>
        </w:rPr>
        <w:t xml:space="preserve"> တန်ဖိုးမှာ ၈၅ ရာခိုင်နှုန်း ရှိသည်ကို တွေ့ရမည်။ </w:t>
      </w:r>
    </w:p>
    <w:tbl>
      <w:tblPr>
        <w:tblStyle w:val="TableGrid"/>
        <w:tblW w:w="0" w:type="auto"/>
        <w:tblLook w:val="04A0" w:firstRow="1" w:lastRow="0" w:firstColumn="1" w:lastColumn="0" w:noHBand="0" w:noVBand="1"/>
      </w:tblPr>
      <w:tblGrid>
        <w:gridCol w:w="4498"/>
        <w:gridCol w:w="4852"/>
      </w:tblGrid>
      <w:tr w:rsidR="004B5EE8" w14:paraId="2DA99DA8" w14:textId="77777777" w:rsidTr="002C6969">
        <w:tc>
          <w:tcPr>
            <w:tcW w:w="4498" w:type="dxa"/>
          </w:tcPr>
          <w:p w14:paraId="731A2666" w14:textId="4D8240C0" w:rsidR="004B5EE8" w:rsidRDefault="009E20EB" w:rsidP="009E20EB">
            <w:pPr>
              <w:spacing w:line="276" w:lineRule="auto"/>
              <w:ind w:firstLine="0"/>
              <w:jc w:val="center"/>
              <w:rPr>
                <w:rFonts w:ascii="Pyidaungsu" w:hAnsi="Pyidaungsu" w:cs="Pyidaungsu"/>
                <w:sz w:val="28"/>
                <w:szCs w:val="28"/>
                <w:lang w:val="en-SG" w:bidi="my-MM"/>
              </w:rPr>
            </w:pPr>
            <w:r w:rsidRPr="009E20EB">
              <w:rPr>
                <w:rFonts w:ascii="Pyidaungsu" w:hAnsi="Pyidaungsu" w:cs="Pyidaungsu" w:hint="cs"/>
                <w:noProof/>
                <w:sz w:val="28"/>
                <w:szCs w:val="28"/>
                <w:lang w:val="en-SG" w:bidi="my-MM"/>
              </w:rPr>
              <w:drawing>
                <wp:inline distT="0" distB="0" distL="0" distR="0" wp14:anchorId="6F4B32F4" wp14:editId="289DF138">
                  <wp:extent cx="2286000" cy="2441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441049"/>
                          </a:xfrm>
                          <a:prstGeom prst="rect">
                            <a:avLst/>
                          </a:prstGeom>
                          <a:noFill/>
                          <a:ln>
                            <a:noFill/>
                          </a:ln>
                        </pic:spPr>
                      </pic:pic>
                    </a:graphicData>
                  </a:graphic>
                </wp:inline>
              </w:drawing>
            </w:r>
          </w:p>
        </w:tc>
        <w:tc>
          <w:tcPr>
            <w:tcW w:w="4852" w:type="dxa"/>
          </w:tcPr>
          <w:p w14:paraId="4D400FC4" w14:textId="565EA434" w:rsidR="004B5EE8" w:rsidRDefault="009E20EB" w:rsidP="009E20EB">
            <w:pPr>
              <w:spacing w:line="276" w:lineRule="auto"/>
              <w:ind w:firstLine="0"/>
              <w:jc w:val="center"/>
              <w:rPr>
                <w:rFonts w:ascii="Pyidaungsu" w:hAnsi="Pyidaungsu" w:cs="Pyidaungsu"/>
                <w:sz w:val="28"/>
                <w:szCs w:val="28"/>
                <w:lang w:val="en-SG" w:bidi="my-MM"/>
              </w:rPr>
            </w:pPr>
            <w:r w:rsidRPr="009E20EB">
              <w:rPr>
                <w:rFonts w:ascii="Pyidaungsu" w:hAnsi="Pyidaungsu" w:cs="Pyidaungsu" w:hint="cs"/>
                <w:noProof/>
                <w:sz w:val="28"/>
                <w:szCs w:val="28"/>
                <w:lang w:val="en-SG" w:bidi="my-MM"/>
              </w:rPr>
              <w:drawing>
                <wp:inline distT="0" distB="0" distL="0" distR="0" wp14:anchorId="6CA441C6" wp14:editId="4A395781">
                  <wp:extent cx="2560320" cy="247225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0320" cy="2472254"/>
                          </a:xfrm>
                          <a:prstGeom prst="rect">
                            <a:avLst/>
                          </a:prstGeom>
                          <a:noFill/>
                          <a:ln>
                            <a:noFill/>
                          </a:ln>
                        </pic:spPr>
                      </pic:pic>
                    </a:graphicData>
                  </a:graphic>
                </wp:inline>
              </w:drawing>
            </w:r>
          </w:p>
        </w:tc>
      </w:tr>
      <w:tr w:rsidR="004B5EE8" w14:paraId="380EA6A3" w14:textId="77777777" w:rsidTr="002C6969">
        <w:tc>
          <w:tcPr>
            <w:tcW w:w="4498" w:type="dxa"/>
          </w:tcPr>
          <w:p w14:paraId="56833866" w14:textId="156AD8F8" w:rsidR="004B5EE8" w:rsidRPr="004B5EE8" w:rsidRDefault="004B5EE8" w:rsidP="004B5EE8">
            <w:pPr>
              <w:spacing w:line="276" w:lineRule="auto"/>
              <w:ind w:firstLine="0"/>
              <w:jc w:val="center"/>
              <w:rPr>
                <w:rFonts w:ascii="Pyidaungsu" w:hAnsi="Pyidaungsu" w:cs="Pyidaungsu"/>
                <w:noProof/>
                <w:sz w:val="28"/>
                <w:szCs w:val="28"/>
                <w:lang w:val="en-SG" w:bidi="my-MM"/>
              </w:rPr>
            </w:pPr>
            <w:r>
              <w:rPr>
                <w:rFonts w:ascii="Pyidaungsu" w:hAnsi="Pyidaungsu" w:cs="Pyidaungsu"/>
                <w:noProof/>
                <w:sz w:val="28"/>
                <w:szCs w:val="28"/>
                <w:lang w:val="en-SG" w:bidi="my-MM"/>
              </w:rPr>
              <w:t>Model -1</w:t>
            </w:r>
          </w:p>
        </w:tc>
        <w:tc>
          <w:tcPr>
            <w:tcW w:w="4852" w:type="dxa"/>
          </w:tcPr>
          <w:p w14:paraId="03178324" w14:textId="373B97C8" w:rsidR="004B5EE8" w:rsidRPr="004B5EE8" w:rsidRDefault="004B5EE8" w:rsidP="004B5EE8">
            <w:pPr>
              <w:spacing w:line="276" w:lineRule="auto"/>
              <w:ind w:firstLine="0"/>
              <w:jc w:val="center"/>
              <w:rPr>
                <w:rFonts w:ascii="Pyidaungsu" w:hAnsi="Pyidaungsu" w:cs="Pyidaungsu"/>
                <w:noProof/>
                <w:sz w:val="28"/>
                <w:szCs w:val="28"/>
                <w:lang w:val="en-SG" w:bidi="my-MM"/>
              </w:rPr>
            </w:pPr>
            <w:r>
              <w:rPr>
                <w:rFonts w:ascii="Pyidaungsu" w:hAnsi="Pyidaungsu" w:cs="Pyidaungsu"/>
                <w:noProof/>
                <w:sz w:val="28"/>
                <w:szCs w:val="28"/>
                <w:lang w:val="en-SG" w:bidi="my-MM"/>
              </w:rPr>
              <w:t>Model -2</w:t>
            </w:r>
          </w:p>
        </w:tc>
      </w:tr>
    </w:tbl>
    <w:p w14:paraId="1264D2A9" w14:textId="1D93C085" w:rsidR="009E20EB" w:rsidRDefault="009E20EB" w:rsidP="009E20EB">
      <w:pPr>
        <w:spacing w:before="240" w:line="276" w:lineRule="auto"/>
        <w:ind w:firstLine="0"/>
        <w:jc w:val="center"/>
        <w:rPr>
          <w:rFonts w:ascii="Pyidaungsu" w:hAnsi="Pyidaungsu" w:cs="Pyidaungsu"/>
          <w:b/>
          <w:bCs/>
          <w:sz w:val="28"/>
          <w:szCs w:val="28"/>
          <w:cs/>
          <w:lang w:bidi="my-MM"/>
        </w:rPr>
      </w:pPr>
      <w:r w:rsidRPr="00707113">
        <w:rPr>
          <w:rFonts w:ascii="Pyidaungsu" w:hAnsi="Pyidaungsu" w:cs="Pyidaungsu" w:hint="cs"/>
          <w:b/>
          <w:bCs/>
          <w:sz w:val="28"/>
          <w:szCs w:val="28"/>
          <w:cs/>
          <w:lang w:bidi="my-MM"/>
        </w:rPr>
        <w:t>ပုံ (၃-</w:t>
      </w:r>
      <w:r>
        <w:rPr>
          <w:rFonts w:ascii="Pyidaungsu" w:hAnsi="Pyidaungsu" w:cs="Pyidaungsu" w:hint="cs"/>
          <w:b/>
          <w:bCs/>
          <w:sz w:val="28"/>
          <w:szCs w:val="28"/>
          <w:cs/>
          <w:lang w:bidi="my-MM"/>
        </w:rPr>
        <w:t>ဂ</w:t>
      </w:r>
      <w:r w:rsidRPr="00707113">
        <w:rPr>
          <w:rFonts w:ascii="Pyidaungsu" w:hAnsi="Pyidaungsu" w:cs="Pyidaungsu" w:hint="cs"/>
          <w:b/>
          <w:bCs/>
          <w:sz w:val="28"/>
          <w:szCs w:val="28"/>
          <w:cs/>
          <w:lang w:bidi="my-MM"/>
        </w:rPr>
        <w:t xml:space="preserve">) </w:t>
      </w:r>
      <w:r w:rsidRPr="00707113">
        <w:rPr>
          <w:rFonts w:ascii="Pyidaungsu" w:hAnsi="Pyidaungsu" w:cs="Pyidaungsu"/>
          <w:b/>
          <w:bCs/>
          <w:sz w:val="28"/>
          <w:szCs w:val="28"/>
          <w:lang w:bidi="my-MM"/>
        </w:rPr>
        <w:t>Confusion Matrix</w:t>
      </w:r>
      <w:r w:rsidRPr="00707113">
        <w:rPr>
          <w:rFonts w:ascii="Pyidaungsu" w:hAnsi="Pyidaungsu" w:cs="Pyidaungsu" w:hint="cs"/>
          <w:b/>
          <w:bCs/>
          <w:sz w:val="28"/>
          <w:szCs w:val="28"/>
          <w:cs/>
          <w:lang w:bidi="my-MM"/>
        </w:rPr>
        <w:t xml:space="preserve"> </w:t>
      </w:r>
      <w:r>
        <w:rPr>
          <w:rFonts w:ascii="Pyidaungsu" w:hAnsi="Pyidaungsu" w:cs="Pyidaungsu"/>
          <w:b/>
          <w:bCs/>
          <w:sz w:val="28"/>
          <w:szCs w:val="28"/>
          <w:lang w:bidi="my-MM"/>
        </w:rPr>
        <w:t xml:space="preserve">for Model 1 and Model 2 </w:t>
      </w:r>
    </w:p>
    <w:p w14:paraId="0E2C2BDE" w14:textId="77777777" w:rsidR="009E20EB" w:rsidRDefault="009E20EB" w:rsidP="002C6969">
      <w:pPr>
        <w:spacing w:before="240" w:line="276" w:lineRule="auto"/>
        <w:ind w:firstLine="0"/>
        <w:jc w:val="both"/>
        <w:rPr>
          <w:rFonts w:ascii="Pyidaungsu" w:hAnsi="Pyidaungsu" w:cs="Pyidaungsu"/>
          <w:sz w:val="28"/>
          <w:szCs w:val="28"/>
          <w:lang w:val="en-SG" w:bidi="my-MM"/>
        </w:rPr>
      </w:pPr>
    </w:p>
    <w:p w14:paraId="5E60525B" w14:textId="04F14827" w:rsidR="004B5EE8" w:rsidRDefault="002C6969" w:rsidP="002C6969">
      <w:pPr>
        <w:spacing w:before="240"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lastRenderedPageBreak/>
        <w:t>၁၆။</w:t>
      </w:r>
      <w:r>
        <w:rPr>
          <w:rFonts w:ascii="Pyidaungsu" w:hAnsi="Pyidaungsu" w:cs="Pyidaungsu"/>
          <w:sz w:val="28"/>
          <w:szCs w:val="28"/>
          <w:cs/>
          <w:lang w:val="en-SG" w:bidi="my-MM"/>
        </w:rPr>
        <w:tab/>
      </w:r>
      <w:r>
        <w:rPr>
          <w:rFonts w:ascii="Pyidaungsu" w:hAnsi="Pyidaungsu" w:cs="Pyidaungsu" w:hint="cs"/>
          <w:sz w:val="28"/>
          <w:szCs w:val="28"/>
          <w:cs/>
          <w:lang w:val="en-SG" w:bidi="my-MM"/>
        </w:rPr>
        <w:t xml:space="preserve">သို့သော် </w:t>
      </w:r>
      <w:r>
        <w:rPr>
          <w:rFonts w:ascii="Pyidaungsu" w:hAnsi="Pyidaungsu" w:cs="Pyidaungsu"/>
          <w:sz w:val="28"/>
          <w:szCs w:val="28"/>
          <w:lang w:val="en-SG" w:bidi="my-MM"/>
        </w:rPr>
        <w:t xml:space="preserve">Model 1 </w:t>
      </w:r>
      <w:r>
        <w:rPr>
          <w:rFonts w:ascii="Pyidaungsu" w:hAnsi="Pyidaungsu" w:cs="Pyidaungsu" w:hint="cs"/>
          <w:sz w:val="28"/>
          <w:szCs w:val="28"/>
          <w:cs/>
          <w:lang w:val="en-SG" w:bidi="my-MM"/>
        </w:rPr>
        <w:t xml:space="preserve">နှင့် </w:t>
      </w:r>
      <w:r>
        <w:rPr>
          <w:rFonts w:ascii="Pyidaungsu" w:hAnsi="Pyidaungsu" w:cs="Pyidaungsu"/>
          <w:sz w:val="28"/>
          <w:szCs w:val="28"/>
          <w:lang w:val="en-SG" w:bidi="my-MM"/>
        </w:rPr>
        <w:t>Model – 2</w:t>
      </w:r>
      <w:r>
        <w:rPr>
          <w:rFonts w:ascii="Pyidaungsu" w:hAnsi="Pyidaungsu" w:cs="Pyidaungsu" w:hint="cs"/>
          <w:sz w:val="28"/>
          <w:szCs w:val="28"/>
          <w:cs/>
          <w:lang w:val="en-SG" w:bidi="my-MM"/>
        </w:rPr>
        <w:t xml:space="preserve"> ၏</w:t>
      </w:r>
      <w:r>
        <w:rPr>
          <w:rFonts w:ascii="Pyidaungsu" w:hAnsi="Pyidaungsu" w:cs="Pyidaungsu"/>
          <w:sz w:val="28"/>
          <w:szCs w:val="28"/>
          <w:lang w:val="en-SG" w:bidi="my-MM"/>
        </w:rPr>
        <w:t xml:space="preserve"> </w:t>
      </w:r>
      <w:r>
        <w:rPr>
          <w:rFonts w:ascii="Pyidaungsu" w:hAnsi="Pyidaungsu" w:cs="Pyidaungsu"/>
          <w:sz w:val="28"/>
          <w:szCs w:val="28"/>
          <w:lang w:bidi="my-MM"/>
        </w:rPr>
        <w:t>Confusion Matrix</w:t>
      </w:r>
      <w:r>
        <w:rPr>
          <w:rFonts w:ascii="Pyidaungsu" w:hAnsi="Pyidaungsu" w:cs="Pyidaungsu" w:hint="cs"/>
          <w:sz w:val="28"/>
          <w:szCs w:val="28"/>
          <w:cs/>
          <w:lang w:bidi="my-MM"/>
        </w:rPr>
        <w:t xml:space="preserve"> တန်ဖိုးများကို သေချာ</w:t>
      </w:r>
      <w:r w:rsidR="009E20EB">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လေ့လာကြည့်မည်ဆိုပါက </w:t>
      </w:r>
      <w:r w:rsidR="009E20EB">
        <w:rPr>
          <w:rFonts w:ascii="Pyidaungsu" w:hAnsi="Pyidaungsu" w:cs="Pyidaungsu"/>
          <w:sz w:val="28"/>
          <w:szCs w:val="28"/>
          <w:lang w:val="en-SG" w:bidi="my-MM"/>
        </w:rPr>
        <w:t>Model – 2</w:t>
      </w:r>
      <w:r w:rsidR="009E20EB">
        <w:rPr>
          <w:rFonts w:ascii="Pyidaungsu" w:hAnsi="Pyidaungsu" w:cs="Pyidaungsu" w:hint="cs"/>
          <w:sz w:val="28"/>
          <w:szCs w:val="28"/>
          <w:cs/>
          <w:lang w:val="en-SG" w:bidi="my-MM"/>
        </w:rPr>
        <w:t xml:space="preserve"> သည် </w:t>
      </w:r>
      <w:r w:rsidR="009E20EB">
        <w:rPr>
          <w:rFonts w:ascii="Pyidaungsu" w:hAnsi="Pyidaungsu" w:cs="Pyidaungsu"/>
          <w:sz w:val="28"/>
          <w:szCs w:val="28"/>
          <w:lang w:val="en-SG" w:bidi="my-MM"/>
        </w:rPr>
        <w:t>Positive</w:t>
      </w:r>
      <w:r w:rsidR="009E20EB">
        <w:rPr>
          <w:rFonts w:ascii="Pyidaungsu" w:hAnsi="Pyidaungsu" w:cs="Pyidaungsu" w:hint="cs"/>
          <w:sz w:val="28"/>
          <w:szCs w:val="28"/>
          <w:cs/>
          <w:lang w:val="en-SG" w:bidi="my-MM"/>
        </w:rPr>
        <w:t xml:space="preserve"> </w:t>
      </w:r>
      <w:r>
        <w:rPr>
          <w:rFonts w:ascii="Pyidaungsu" w:hAnsi="Pyidaungsu" w:cs="Pyidaungsu"/>
          <w:sz w:val="28"/>
          <w:szCs w:val="28"/>
          <w:lang w:val="en-SG" w:bidi="my-MM"/>
        </w:rPr>
        <w:t xml:space="preserve"> Case</w:t>
      </w:r>
      <w:r>
        <w:rPr>
          <w:rFonts w:ascii="Pyidaungsu" w:hAnsi="Pyidaungsu" w:cs="Pyidaungsu" w:hint="cs"/>
          <w:sz w:val="28"/>
          <w:szCs w:val="28"/>
          <w:cs/>
          <w:lang w:val="en-SG" w:bidi="my-MM"/>
        </w:rPr>
        <w:t xml:space="preserve"> တစ်ခုကိုမှ ရှာဖွေတွေ့ရှိ ခြင်း မရှိသည်ကို တွေ့နိုင်ပါသည်။ အကယ်၍ အထက်ပါ </w:t>
      </w:r>
      <w:r w:rsidRPr="00DC4A44">
        <w:rPr>
          <w:rFonts w:ascii="Pyidaungsu" w:hAnsi="Pyidaungsu" w:cs="Pyidaungsu"/>
          <w:sz w:val="28"/>
          <w:szCs w:val="28"/>
        </w:rPr>
        <w:t>Classification</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Model </w:t>
      </w:r>
      <w:r>
        <w:rPr>
          <w:rFonts w:ascii="Pyidaungsu" w:hAnsi="Pyidaungsu" w:cs="Pyidaungsu" w:hint="cs"/>
          <w:sz w:val="28"/>
          <w:szCs w:val="28"/>
          <w:cs/>
          <w:lang w:bidi="my-MM"/>
        </w:rPr>
        <w:t xml:space="preserve">များသည် ကင်ဆာ ၀ေဒနာကို စမ်းသပ်သည့် </w:t>
      </w:r>
      <w:r>
        <w:rPr>
          <w:rFonts w:ascii="Pyidaungsu" w:hAnsi="Pyidaungsu" w:cs="Pyidaungsu"/>
          <w:sz w:val="28"/>
          <w:szCs w:val="28"/>
          <w:lang w:bidi="my-MM"/>
        </w:rPr>
        <w:t xml:space="preserve">Model </w:t>
      </w:r>
      <w:r>
        <w:rPr>
          <w:rFonts w:ascii="Pyidaungsu" w:hAnsi="Pyidaungsu" w:cs="Pyidaungsu" w:hint="cs"/>
          <w:sz w:val="28"/>
          <w:szCs w:val="28"/>
          <w:cs/>
          <w:lang w:bidi="my-MM"/>
        </w:rPr>
        <w:t xml:space="preserve">ဖြစ်ပါက </w:t>
      </w:r>
      <w:r>
        <w:rPr>
          <w:rFonts w:ascii="Pyidaungsu" w:hAnsi="Pyidaungsu" w:cs="Pyidaungsu"/>
          <w:sz w:val="28"/>
          <w:szCs w:val="28"/>
          <w:lang w:val="en-SG" w:bidi="my-MM"/>
        </w:rPr>
        <w:t>Model – 2</w:t>
      </w:r>
      <w:r>
        <w:rPr>
          <w:rFonts w:ascii="Pyidaungsu" w:hAnsi="Pyidaungsu" w:cs="Pyidaungsu" w:hint="cs"/>
          <w:sz w:val="28"/>
          <w:szCs w:val="28"/>
          <w:cs/>
          <w:lang w:val="en-SG" w:bidi="my-MM"/>
        </w:rPr>
        <w:t xml:space="preserve"> သည် လာသမျှ လူနာကို ကင်ဆာ</w:t>
      </w:r>
      <w:r w:rsidR="009E20EB">
        <w:rPr>
          <w:rFonts w:ascii="Pyidaungsu" w:hAnsi="Pyidaungsu" w:cs="Pyidaungsu" w:hint="cs"/>
          <w:sz w:val="28"/>
          <w:szCs w:val="28"/>
          <w:cs/>
          <w:lang w:val="en-SG" w:bidi="my-MM"/>
        </w:rPr>
        <w:t xml:space="preserve"> မရှိပါ</w:t>
      </w:r>
      <w:r>
        <w:rPr>
          <w:rFonts w:ascii="Pyidaungsu" w:hAnsi="Pyidaungsu" w:cs="Pyidaungsu" w:hint="cs"/>
          <w:sz w:val="28"/>
          <w:szCs w:val="28"/>
          <w:cs/>
          <w:lang w:val="en-SG" w:bidi="my-MM"/>
        </w:rPr>
        <w:t>ဟု နံမည်တပ်ပေးလိုက်ခြင်း ဖြစ်</w:t>
      </w:r>
      <w:r w:rsidR="00C430CA">
        <w:rPr>
          <w:rFonts w:ascii="Pyidaungsu" w:hAnsi="Pyidaungsu" w:cs="Pyidaungsu" w:hint="cs"/>
          <w:sz w:val="28"/>
          <w:szCs w:val="28"/>
          <w:cs/>
          <w:lang w:val="en-SG" w:bidi="my-MM"/>
        </w:rPr>
        <w:t xml:space="preserve">ရာ ကင်ဆာ ၀ေဒနာသည်များအတွက် အန္တရာယ် အလွန်များသော </w:t>
      </w:r>
      <w:r w:rsidR="00C430CA">
        <w:rPr>
          <w:rFonts w:ascii="Pyidaungsu" w:hAnsi="Pyidaungsu" w:cs="Pyidaungsu"/>
          <w:sz w:val="28"/>
          <w:szCs w:val="28"/>
          <w:lang w:bidi="my-MM"/>
        </w:rPr>
        <w:t xml:space="preserve">Model </w:t>
      </w:r>
      <w:r w:rsidR="00C430CA">
        <w:rPr>
          <w:rFonts w:ascii="Pyidaungsu" w:hAnsi="Pyidaungsu" w:cs="Pyidaungsu" w:hint="cs"/>
          <w:sz w:val="28"/>
          <w:szCs w:val="28"/>
          <w:cs/>
          <w:lang w:bidi="my-MM"/>
        </w:rPr>
        <w:t>တစ်ခုဖြစ်</w:t>
      </w:r>
      <w:r>
        <w:rPr>
          <w:rFonts w:ascii="Pyidaungsu" w:hAnsi="Pyidaungsu" w:cs="Pyidaungsu" w:hint="cs"/>
          <w:sz w:val="28"/>
          <w:szCs w:val="28"/>
          <w:cs/>
          <w:lang w:val="en-SG" w:bidi="my-MM"/>
        </w:rPr>
        <w:t xml:space="preserve">သည်။ </w:t>
      </w:r>
    </w:p>
    <w:p w14:paraId="3769ADE0" w14:textId="30A10B94" w:rsidR="00A90084" w:rsidRPr="002C6969" w:rsidRDefault="00A90084" w:rsidP="002C6969">
      <w:pPr>
        <w:spacing w:before="240" w:line="276" w:lineRule="auto"/>
        <w:ind w:firstLine="0"/>
        <w:jc w:val="both"/>
        <w:rPr>
          <w:rFonts w:ascii="Pyidaungsu" w:hAnsi="Pyidaungsu" w:cs="Pyidaungsu"/>
          <w:sz w:val="28"/>
          <w:szCs w:val="28"/>
          <w:lang w:bidi="my-MM"/>
        </w:rPr>
      </w:pPr>
      <w:r>
        <w:rPr>
          <w:rFonts w:ascii="Pyidaungsu" w:hAnsi="Pyidaungsu" w:cs="Pyidaungsu" w:hint="cs"/>
          <w:sz w:val="28"/>
          <w:szCs w:val="28"/>
          <w:cs/>
          <w:lang w:val="en-SG" w:bidi="my-MM"/>
        </w:rPr>
        <w:t xml:space="preserve">၁၇။ </w:t>
      </w:r>
      <w:r>
        <w:rPr>
          <w:rFonts w:ascii="Pyidaungsu" w:hAnsi="Pyidaungsu" w:cs="Pyidaungsu"/>
          <w:sz w:val="28"/>
          <w:szCs w:val="28"/>
          <w:cs/>
          <w:lang w:val="en-SG" w:bidi="my-MM"/>
        </w:rPr>
        <w:tab/>
      </w:r>
      <w:r>
        <w:rPr>
          <w:rFonts w:ascii="Pyidaungsu" w:hAnsi="Pyidaungsu" w:cs="Pyidaungsu" w:hint="cs"/>
          <w:sz w:val="28"/>
          <w:szCs w:val="28"/>
          <w:cs/>
          <w:lang w:val="en-SG" w:bidi="my-MM"/>
        </w:rPr>
        <w:t xml:space="preserve">သို့ဖြစ်ရာ </w:t>
      </w:r>
      <w:r>
        <w:rPr>
          <w:rFonts w:ascii="Pyidaungsu" w:hAnsi="Pyidaungsu" w:cs="Pyidaungsu"/>
          <w:sz w:val="28"/>
          <w:szCs w:val="28"/>
          <w:lang w:val="en-SG" w:bidi="my-MM"/>
        </w:rPr>
        <w:t>Imbalanced Data-set</w:t>
      </w:r>
      <w:r>
        <w:rPr>
          <w:rFonts w:ascii="Pyidaungsu" w:hAnsi="Pyidaungsu" w:cs="Pyidaungsu" w:hint="cs"/>
          <w:sz w:val="28"/>
          <w:szCs w:val="28"/>
          <w:cs/>
          <w:lang w:val="en-SG" w:bidi="my-MM"/>
        </w:rPr>
        <w:t xml:space="preserve"> များဖြစ်ပါက အခြား  </w:t>
      </w:r>
      <w:r w:rsidR="006D2CF0" w:rsidRPr="00D82F3E">
        <w:rPr>
          <w:rFonts w:ascii="Pyidaungsu" w:hAnsi="Pyidaungsu" w:cs="Pyidaungsu"/>
          <w:sz w:val="28"/>
          <w:szCs w:val="28"/>
          <w:lang w:bidi="my-MM"/>
        </w:rPr>
        <w:t>Evaluation Metric</w:t>
      </w:r>
      <w:r w:rsidR="006D2CF0">
        <w:rPr>
          <w:rFonts w:ascii="Pyidaungsu" w:hAnsi="Pyidaungsu" w:cs="Pyidaungsu" w:hint="cs"/>
          <w:sz w:val="28"/>
          <w:szCs w:val="28"/>
          <w:cs/>
          <w:lang w:bidi="my-MM"/>
        </w:rPr>
        <w:t xml:space="preserve"> များကို လည်း ထည့်သွင်းစဥ်းစားရန် လိုအပ်သည်။ </w:t>
      </w:r>
    </w:p>
    <w:p w14:paraId="43AE439B" w14:textId="27D3C59A" w:rsidR="006D2CF0" w:rsidRDefault="006D2CF0" w:rsidP="006D2CF0">
      <w:pPr>
        <w:spacing w:line="276" w:lineRule="auto"/>
        <w:ind w:firstLine="0"/>
        <w:rPr>
          <w:rFonts w:ascii="Pyidaungsu" w:hAnsi="Pyidaungsu" w:cs="Pyidaungsu"/>
          <w:b/>
          <w:bCs/>
          <w:sz w:val="28"/>
          <w:szCs w:val="28"/>
          <w:lang w:val="en-SG" w:bidi="my-MM"/>
        </w:rPr>
      </w:pPr>
      <w:r w:rsidRPr="006D2CF0">
        <w:rPr>
          <w:rFonts w:ascii="Pyidaungsu" w:hAnsi="Pyidaungsu" w:cs="Pyidaungsu"/>
          <w:b/>
          <w:bCs/>
          <w:sz w:val="28"/>
          <w:szCs w:val="28"/>
          <w:lang w:val="en-SG" w:bidi="my-MM"/>
        </w:rPr>
        <w:t>Precision</w:t>
      </w:r>
    </w:p>
    <w:p w14:paraId="78247DD7" w14:textId="26C72CF9" w:rsidR="006D2CF0" w:rsidRDefault="006D2CF0" w:rsidP="006D2CF0">
      <w:pPr>
        <w:spacing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၁၈။</w:t>
      </w:r>
      <w:r>
        <w:rPr>
          <w:rFonts w:ascii="Pyidaungsu" w:hAnsi="Pyidaungsu" w:cs="Pyidaungsu"/>
          <w:sz w:val="28"/>
          <w:szCs w:val="28"/>
          <w:cs/>
          <w:lang w:val="en-SG" w:bidi="my-MM"/>
        </w:rPr>
        <w:tab/>
      </w:r>
      <w:r w:rsidRPr="006D2CF0">
        <w:rPr>
          <w:rFonts w:ascii="Pyidaungsu" w:hAnsi="Pyidaungsu" w:cs="Pyidaungsu"/>
          <w:sz w:val="28"/>
          <w:szCs w:val="28"/>
          <w:lang w:val="en-SG" w:bidi="my-MM"/>
        </w:rPr>
        <w:t>Precision</w:t>
      </w:r>
      <w:r>
        <w:rPr>
          <w:rFonts w:ascii="Pyidaungsu" w:hAnsi="Pyidaungsu" w:cs="Pyidaungsu" w:hint="cs"/>
          <w:sz w:val="28"/>
          <w:szCs w:val="28"/>
          <w:cs/>
          <w:lang w:val="en-SG" w:bidi="my-MM"/>
        </w:rPr>
        <w:t xml:space="preserve"> သည် </w:t>
      </w:r>
      <w:r>
        <w:rPr>
          <w:rFonts w:ascii="Pyidaungsu" w:hAnsi="Pyidaungsu" w:cs="Pyidaungsu"/>
          <w:sz w:val="28"/>
          <w:szCs w:val="28"/>
          <w:lang w:val="en-SG" w:bidi="my-MM"/>
        </w:rPr>
        <w:t>Model</w:t>
      </w:r>
      <w:r>
        <w:rPr>
          <w:rFonts w:ascii="Pyidaungsu" w:hAnsi="Pyidaungsu" w:cs="Pyidaungsu" w:hint="cs"/>
          <w:sz w:val="28"/>
          <w:szCs w:val="28"/>
          <w:cs/>
          <w:lang w:val="en-SG" w:bidi="my-MM"/>
        </w:rPr>
        <w:t xml:space="preserve"> မှ </w:t>
      </w:r>
      <w:r>
        <w:rPr>
          <w:rFonts w:ascii="Pyidaungsu" w:hAnsi="Pyidaungsu" w:cs="Pyidaungsu"/>
          <w:sz w:val="28"/>
          <w:szCs w:val="28"/>
          <w:lang w:val="en-SG" w:bidi="my-MM"/>
        </w:rPr>
        <w:t>Positive</w:t>
      </w:r>
      <w:r>
        <w:rPr>
          <w:rFonts w:ascii="Pyidaungsu" w:hAnsi="Pyidaungsu" w:cs="Pyidaungsu" w:hint="cs"/>
          <w:sz w:val="28"/>
          <w:szCs w:val="28"/>
          <w:cs/>
          <w:lang w:val="en-SG" w:bidi="my-MM"/>
        </w:rPr>
        <w:t xml:space="preserve"> ဟု ခန့်မှန်းပေးလိုက်သည့် </w:t>
      </w:r>
      <w:r>
        <w:rPr>
          <w:rFonts w:ascii="Pyidaungsu" w:hAnsi="Pyidaungsu" w:cs="Pyidaungsu"/>
          <w:sz w:val="28"/>
          <w:szCs w:val="28"/>
          <w:lang w:val="en-SG" w:bidi="my-MM"/>
        </w:rPr>
        <w:t>Case</w:t>
      </w:r>
      <w:r>
        <w:rPr>
          <w:rFonts w:ascii="Pyidaungsu" w:hAnsi="Pyidaungsu" w:cs="Pyidaungsu" w:hint="cs"/>
          <w:sz w:val="28"/>
          <w:szCs w:val="28"/>
          <w:cs/>
          <w:lang w:val="en-SG" w:bidi="my-MM"/>
        </w:rPr>
        <w:t xml:space="preserve"> များအနက် ရာခိုင်နှုန်း မည်မျှ မှန်ကန်သည်ကို တွက်ချက်ခြင်း ဖြစ်သည်။</w:t>
      </w:r>
      <w:r w:rsidRPr="006D2CF0">
        <w:rPr>
          <w:rFonts w:ascii="Pyidaungsu" w:hAnsi="Pyidaungsu" w:cs="Pyidaungsu"/>
          <w:sz w:val="28"/>
          <w:szCs w:val="28"/>
          <w:lang w:val="en-SG" w:bidi="my-MM"/>
        </w:rPr>
        <w:t xml:space="preserve"> Precision</w:t>
      </w:r>
      <w:r>
        <w:rPr>
          <w:rFonts w:ascii="Pyidaungsu" w:hAnsi="Pyidaungsu" w:cs="Pyidaungsu" w:hint="cs"/>
          <w:sz w:val="28"/>
          <w:szCs w:val="28"/>
          <w:cs/>
          <w:lang w:val="en-SG" w:bidi="my-MM"/>
        </w:rPr>
        <w:t xml:space="preserve"> ကို </w:t>
      </w:r>
      <w:r w:rsidR="00D804F2">
        <w:rPr>
          <w:rFonts w:ascii="Pyidaungsu" w:hAnsi="Pyidaungsu" w:cs="Pyidaungsu" w:hint="cs"/>
          <w:sz w:val="28"/>
          <w:szCs w:val="28"/>
          <w:cs/>
          <w:lang w:val="en-SG" w:bidi="my-MM"/>
        </w:rPr>
        <w:t>သင်္ချာ ညီမျှခြင်း အားဖြင့်</w:t>
      </w:r>
      <w:r>
        <w:rPr>
          <w:rFonts w:ascii="Pyidaungsu" w:hAnsi="Pyidaungsu" w:cs="Pyidaungsu" w:hint="cs"/>
          <w:sz w:val="28"/>
          <w:szCs w:val="28"/>
          <w:cs/>
          <w:lang w:val="en-SG" w:bidi="my-MM"/>
        </w:rPr>
        <w:t xml:space="preserve"> အောက်ပါ အတိုင်း တွက်ချက်နိုင်သည်။ </w:t>
      </w:r>
    </w:p>
    <w:p w14:paraId="6F3258FD" w14:textId="41409EAD" w:rsidR="006D2CF0" w:rsidRDefault="006D2CF0" w:rsidP="006D2CF0">
      <w:pPr>
        <w:spacing w:line="276" w:lineRule="auto"/>
        <w:ind w:firstLine="0"/>
        <w:jc w:val="center"/>
        <w:rPr>
          <w:rFonts w:ascii="Pyidaungsu" w:hAnsi="Pyidaungsu" w:cs="Pyidaungsu"/>
          <w:sz w:val="28"/>
          <w:szCs w:val="28"/>
          <w:lang w:val="en-SG" w:bidi="my-MM"/>
        </w:rPr>
      </w:pPr>
      <w:r w:rsidRPr="006D2CF0">
        <w:rPr>
          <w:rFonts w:ascii="Pyidaungsu" w:hAnsi="Pyidaungsu" w:cs="Pyidaungsu" w:hint="cs"/>
          <w:noProof/>
          <w:sz w:val="28"/>
          <w:szCs w:val="28"/>
          <w:cs/>
          <w:lang w:val="en-SG" w:bidi="my-MM"/>
        </w:rPr>
        <w:drawing>
          <wp:inline distT="0" distB="0" distL="0" distR="0" wp14:anchorId="665F1BE8" wp14:editId="6DB03CC3">
            <wp:extent cx="3222522" cy="86799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5067" cy="868682"/>
                    </a:xfrm>
                    <a:prstGeom prst="rect">
                      <a:avLst/>
                    </a:prstGeom>
                    <a:noFill/>
                    <a:ln>
                      <a:noFill/>
                    </a:ln>
                  </pic:spPr>
                </pic:pic>
              </a:graphicData>
            </a:graphic>
          </wp:inline>
        </w:drawing>
      </w:r>
    </w:p>
    <w:p w14:paraId="2219382F" w14:textId="4732D0EF" w:rsidR="006D2CF0" w:rsidRDefault="006D2CF0" w:rsidP="006D2CF0">
      <w:pPr>
        <w:spacing w:before="240"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၁၉။</w:t>
      </w:r>
      <w:r>
        <w:rPr>
          <w:rFonts w:ascii="Pyidaungsu" w:hAnsi="Pyidaungsu" w:cs="Pyidaungsu"/>
          <w:sz w:val="28"/>
          <w:szCs w:val="28"/>
          <w:cs/>
          <w:lang w:val="en-SG" w:bidi="my-MM"/>
        </w:rPr>
        <w:tab/>
      </w:r>
      <w:r>
        <w:rPr>
          <w:rFonts w:ascii="Pyidaungsu" w:hAnsi="Pyidaungsu" w:cs="Pyidaungsu" w:hint="cs"/>
          <w:sz w:val="28"/>
          <w:szCs w:val="28"/>
          <w:cs/>
          <w:lang w:val="en-SG" w:bidi="my-MM"/>
        </w:rPr>
        <w:t xml:space="preserve">ပုံ (၃-ဂ) တွင် </w:t>
      </w:r>
      <w:r>
        <w:rPr>
          <w:rFonts w:ascii="Pyidaungsu" w:hAnsi="Pyidaungsu" w:cs="Pyidaungsu"/>
          <w:sz w:val="28"/>
          <w:szCs w:val="28"/>
          <w:lang w:val="en-SG" w:bidi="my-MM"/>
        </w:rPr>
        <w:t xml:space="preserve">Model 1 </w:t>
      </w:r>
      <w:r>
        <w:rPr>
          <w:rFonts w:ascii="Pyidaungsu" w:hAnsi="Pyidaungsu" w:cs="Pyidaungsu" w:hint="cs"/>
          <w:sz w:val="28"/>
          <w:szCs w:val="28"/>
          <w:cs/>
          <w:lang w:val="en-SG" w:bidi="my-MM"/>
        </w:rPr>
        <w:t>သည် လူနာ ၃၅ဦး</w:t>
      </w:r>
      <w:r w:rsidR="00D804F2">
        <w:rPr>
          <w:rFonts w:ascii="Pyidaungsu" w:hAnsi="Pyidaungsu" w:cs="Pyidaungsu" w:hint="cs"/>
          <w:sz w:val="28"/>
          <w:szCs w:val="28"/>
          <w:cs/>
          <w:lang w:val="en-SG" w:bidi="my-MM"/>
        </w:rPr>
        <w:t xml:space="preserve"> </w:t>
      </w:r>
      <w:r>
        <w:rPr>
          <w:rFonts w:ascii="Pyidaungsu" w:hAnsi="Pyidaungsu" w:cs="Pyidaungsu" w:hint="cs"/>
          <w:sz w:val="28"/>
          <w:szCs w:val="28"/>
          <w:cs/>
          <w:lang w:val="en-SG" w:bidi="my-MM"/>
        </w:rPr>
        <w:t xml:space="preserve">ကို </w:t>
      </w:r>
      <w:r>
        <w:rPr>
          <w:rFonts w:ascii="Pyidaungsu" w:hAnsi="Pyidaungsu" w:cs="Pyidaungsu"/>
          <w:sz w:val="28"/>
          <w:szCs w:val="28"/>
          <w:lang w:val="en-SG" w:bidi="my-MM"/>
        </w:rPr>
        <w:t>Positive</w:t>
      </w:r>
      <w:r>
        <w:rPr>
          <w:rFonts w:ascii="Pyidaungsu" w:hAnsi="Pyidaungsu" w:cs="Pyidaungsu" w:hint="cs"/>
          <w:sz w:val="28"/>
          <w:szCs w:val="28"/>
          <w:cs/>
          <w:lang w:val="en-SG" w:bidi="my-MM"/>
        </w:rPr>
        <w:t xml:space="preserve"> </w:t>
      </w:r>
      <w:r>
        <w:rPr>
          <w:rFonts w:ascii="Pyidaungsu" w:hAnsi="Pyidaungsu" w:cs="Pyidaungsu"/>
          <w:sz w:val="28"/>
          <w:szCs w:val="28"/>
          <w:lang w:val="en-SG" w:bidi="my-MM"/>
        </w:rPr>
        <w:t xml:space="preserve"> </w:t>
      </w:r>
      <w:r>
        <w:rPr>
          <w:rFonts w:ascii="Pyidaungsu" w:hAnsi="Pyidaungsu" w:cs="Pyidaungsu" w:hint="cs"/>
          <w:sz w:val="28"/>
          <w:szCs w:val="28"/>
          <w:cs/>
          <w:lang w:val="en-SG" w:bidi="my-MM"/>
        </w:rPr>
        <w:t xml:space="preserve">ဟု သတ်မှတ်ပေးလိုက်ရာ အဆိုပါ လူနာ ၃၅ ဦးအနက် ၁၅ ဦးသာ အမှန်၀ေဒနာ ခံစားနေရခြင်း ဖြစ်သည်။ သို့ဖြစ်ရာ  </w:t>
      </w:r>
      <w:r>
        <w:rPr>
          <w:rFonts w:ascii="Pyidaungsu" w:hAnsi="Pyidaungsu" w:cs="Pyidaungsu"/>
          <w:sz w:val="28"/>
          <w:szCs w:val="28"/>
          <w:lang w:val="en-SG" w:bidi="my-MM"/>
        </w:rPr>
        <w:t xml:space="preserve"> Model 1 </w:t>
      </w:r>
      <w:r>
        <w:rPr>
          <w:rFonts w:ascii="Pyidaungsu" w:hAnsi="Pyidaungsu" w:cs="Pyidaungsu" w:hint="cs"/>
          <w:sz w:val="28"/>
          <w:szCs w:val="28"/>
          <w:cs/>
          <w:lang w:val="en-SG" w:bidi="my-MM"/>
        </w:rPr>
        <w:t xml:space="preserve">၏ </w:t>
      </w:r>
      <w:r w:rsidRPr="006D2CF0">
        <w:rPr>
          <w:rFonts w:ascii="Pyidaungsu" w:hAnsi="Pyidaungsu" w:cs="Pyidaungsu"/>
          <w:sz w:val="28"/>
          <w:szCs w:val="28"/>
          <w:lang w:val="en-SG" w:bidi="my-MM"/>
        </w:rPr>
        <w:t>Precision</w:t>
      </w:r>
      <w:r>
        <w:rPr>
          <w:rFonts w:ascii="Pyidaungsu" w:hAnsi="Pyidaungsu" w:cs="Pyidaungsu" w:hint="cs"/>
          <w:sz w:val="28"/>
          <w:szCs w:val="28"/>
          <w:cs/>
          <w:lang w:val="en-SG" w:bidi="my-MM"/>
        </w:rPr>
        <w:t xml:space="preserve"> တန်ဖိုးသည် ၄၃ ရာခိုင်နှုန်းသာ ရှိသည်ကို တွေ့ရမည်။ </w:t>
      </w:r>
      <w:r>
        <w:rPr>
          <w:rFonts w:ascii="Pyidaungsu" w:hAnsi="Pyidaungsu" w:cs="Pyidaungsu"/>
          <w:sz w:val="28"/>
          <w:szCs w:val="28"/>
          <w:lang w:val="en-SG" w:bidi="my-MM"/>
        </w:rPr>
        <w:t>Positive</w:t>
      </w:r>
      <w:r>
        <w:rPr>
          <w:rFonts w:ascii="Pyidaungsu" w:hAnsi="Pyidaungsu" w:cs="Pyidaungsu" w:hint="cs"/>
          <w:sz w:val="28"/>
          <w:szCs w:val="28"/>
          <w:cs/>
          <w:lang w:val="en-SG" w:bidi="my-MM"/>
        </w:rPr>
        <w:t xml:space="preserve"> ဟု မှားယွင်းစွာ သတ်မှတ်ခံလိုက်ရသည့် လူနာများမှာ စိတ်ဆင်းရဲ ကိုယ်ဆင်းရဲ ဖြစ်စေနိုင်သော်လည်း ကင်ဆာလူနာကို ကင်ဆာမရှိဟု သတ်မှတ်လိုက်သည်ထက်တော့ ဘေးကင်းသေးသည်ကို တွေ့နိုင်ပါသည်။ </w:t>
      </w:r>
      <w:r w:rsidR="00D804F2">
        <w:rPr>
          <w:rFonts w:ascii="Pyidaungsu" w:hAnsi="Pyidaungsu" w:cs="Pyidaungsu"/>
          <w:sz w:val="28"/>
          <w:szCs w:val="28"/>
          <w:lang w:val="en-SG" w:bidi="my-MM"/>
        </w:rPr>
        <w:t>Model – 2</w:t>
      </w:r>
      <w:r w:rsidR="00D804F2">
        <w:rPr>
          <w:rFonts w:ascii="Pyidaungsu" w:hAnsi="Pyidaungsu" w:cs="Pyidaungsu" w:hint="cs"/>
          <w:sz w:val="28"/>
          <w:szCs w:val="28"/>
          <w:cs/>
          <w:lang w:val="en-SG" w:bidi="my-MM"/>
        </w:rPr>
        <w:t xml:space="preserve"> ၏ </w:t>
      </w:r>
      <w:r w:rsidR="00D804F2" w:rsidRPr="006D2CF0">
        <w:rPr>
          <w:rFonts w:ascii="Pyidaungsu" w:hAnsi="Pyidaungsu" w:cs="Pyidaungsu"/>
          <w:sz w:val="28"/>
          <w:szCs w:val="28"/>
          <w:lang w:val="en-SG" w:bidi="my-MM"/>
        </w:rPr>
        <w:t>Precision</w:t>
      </w:r>
      <w:r w:rsidR="00D804F2">
        <w:rPr>
          <w:rFonts w:ascii="Pyidaungsu" w:hAnsi="Pyidaungsu" w:cs="Pyidaungsu" w:hint="cs"/>
          <w:sz w:val="28"/>
          <w:szCs w:val="28"/>
          <w:cs/>
          <w:lang w:val="en-SG" w:bidi="my-MM"/>
        </w:rPr>
        <w:t xml:space="preserve"> တန်ဖိုးမှာ သုည ဖြစ်သည်။ </w:t>
      </w:r>
    </w:p>
    <w:p w14:paraId="594985D8" w14:textId="78152705" w:rsidR="006D2CF0" w:rsidRDefault="006D2CF0" w:rsidP="006D2CF0">
      <w:pPr>
        <w:spacing w:line="276" w:lineRule="auto"/>
        <w:ind w:firstLine="0"/>
        <w:rPr>
          <w:rFonts w:ascii="Pyidaungsu" w:hAnsi="Pyidaungsu" w:cs="Pyidaungsu"/>
          <w:b/>
          <w:bCs/>
          <w:sz w:val="28"/>
          <w:szCs w:val="28"/>
          <w:lang w:val="en-SG" w:bidi="my-MM"/>
        </w:rPr>
      </w:pPr>
      <w:r>
        <w:rPr>
          <w:rFonts w:ascii="Pyidaungsu" w:hAnsi="Pyidaungsu" w:cs="Pyidaungsu"/>
          <w:b/>
          <w:bCs/>
          <w:sz w:val="28"/>
          <w:szCs w:val="28"/>
          <w:lang w:val="en-SG" w:bidi="my-MM"/>
        </w:rPr>
        <w:lastRenderedPageBreak/>
        <w:t>Recall</w:t>
      </w:r>
    </w:p>
    <w:p w14:paraId="1BD6F20B" w14:textId="08A79FE6" w:rsidR="00D804F2" w:rsidRDefault="006D2CF0" w:rsidP="00D804F2">
      <w:pPr>
        <w:spacing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၂၀။</w:t>
      </w:r>
      <w:r>
        <w:rPr>
          <w:rFonts w:ascii="Pyidaungsu" w:hAnsi="Pyidaungsu" w:cs="Pyidaungsu"/>
          <w:sz w:val="28"/>
          <w:szCs w:val="28"/>
          <w:cs/>
          <w:lang w:val="en-SG" w:bidi="my-MM"/>
        </w:rPr>
        <w:tab/>
      </w:r>
      <w:r w:rsidR="00D804F2" w:rsidRPr="00D804F2">
        <w:rPr>
          <w:rFonts w:ascii="Pyidaungsu" w:hAnsi="Pyidaungsu" w:cs="Pyidaungsu"/>
          <w:sz w:val="28"/>
          <w:szCs w:val="28"/>
          <w:lang w:val="en-SG" w:bidi="my-MM"/>
        </w:rPr>
        <w:t>Recall</w:t>
      </w:r>
      <w:r w:rsidR="00D804F2">
        <w:rPr>
          <w:rFonts w:ascii="Pyidaungsu" w:hAnsi="Pyidaungsu" w:cs="Pyidaungsu" w:hint="cs"/>
          <w:sz w:val="28"/>
          <w:szCs w:val="28"/>
          <w:cs/>
          <w:lang w:val="en-SG" w:bidi="my-MM"/>
        </w:rPr>
        <w:t xml:space="preserve"> </w:t>
      </w:r>
      <w:r>
        <w:rPr>
          <w:rFonts w:ascii="Pyidaungsu" w:hAnsi="Pyidaungsu" w:cs="Pyidaungsu" w:hint="cs"/>
          <w:sz w:val="28"/>
          <w:szCs w:val="28"/>
          <w:cs/>
          <w:lang w:val="en-SG" w:bidi="my-MM"/>
        </w:rPr>
        <w:t xml:space="preserve">သည် </w:t>
      </w:r>
      <w:r>
        <w:rPr>
          <w:rFonts w:ascii="Pyidaungsu" w:hAnsi="Pyidaungsu" w:cs="Pyidaungsu"/>
          <w:sz w:val="28"/>
          <w:szCs w:val="28"/>
          <w:lang w:val="en-SG" w:bidi="my-MM"/>
        </w:rPr>
        <w:t>Positive</w:t>
      </w:r>
      <w:r>
        <w:rPr>
          <w:rFonts w:ascii="Pyidaungsu" w:hAnsi="Pyidaungsu" w:cs="Pyidaungsu" w:hint="cs"/>
          <w:sz w:val="28"/>
          <w:szCs w:val="28"/>
          <w:cs/>
          <w:lang w:val="en-SG" w:bidi="my-MM"/>
        </w:rPr>
        <w:t xml:space="preserve"> </w:t>
      </w:r>
      <w:r w:rsidR="00D804F2">
        <w:rPr>
          <w:rFonts w:ascii="Pyidaungsu" w:hAnsi="Pyidaungsu" w:cs="Pyidaungsu"/>
          <w:sz w:val="28"/>
          <w:szCs w:val="28"/>
          <w:lang w:bidi="my-MM"/>
        </w:rPr>
        <w:t xml:space="preserve">Case </w:t>
      </w:r>
      <w:r w:rsidR="00D804F2">
        <w:rPr>
          <w:rFonts w:ascii="Pyidaungsu" w:hAnsi="Pyidaungsu" w:cs="Pyidaungsu" w:hint="cs"/>
          <w:sz w:val="28"/>
          <w:szCs w:val="28"/>
          <w:cs/>
          <w:lang w:bidi="my-MM"/>
        </w:rPr>
        <w:t xml:space="preserve">များအနက်မှ ရာခိုင်နှုန်းမည်မျှကို ရှာဖွေနိုင်သည်ကို တွက်ချက်ခြင်း </w:t>
      </w:r>
      <w:r w:rsidR="00D804F2">
        <w:rPr>
          <w:rFonts w:ascii="Pyidaungsu" w:hAnsi="Pyidaungsu" w:cs="Pyidaungsu" w:hint="cs"/>
          <w:sz w:val="28"/>
          <w:szCs w:val="28"/>
          <w:cs/>
          <w:lang w:val="en-SG" w:bidi="my-MM"/>
        </w:rPr>
        <w:t>ဖြစ်သည်။</w:t>
      </w:r>
      <w:r w:rsidR="00D804F2" w:rsidRPr="00D804F2">
        <w:rPr>
          <w:rFonts w:ascii="Pyidaungsu" w:hAnsi="Pyidaungsu" w:cs="Pyidaungsu"/>
          <w:sz w:val="28"/>
          <w:szCs w:val="28"/>
          <w:lang w:val="en-SG" w:bidi="my-MM"/>
        </w:rPr>
        <w:t>Recall</w:t>
      </w:r>
      <w:r w:rsidR="00D804F2">
        <w:rPr>
          <w:rFonts w:ascii="Pyidaungsu" w:hAnsi="Pyidaungsu" w:cs="Pyidaungsu" w:hint="cs"/>
          <w:sz w:val="28"/>
          <w:szCs w:val="28"/>
          <w:cs/>
          <w:lang w:val="en-SG" w:bidi="my-MM"/>
        </w:rPr>
        <w:t xml:space="preserve">ကို သင်္ချာညီမျှခြင်းအားဖြင့် အောက်ပါအတိုင်း တွက်ချက် နိုင်သည်။ </w:t>
      </w:r>
    </w:p>
    <w:p w14:paraId="0DB3683A" w14:textId="4D02D576" w:rsidR="006D2CF0" w:rsidRDefault="00D804F2" w:rsidP="00D804F2">
      <w:pPr>
        <w:spacing w:line="276" w:lineRule="auto"/>
        <w:ind w:firstLine="0"/>
        <w:jc w:val="center"/>
        <w:rPr>
          <w:rFonts w:ascii="Pyidaungsu" w:hAnsi="Pyidaungsu" w:cs="Pyidaungsu"/>
          <w:sz w:val="28"/>
          <w:szCs w:val="28"/>
          <w:lang w:val="en-SG" w:bidi="my-MM"/>
        </w:rPr>
      </w:pPr>
      <w:r w:rsidRPr="00D804F2">
        <w:rPr>
          <w:rFonts w:ascii="Pyidaungsu" w:hAnsi="Pyidaungsu" w:cs="Pyidaungsu" w:hint="cs"/>
          <w:noProof/>
          <w:sz w:val="28"/>
          <w:szCs w:val="28"/>
          <w:cs/>
          <w:lang w:val="en-SG" w:bidi="my-MM"/>
        </w:rPr>
        <w:drawing>
          <wp:inline distT="0" distB="0" distL="0" distR="0" wp14:anchorId="14C8C749" wp14:editId="52174670">
            <wp:extent cx="4297680" cy="8830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883078"/>
                    </a:xfrm>
                    <a:prstGeom prst="rect">
                      <a:avLst/>
                    </a:prstGeom>
                    <a:noFill/>
                    <a:ln>
                      <a:noFill/>
                    </a:ln>
                  </pic:spPr>
                </pic:pic>
              </a:graphicData>
            </a:graphic>
          </wp:inline>
        </w:drawing>
      </w:r>
    </w:p>
    <w:p w14:paraId="561ABB81" w14:textId="57247042" w:rsidR="00D804F2" w:rsidRDefault="00D804F2" w:rsidP="006D2CF0">
      <w:pPr>
        <w:spacing w:before="240"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၂၁</w:t>
      </w:r>
      <w:r w:rsidR="006D2CF0">
        <w:rPr>
          <w:rFonts w:ascii="Pyidaungsu" w:hAnsi="Pyidaungsu" w:cs="Pyidaungsu" w:hint="cs"/>
          <w:sz w:val="28"/>
          <w:szCs w:val="28"/>
          <w:cs/>
          <w:lang w:val="en-SG" w:bidi="my-MM"/>
        </w:rPr>
        <w:t>။</w:t>
      </w:r>
      <w:r w:rsidR="006D2CF0">
        <w:rPr>
          <w:rFonts w:ascii="Pyidaungsu" w:hAnsi="Pyidaungsu" w:cs="Pyidaungsu"/>
          <w:sz w:val="28"/>
          <w:szCs w:val="28"/>
          <w:cs/>
          <w:lang w:val="en-SG" w:bidi="my-MM"/>
        </w:rPr>
        <w:tab/>
      </w:r>
      <w:r w:rsidR="006D2CF0">
        <w:rPr>
          <w:rFonts w:ascii="Pyidaungsu" w:hAnsi="Pyidaungsu" w:cs="Pyidaungsu" w:hint="cs"/>
          <w:sz w:val="28"/>
          <w:szCs w:val="28"/>
          <w:cs/>
          <w:lang w:val="en-SG" w:bidi="my-MM"/>
        </w:rPr>
        <w:t xml:space="preserve">ပုံ (၃-ဂ) တွင် </w:t>
      </w:r>
      <w:r w:rsidR="006D2CF0">
        <w:rPr>
          <w:rFonts w:ascii="Pyidaungsu" w:hAnsi="Pyidaungsu" w:cs="Pyidaungsu"/>
          <w:sz w:val="28"/>
          <w:szCs w:val="28"/>
          <w:lang w:val="en-SG" w:bidi="my-MM"/>
        </w:rPr>
        <w:t xml:space="preserve">Model 1 </w:t>
      </w:r>
      <w:r w:rsidR="006D2CF0">
        <w:rPr>
          <w:rFonts w:ascii="Pyidaungsu" w:hAnsi="Pyidaungsu" w:cs="Pyidaungsu" w:hint="cs"/>
          <w:sz w:val="28"/>
          <w:szCs w:val="28"/>
          <w:cs/>
          <w:lang w:val="en-SG" w:bidi="my-MM"/>
        </w:rPr>
        <w:t xml:space="preserve">သည် </w:t>
      </w:r>
      <w:r w:rsidR="006D2CF0">
        <w:rPr>
          <w:rFonts w:ascii="Pyidaungsu" w:hAnsi="Pyidaungsu" w:cs="Pyidaungsu"/>
          <w:sz w:val="28"/>
          <w:szCs w:val="28"/>
          <w:lang w:val="en-SG" w:bidi="my-MM"/>
        </w:rPr>
        <w:t>Positive</w:t>
      </w:r>
      <w:r w:rsidR="006D2CF0">
        <w:rPr>
          <w:rFonts w:ascii="Pyidaungsu" w:hAnsi="Pyidaungsu" w:cs="Pyidaungsu" w:hint="cs"/>
          <w:sz w:val="28"/>
          <w:szCs w:val="28"/>
          <w:cs/>
          <w:lang w:val="en-SG" w:bidi="my-MM"/>
        </w:rPr>
        <w:t xml:space="preserve"> </w:t>
      </w:r>
      <w:r w:rsidR="006D2CF0">
        <w:rPr>
          <w:rFonts w:ascii="Pyidaungsu" w:hAnsi="Pyidaungsu" w:cs="Pyidaungsu"/>
          <w:sz w:val="28"/>
          <w:szCs w:val="28"/>
          <w:lang w:val="en-SG" w:bidi="my-MM"/>
        </w:rPr>
        <w:t xml:space="preserve"> </w:t>
      </w:r>
      <w:r>
        <w:rPr>
          <w:rFonts w:ascii="Pyidaungsu" w:hAnsi="Pyidaungsu" w:cs="Pyidaungsu" w:hint="cs"/>
          <w:sz w:val="28"/>
          <w:szCs w:val="28"/>
          <w:cs/>
          <w:lang w:val="en-SG" w:bidi="my-MM"/>
        </w:rPr>
        <w:t xml:space="preserve">၀ေဒနာရှင် ၁၅ ဦးလုံးကို မှန်ကန်စွာ ရှာဖွေနိုင်ရာ </w:t>
      </w:r>
      <w:r>
        <w:rPr>
          <w:rFonts w:ascii="Pyidaungsu" w:hAnsi="Pyidaungsu" w:cs="Pyidaungsu"/>
          <w:sz w:val="28"/>
          <w:szCs w:val="28"/>
          <w:lang w:val="en-SG" w:bidi="my-MM"/>
        </w:rPr>
        <w:t xml:space="preserve">Model 1 </w:t>
      </w:r>
      <w:r>
        <w:rPr>
          <w:rFonts w:ascii="Pyidaungsu" w:hAnsi="Pyidaungsu" w:cs="Pyidaungsu" w:hint="cs"/>
          <w:sz w:val="28"/>
          <w:szCs w:val="28"/>
          <w:cs/>
          <w:lang w:val="en-SG" w:bidi="my-MM"/>
        </w:rPr>
        <w:t xml:space="preserve">၏ </w:t>
      </w:r>
      <w:r w:rsidRPr="00D804F2">
        <w:rPr>
          <w:rFonts w:ascii="Pyidaungsu" w:hAnsi="Pyidaungsu" w:cs="Pyidaungsu"/>
          <w:sz w:val="28"/>
          <w:szCs w:val="28"/>
          <w:lang w:val="en-SG" w:bidi="my-MM"/>
        </w:rPr>
        <w:t>Recall</w:t>
      </w:r>
      <w:r>
        <w:rPr>
          <w:rFonts w:ascii="Pyidaungsu" w:hAnsi="Pyidaungsu" w:cs="Pyidaungsu" w:hint="cs"/>
          <w:sz w:val="28"/>
          <w:szCs w:val="28"/>
          <w:cs/>
          <w:lang w:val="en-SG" w:bidi="my-MM"/>
        </w:rPr>
        <w:t xml:space="preserve"> တန်ဖိုးသည် ၁၀၀ ရာခိုင်နှုန်း ဖြစ်ပြီး </w:t>
      </w:r>
      <w:r>
        <w:rPr>
          <w:rFonts w:ascii="Pyidaungsu" w:hAnsi="Pyidaungsu" w:cs="Pyidaungsu"/>
          <w:sz w:val="28"/>
          <w:szCs w:val="28"/>
          <w:lang w:val="en-SG" w:bidi="my-MM"/>
        </w:rPr>
        <w:t>Model – 2</w:t>
      </w:r>
      <w:r>
        <w:rPr>
          <w:rFonts w:ascii="Pyidaungsu" w:hAnsi="Pyidaungsu" w:cs="Pyidaungsu" w:hint="cs"/>
          <w:sz w:val="28"/>
          <w:szCs w:val="28"/>
          <w:cs/>
          <w:lang w:val="en-SG" w:bidi="my-MM"/>
        </w:rPr>
        <w:t xml:space="preserve"> ၏ </w:t>
      </w:r>
      <w:r w:rsidRPr="00D804F2">
        <w:rPr>
          <w:rFonts w:ascii="Pyidaungsu" w:hAnsi="Pyidaungsu" w:cs="Pyidaungsu"/>
          <w:sz w:val="28"/>
          <w:szCs w:val="28"/>
          <w:lang w:val="en-SG" w:bidi="my-MM"/>
        </w:rPr>
        <w:t>Recall</w:t>
      </w:r>
      <w:r>
        <w:rPr>
          <w:rFonts w:ascii="Pyidaungsu" w:hAnsi="Pyidaungsu" w:cs="Pyidaungsu" w:hint="cs"/>
          <w:sz w:val="28"/>
          <w:szCs w:val="28"/>
          <w:cs/>
          <w:lang w:val="en-SG" w:bidi="my-MM"/>
        </w:rPr>
        <w:t xml:space="preserve"> တန်ဖိုးမှာ သုည ဖြစ်သည်။</w:t>
      </w:r>
    </w:p>
    <w:p w14:paraId="5E86D823" w14:textId="579E6742" w:rsidR="006D2CF0" w:rsidRDefault="006D2CF0" w:rsidP="006D2CF0">
      <w:pPr>
        <w:spacing w:line="276" w:lineRule="auto"/>
        <w:ind w:firstLine="0"/>
        <w:rPr>
          <w:rFonts w:ascii="Pyidaungsu" w:hAnsi="Pyidaungsu" w:cs="Pyidaungsu"/>
          <w:b/>
          <w:bCs/>
          <w:sz w:val="28"/>
          <w:szCs w:val="28"/>
          <w:lang w:val="en-SG" w:bidi="my-MM"/>
        </w:rPr>
      </w:pPr>
    </w:p>
    <w:p w14:paraId="72EC3EFE" w14:textId="6C398551" w:rsidR="00D804F2" w:rsidRPr="00D804F2" w:rsidRDefault="00D804F2" w:rsidP="006D2CF0">
      <w:pPr>
        <w:spacing w:line="276" w:lineRule="auto"/>
        <w:ind w:firstLine="0"/>
        <w:rPr>
          <w:rFonts w:ascii="Pyidaungsu" w:hAnsi="Pyidaungsu" w:cs="Pyidaungsu"/>
          <w:b/>
          <w:bCs/>
          <w:sz w:val="28"/>
          <w:szCs w:val="28"/>
          <w:lang w:val="en-SG" w:bidi="my-MM"/>
        </w:rPr>
      </w:pPr>
      <w:r w:rsidRPr="00D804F2">
        <w:rPr>
          <w:rFonts w:ascii="Pyidaungsu" w:hAnsi="Pyidaungsu" w:cs="Pyidaungsu"/>
          <w:b/>
          <w:bCs/>
          <w:sz w:val="28"/>
          <w:szCs w:val="28"/>
          <w:lang w:val="en-SG" w:bidi="my-MM"/>
        </w:rPr>
        <w:t>True Negative Rate (Specificity)</w:t>
      </w:r>
    </w:p>
    <w:p w14:paraId="0CCFFDC8" w14:textId="4E34E6AE" w:rsidR="00D804F2" w:rsidRDefault="00D804F2" w:rsidP="00D804F2">
      <w:pPr>
        <w:spacing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၂၂</w:t>
      </w:r>
      <w:r w:rsidR="006D2CF0">
        <w:rPr>
          <w:rFonts w:ascii="Pyidaungsu" w:hAnsi="Pyidaungsu" w:cs="Pyidaungsu" w:hint="cs"/>
          <w:sz w:val="28"/>
          <w:szCs w:val="28"/>
          <w:cs/>
          <w:lang w:val="en-SG" w:bidi="my-MM"/>
        </w:rPr>
        <w:t xml:space="preserve">။ </w:t>
      </w:r>
      <w:r w:rsidR="006D2CF0">
        <w:rPr>
          <w:rFonts w:ascii="Pyidaungsu" w:hAnsi="Pyidaungsu" w:cs="Pyidaungsu"/>
          <w:sz w:val="28"/>
          <w:szCs w:val="28"/>
          <w:cs/>
          <w:lang w:val="en-SG" w:bidi="my-MM"/>
        </w:rPr>
        <w:tab/>
      </w:r>
      <w:r w:rsidRPr="00D804F2">
        <w:rPr>
          <w:rFonts w:ascii="Pyidaungsu" w:hAnsi="Pyidaungsu" w:cs="Pyidaungsu"/>
          <w:sz w:val="28"/>
          <w:szCs w:val="28"/>
          <w:lang w:val="en-SG" w:bidi="my-MM"/>
        </w:rPr>
        <w:t>True Negative Rate (Specificity)</w:t>
      </w:r>
      <w:r>
        <w:rPr>
          <w:rFonts w:ascii="Pyidaungsu" w:hAnsi="Pyidaungsu" w:cs="Pyidaungsu" w:hint="cs"/>
          <w:sz w:val="28"/>
          <w:szCs w:val="28"/>
          <w:cs/>
          <w:lang w:val="en-SG" w:bidi="my-MM"/>
        </w:rPr>
        <w:t xml:space="preserve"> သည် </w:t>
      </w:r>
      <w:r>
        <w:rPr>
          <w:rFonts w:ascii="Pyidaungsu" w:hAnsi="Pyidaungsu" w:cs="Pyidaungsu"/>
          <w:sz w:val="28"/>
          <w:szCs w:val="28"/>
          <w:lang w:val="en-SG" w:bidi="my-MM"/>
        </w:rPr>
        <w:t xml:space="preserve">Negative </w:t>
      </w:r>
      <w:r>
        <w:rPr>
          <w:rFonts w:ascii="Pyidaungsu" w:hAnsi="Pyidaungsu" w:cs="Pyidaungsu"/>
          <w:sz w:val="28"/>
          <w:szCs w:val="28"/>
          <w:lang w:bidi="my-MM"/>
        </w:rPr>
        <w:t xml:space="preserve">Case </w:t>
      </w:r>
      <w:r>
        <w:rPr>
          <w:rFonts w:ascii="Pyidaungsu" w:hAnsi="Pyidaungsu" w:cs="Pyidaungsu" w:hint="cs"/>
          <w:sz w:val="28"/>
          <w:szCs w:val="28"/>
          <w:cs/>
          <w:lang w:bidi="my-MM"/>
        </w:rPr>
        <w:t xml:space="preserve">များအနက်မှ ရာခိုင်နှုန်း မည်မျှကို မှန်ကန်စွာရှာဖွေနိုင်သည်ကို တွက်ချက်ခြင်း </w:t>
      </w:r>
      <w:r>
        <w:rPr>
          <w:rFonts w:ascii="Pyidaungsu" w:hAnsi="Pyidaungsu" w:cs="Pyidaungsu" w:hint="cs"/>
          <w:sz w:val="28"/>
          <w:szCs w:val="28"/>
          <w:cs/>
          <w:lang w:val="en-SG" w:bidi="my-MM"/>
        </w:rPr>
        <w:t>ဖြစ်သည်။</w:t>
      </w:r>
      <w:r w:rsidRPr="00D804F2">
        <w:rPr>
          <w:rFonts w:ascii="Pyidaungsu" w:hAnsi="Pyidaungsu" w:cs="Pyidaungsu"/>
          <w:sz w:val="28"/>
          <w:szCs w:val="28"/>
          <w:lang w:val="en-SG" w:bidi="my-MM"/>
        </w:rPr>
        <w:t xml:space="preserve"> True Negative Rate (Specificity)</w:t>
      </w:r>
      <w:r>
        <w:rPr>
          <w:rFonts w:ascii="Pyidaungsu" w:hAnsi="Pyidaungsu" w:cs="Pyidaungsu" w:hint="cs"/>
          <w:sz w:val="28"/>
          <w:szCs w:val="28"/>
          <w:cs/>
          <w:lang w:val="en-SG" w:bidi="my-MM"/>
        </w:rPr>
        <w:t xml:space="preserve"> ကို သင်္ချာညီမျှခြင်းအားဖြင့် အောက်ပါအတိုင်း တွက်ချက် နိုင်သည်။ </w:t>
      </w:r>
    </w:p>
    <w:p w14:paraId="7FB6F18C" w14:textId="77777777" w:rsidR="00D804F2" w:rsidRDefault="00D804F2" w:rsidP="00D804F2">
      <w:pPr>
        <w:spacing w:line="276" w:lineRule="auto"/>
        <w:ind w:firstLine="0"/>
        <w:jc w:val="center"/>
        <w:rPr>
          <w:rFonts w:ascii="Pyidaungsu" w:hAnsi="Pyidaungsu" w:cs="Pyidaungsu"/>
          <w:sz w:val="28"/>
          <w:szCs w:val="28"/>
          <w:lang w:val="en-SG" w:bidi="my-MM"/>
        </w:rPr>
      </w:pPr>
      <w:r>
        <w:rPr>
          <w:noProof/>
        </w:rPr>
        <w:drawing>
          <wp:inline distT="0" distB="0" distL="0" distR="0" wp14:anchorId="16863EC2" wp14:editId="5D8E1929">
            <wp:extent cx="4023360" cy="949534"/>
            <wp:effectExtent l="0" t="0" r="0" b="3175"/>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0"/>
                    <a:stretch>
                      <a:fillRect/>
                    </a:stretch>
                  </pic:blipFill>
                  <pic:spPr>
                    <a:xfrm>
                      <a:off x="0" y="0"/>
                      <a:ext cx="4023360" cy="949534"/>
                    </a:xfrm>
                    <a:prstGeom prst="rect">
                      <a:avLst/>
                    </a:prstGeom>
                  </pic:spPr>
                </pic:pic>
              </a:graphicData>
            </a:graphic>
          </wp:inline>
        </w:drawing>
      </w:r>
    </w:p>
    <w:p w14:paraId="554BB138" w14:textId="060D77DA" w:rsidR="00D804F2" w:rsidRDefault="00D804F2" w:rsidP="00D804F2">
      <w:pPr>
        <w:spacing w:before="240"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 xml:space="preserve">၂၃။ </w:t>
      </w:r>
      <w:r>
        <w:rPr>
          <w:rFonts w:ascii="Pyidaungsu" w:hAnsi="Pyidaungsu" w:cs="Pyidaungsu"/>
          <w:sz w:val="28"/>
          <w:szCs w:val="28"/>
          <w:cs/>
          <w:lang w:val="en-SG" w:bidi="my-MM"/>
        </w:rPr>
        <w:tab/>
      </w:r>
      <w:r>
        <w:rPr>
          <w:rFonts w:ascii="Pyidaungsu" w:hAnsi="Pyidaungsu" w:cs="Pyidaungsu" w:hint="cs"/>
          <w:sz w:val="28"/>
          <w:szCs w:val="28"/>
          <w:cs/>
          <w:lang w:val="en-SG" w:bidi="my-MM"/>
        </w:rPr>
        <w:t xml:space="preserve">ပုံ (၃-ဂ) တွင် </w:t>
      </w:r>
      <w:r>
        <w:rPr>
          <w:rFonts w:ascii="Pyidaungsu" w:hAnsi="Pyidaungsu" w:cs="Pyidaungsu"/>
          <w:sz w:val="28"/>
          <w:szCs w:val="28"/>
          <w:lang w:val="en-SG" w:bidi="my-MM"/>
        </w:rPr>
        <w:t xml:space="preserve">Model 1 </w:t>
      </w:r>
      <w:r>
        <w:rPr>
          <w:rFonts w:ascii="Pyidaungsu" w:hAnsi="Pyidaungsu" w:cs="Pyidaungsu" w:hint="cs"/>
          <w:sz w:val="28"/>
          <w:szCs w:val="28"/>
          <w:cs/>
          <w:lang w:val="en-SG" w:bidi="my-MM"/>
        </w:rPr>
        <w:t xml:space="preserve">သည် </w:t>
      </w:r>
      <w:r>
        <w:rPr>
          <w:rFonts w:ascii="Pyidaungsu" w:hAnsi="Pyidaungsu" w:cs="Pyidaungsu"/>
          <w:sz w:val="28"/>
          <w:szCs w:val="28"/>
          <w:lang w:val="en-SG" w:bidi="my-MM"/>
        </w:rPr>
        <w:t xml:space="preserve">Negative </w:t>
      </w:r>
      <w:r>
        <w:rPr>
          <w:rFonts w:ascii="Pyidaungsu" w:hAnsi="Pyidaungsu" w:cs="Pyidaungsu"/>
          <w:sz w:val="28"/>
          <w:szCs w:val="28"/>
          <w:lang w:bidi="my-MM"/>
        </w:rPr>
        <w:t xml:space="preserve">Case </w:t>
      </w:r>
      <w:r>
        <w:rPr>
          <w:rFonts w:ascii="Pyidaungsu" w:hAnsi="Pyidaungsu" w:cs="Pyidaungsu" w:hint="cs"/>
          <w:sz w:val="28"/>
          <w:szCs w:val="28"/>
          <w:cs/>
          <w:lang w:bidi="my-MM"/>
        </w:rPr>
        <w:t xml:space="preserve">၈၅ ဦးအနက်မှ ၆၅ဦးကိုသာ </w:t>
      </w:r>
      <w:r>
        <w:rPr>
          <w:rFonts w:ascii="Pyidaungsu" w:hAnsi="Pyidaungsu" w:cs="Pyidaungsu" w:hint="cs"/>
          <w:sz w:val="28"/>
          <w:szCs w:val="28"/>
          <w:cs/>
          <w:lang w:val="en-SG" w:bidi="my-MM"/>
        </w:rPr>
        <w:t xml:space="preserve">မှန်ကန်စွာ ရှာဖွေနိုင်ရာ </w:t>
      </w:r>
      <w:r>
        <w:rPr>
          <w:rFonts w:ascii="Pyidaungsu" w:hAnsi="Pyidaungsu" w:cs="Pyidaungsu"/>
          <w:sz w:val="28"/>
          <w:szCs w:val="28"/>
          <w:lang w:val="en-SG" w:bidi="my-MM"/>
        </w:rPr>
        <w:t xml:space="preserve">Model 1 </w:t>
      </w:r>
      <w:r>
        <w:rPr>
          <w:rFonts w:ascii="Pyidaungsu" w:hAnsi="Pyidaungsu" w:cs="Pyidaungsu" w:hint="cs"/>
          <w:sz w:val="28"/>
          <w:szCs w:val="28"/>
          <w:cs/>
          <w:lang w:val="en-SG" w:bidi="my-MM"/>
        </w:rPr>
        <w:t xml:space="preserve">၏ </w:t>
      </w:r>
      <w:r w:rsidRPr="00D804F2">
        <w:rPr>
          <w:rFonts w:ascii="Pyidaungsu" w:hAnsi="Pyidaungsu" w:cs="Pyidaungsu"/>
          <w:sz w:val="28"/>
          <w:szCs w:val="28"/>
          <w:lang w:val="en-SG" w:bidi="my-MM"/>
        </w:rPr>
        <w:t>Specificity</w:t>
      </w:r>
      <w:r>
        <w:rPr>
          <w:rFonts w:ascii="Pyidaungsu" w:hAnsi="Pyidaungsu" w:cs="Pyidaungsu" w:hint="cs"/>
          <w:sz w:val="28"/>
          <w:szCs w:val="28"/>
          <w:cs/>
          <w:lang w:val="en-SG" w:bidi="my-MM"/>
        </w:rPr>
        <w:t xml:space="preserve"> တန်ဖိုးသည် ၇၆ ရာခိုင်နှုန်း ဖြစ်ပြီး </w:t>
      </w:r>
      <w:r>
        <w:rPr>
          <w:rFonts w:ascii="Pyidaungsu" w:hAnsi="Pyidaungsu" w:cs="Pyidaungsu"/>
          <w:sz w:val="28"/>
          <w:szCs w:val="28"/>
          <w:lang w:val="en-SG" w:bidi="my-MM"/>
        </w:rPr>
        <w:t>Model – 2</w:t>
      </w:r>
      <w:r>
        <w:rPr>
          <w:rFonts w:ascii="Pyidaungsu" w:hAnsi="Pyidaungsu" w:cs="Pyidaungsu" w:hint="cs"/>
          <w:sz w:val="28"/>
          <w:szCs w:val="28"/>
          <w:cs/>
          <w:lang w:val="en-SG" w:bidi="my-MM"/>
        </w:rPr>
        <w:t xml:space="preserve"> ၏ </w:t>
      </w:r>
      <w:r w:rsidRPr="00D804F2">
        <w:rPr>
          <w:rFonts w:ascii="Pyidaungsu" w:hAnsi="Pyidaungsu" w:cs="Pyidaungsu"/>
          <w:sz w:val="28"/>
          <w:szCs w:val="28"/>
          <w:lang w:val="en-SG" w:bidi="my-MM"/>
        </w:rPr>
        <w:t>Specificity</w:t>
      </w:r>
      <w:r>
        <w:rPr>
          <w:rFonts w:ascii="Pyidaungsu" w:hAnsi="Pyidaungsu" w:cs="Pyidaungsu" w:hint="cs"/>
          <w:sz w:val="28"/>
          <w:szCs w:val="28"/>
          <w:cs/>
          <w:lang w:val="en-SG" w:bidi="my-MM"/>
        </w:rPr>
        <w:t xml:space="preserve"> တန်ဖိုးမှာ ၁၀၀ ရာခိုင်နှုန်း ဖြစ်သည်။</w:t>
      </w:r>
    </w:p>
    <w:p w14:paraId="5D0C54F8" w14:textId="77777777" w:rsidR="0007594F" w:rsidRDefault="0007594F" w:rsidP="0007594F">
      <w:pPr>
        <w:spacing w:line="276" w:lineRule="auto"/>
        <w:ind w:firstLine="0"/>
        <w:jc w:val="both"/>
        <w:rPr>
          <w:rFonts w:ascii="Pyidaungsu" w:hAnsi="Pyidaungsu" w:cs="Pyidaungsu"/>
          <w:b/>
          <w:bCs/>
          <w:sz w:val="28"/>
          <w:szCs w:val="28"/>
          <w:lang w:val="en-SG" w:bidi="my-MM"/>
        </w:rPr>
      </w:pPr>
      <w:r w:rsidRPr="0007594F">
        <w:rPr>
          <w:rFonts w:ascii="Pyidaungsu" w:hAnsi="Pyidaungsu" w:cs="Pyidaungsu"/>
          <w:b/>
          <w:bCs/>
          <w:sz w:val="28"/>
          <w:szCs w:val="28"/>
          <w:lang w:val="en-SG" w:bidi="my-MM"/>
        </w:rPr>
        <w:lastRenderedPageBreak/>
        <w:t>F-score</w:t>
      </w:r>
    </w:p>
    <w:p w14:paraId="554498FF" w14:textId="4799632F" w:rsidR="006D2CF0" w:rsidRDefault="0007594F" w:rsidP="0007594F">
      <w:pPr>
        <w:spacing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၂</w:t>
      </w:r>
      <w:r w:rsidR="0067453F">
        <w:rPr>
          <w:rFonts w:ascii="Pyidaungsu" w:hAnsi="Pyidaungsu" w:cs="Pyidaungsu" w:hint="cs"/>
          <w:sz w:val="28"/>
          <w:szCs w:val="28"/>
          <w:cs/>
          <w:lang w:val="en-SG" w:bidi="my-MM"/>
        </w:rPr>
        <w:t>၄</w:t>
      </w:r>
      <w:r>
        <w:rPr>
          <w:rFonts w:ascii="Pyidaungsu" w:hAnsi="Pyidaungsu" w:cs="Pyidaungsu" w:hint="cs"/>
          <w:sz w:val="28"/>
          <w:szCs w:val="28"/>
          <w:cs/>
          <w:lang w:val="en-SG" w:bidi="my-MM"/>
        </w:rPr>
        <w:t>။</w:t>
      </w:r>
      <w:r>
        <w:rPr>
          <w:rFonts w:ascii="Pyidaungsu" w:hAnsi="Pyidaungsu" w:cs="Pyidaungsu"/>
          <w:sz w:val="28"/>
          <w:szCs w:val="28"/>
          <w:cs/>
          <w:lang w:val="en-SG" w:bidi="my-MM"/>
        </w:rPr>
        <w:tab/>
      </w:r>
      <w:r w:rsidRPr="0067453F">
        <w:rPr>
          <w:rFonts w:ascii="Pyidaungsu" w:hAnsi="Pyidaungsu" w:cs="Pyidaungsu"/>
          <w:b/>
          <w:bCs/>
          <w:sz w:val="28"/>
          <w:szCs w:val="28"/>
          <w:lang w:val="en-SG" w:bidi="my-MM"/>
        </w:rPr>
        <w:t>F-score</w:t>
      </w:r>
      <w:r w:rsidRPr="0067453F">
        <w:rPr>
          <w:rFonts w:ascii="Pyidaungsu" w:hAnsi="Pyidaungsu" w:cs="Pyidaungsu" w:hint="cs"/>
          <w:b/>
          <w:bCs/>
          <w:sz w:val="28"/>
          <w:szCs w:val="28"/>
          <w:cs/>
          <w:lang w:val="en-SG" w:bidi="my-MM"/>
        </w:rPr>
        <w:t xml:space="preserve"> သည်</w:t>
      </w:r>
      <w:r>
        <w:rPr>
          <w:rFonts w:ascii="Pyidaungsu" w:hAnsi="Pyidaungsu" w:cs="Pyidaungsu" w:hint="cs"/>
          <w:sz w:val="28"/>
          <w:szCs w:val="28"/>
          <w:cs/>
          <w:lang w:val="en-SG" w:bidi="my-MM"/>
        </w:rPr>
        <w:t xml:space="preserve"> </w:t>
      </w:r>
      <w:r w:rsidRPr="00D804F2">
        <w:rPr>
          <w:rFonts w:ascii="Pyidaungsu" w:hAnsi="Pyidaungsu" w:cs="Pyidaungsu"/>
          <w:sz w:val="28"/>
          <w:szCs w:val="28"/>
          <w:lang w:val="en-SG" w:bidi="my-MM"/>
        </w:rPr>
        <w:t>Recall</w:t>
      </w:r>
      <w:r>
        <w:rPr>
          <w:rFonts w:ascii="Pyidaungsu" w:hAnsi="Pyidaungsu" w:cs="Pyidaungsu" w:hint="cs"/>
          <w:sz w:val="28"/>
          <w:szCs w:val="28"/>
          <w:cs/>
          <w:lang w:val="en-SG" w:bidi="my-MM"/>
        </w:rPr>
        <w:t xml:space="preserve"> နှင့် </w:t>
      </w:r>
      <w:r w:rsidRPr="006D2CF0">
        <w:rPr>
          <w:rFonts w:ascii="Pyidaungsu" w:hAnsi="Pyidaungsu" w:cs="Pyidaungsu"/>
          <w:sz w:val="28"/>
          <w:szCs w:val="28"/>
          <w:lang w:val="en-SG" w:bidi="my-MM"/>
        </w:rPr>
        <w:t>Precision</w:t>
      </w:r>
      <w:r>
        <w:rPr>
          <w:rFonts w:ascii="Pyidaungsu" w:hAnsi="Pyidaungsu" w:cs="Pyidaungsu" w:hint="cs"/>
          <w:sz w:val="28"/>
          <w:szCs w:val="28"/>
          <w:cs/>
          <w:lang w:val="en-SG" w:bidi="my-MM"/>
        </w:rPr>
        <w:t xml:space="preserve"> - ၂ ခုလုံးကို ထည့်သွင်းစဥ်းစားထားသည့် </w:t>
      </w:r>
      <w:r w:rsidRPr="00D82F3E">
        <w:rPr>
          <w:rFonts w:ascii="Pyidaungsu" w:hAnsi="Pyidaungsu" w:cs="Pyidaungsu"/>
          <w:sz w:val="28"/>
          <w:szCs w:val="28"/>
          <w:lang w:bidi="my-MM"/>
        </w:rPr>
        <w:t>Evaluation Metric</w:t>
      </w:r>
      <w:r>
        <w:rPr>
          <w:rFonts w:ascii="Pyidaungsu" w:hAnsi="Pyidaungsu" w:cs="Pyidaungsu" w:hint="cs"/>
          <w:sz w:val="28"/>
          <w:szCs w:val="28"/>
          <w:cs/>
          <w:lang w:bidi="my-MM"/>
        </w:rPr>
        <w:t xml:space="preserve"> </w:t>
      </w:r>
      <w:r>
        <w:rPr>
          <w:rFonts w:ascii="Pyidaungsu" w:hAnsi="Pyidaungsu" w:cs="Pyidaungsu" w:hint="cs"/>
          <w:sz w:val="28"/>
          <w:szCs w:val="28"/>
          <w:cs/>
          <w:lang w:val="en-SG" w:bidi="my-MM"/>
        </w:rPr>
        <w:t xml:space="preserve">တစ်ခု ဖြစ်သည်။ </w:t>
      </w:r>
      <w:r w:rsidRPr="0007594F">
        <w:rPr>
          <w:rFonts w:ascii="Pyidaungsu" w:hAnsi="Pyidaungsu" w:cs="Pyidaungsu"/>
          <w:sz w:val="28"/>
          <w:szCs w:val="28"/>
          <w:lang w:val="en-SG" w:bidi="my-MM"/>
        </w:rPr>
        <w:t>F-score</w:t>
      </w:r>
      <w:r>
        <w:rPr>
          <w:rFonts w:ascii="Pyidaungsu" w:hAnsi="Pyidaungsu" w:cs="Pyidaungsu" w:hint="cs"/>
          <w:sz w:val="28"/>
          <w:szCs w:val="28"/>
          <w:cs/>
          <w:lang w:val="en-SG" w:bidi="my-MM"/>
        </w:rPr>
        <w:t xml:space="preserve"> ၏ သင်္ချာ ညီမျှခြင်း မှာ အောက်ပါအတိုင်း ဖြစ်သည်။ </w:t>
      </w:r>
    </w:p>
    <w:p w14:paraId="16CE710E" w14:textId="627EE6ED" w:rsidR="0067453F" w:rsidRDefault="0067453F" w:rsidP="0067453F">
      <w:pPr>
        <w:spacing w:line="276" w:lineRule="auto"/>
        <w:ind w:firstLine="0"/>
        <w:jc w:val="center"/>
        <w:rPr>
          <w:rFonts w:ascii="Pyidaungsu" w:hAnsi="Pyidaungsu" w:cs="Pyidaungsu"/>
          <w:sz w:val="28"/>
          <w:szCs w:val="28"/>
          <w:lang w:val="en-SG" w:bidi="my-MM"/>
        </w:rPr>
      </w:pPr>
      <w:r w:rsidRPr="0067453F">
        <w:rPr>
          <w:rFonts w:ascii="Pyidaungsu" w:hAnsi="Pyidaungsu" w:cs="Pyidaungsu" w:hint="cs"/>
          <w:noProof/>
          <w:sz w:val="28"/>
          <w:szCs w:val="28"/>
          <w:cs/>
          <w:lang w:val="en-SG" w:bidi="my-MM"/>
        </w:rPr>
        <w:drawing>
          <wp:inline distT="0" distB="0" distL="0" distR="0" wp14:anchorId="41F68ACE" wp14:editId="4FD04E61">
            <wp:extent cx="4937760" cy="895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895762"/>
                    </a:xfrm>
                    <a:prstGeom prst="rect">
                      <a:avLst/>
                    </a:prstGeom>
                    <a:noFill/>
                    <a:ln>
                      <a:noFill/>
                    </a:ln>
                  </pic:spPr>
                </pic:pic>
              </a:graphicData>
            </a:graphic>
          </wp:inline>
        </w:drawing>
      </w:r>
    </w:p>
    <w:p w14:paraId="4BCFC787" w14:textId="6C47BC93" w:rsidR="0067453F" w:rsidRDefault="0067453F" w:rsidP="0067453F">
      <w:pPr>
        <w:spacing w:line="276"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၂၅။</w:t>
      </w:r>
      <w:r>
        <w:rPr>
          <w:rFonts w:ascii="Pyidaungsu" w:hAnsi="Pyidaungsu" w:cs="Pyidaungsu"/>
          <w:sz w:val="28"/>
          <w:szCs w:val="28"/>
          <w:cs/>
          <w:lang w:val="en-SG" w:bidi="my-MM"/>
        </w:rPr>
        <w:tab/>
      </w:r>
      <w:r>
        <w:rPr>
          <w:rFonts w:ascii="Pyidaungsu" w:hAnsi="Pyidaungsu" w:cs="Pyidaungsu" w:hint="cs"/>
          <w:sz w:val="28"/>
          <w:szCs w:val="28"/>
          <w:cs/>
          <w:lang w:val="en-SG" w:bidi="my-MM"/>
        </w:rPr>
        <w:t xml:space="preserve">အထက်ပါ ညီမျှခြင်းအရ </w:t>
      </w:r>
      <w:r w:rsidRPr="00D804F2">
        <w:rPr>
          <w:rFonts w:ascii="Pyidaungsu" w:hAnsi="Pyidaungsu" w:cs="Pyidaungsu"/>
          <w:sz w:val="28"/>
          <w:szCs w:val="28"/>
          <w:lang w:val="en-SG" w:bidi="my-MM"/>
        </w:rPr>
        <w:t>Recall</w:t>
      </w:r>
      <w:r>
        <w:rPr>
          <w:rFonts w:ascii="Pyidaungsu" w:hAnsi="Pyidaungsu" w:cs="Pyidaungsu" w:hint="cs"/>
          <w:sz w:val="28"/>
          <w:szCs w:val="28"/>
          <w:cs/>
          <w:lang w:val="en-SG" w:bidi="my-MM"/>
        </w:rPr>
        <w:t xml:space="preserve"> နှင့် </w:t>
      </w:r>
      <w:r w:rsidRPr="006D2CF0">
        <w:rPr>
          <w:rFonts w:ascii="Pyidaungsu" w:hAnsi="Pyidaungsu" w:cs="Pyidaungsu"/>
          <w:sz w:val="28"/>
          <w:szCs w:val="28"/>
          <w:lang w:val="en-SG" w:bidi="my-MM"/>
        </w:rPr>
        <w:t>Precision</w:t>
      </w:r>
      <w:r>
        <w:rPr>
          <w:rFonts w:ascii="Pyidaungsu" w:hAnsi="Pyidaungsu" w:cs="Pyidaungsu" w:hint="cs"/>
          <w:sz w:val="28"/>
          <w:szCs w:val="28"/>
          <w:cs/>
          <w:lang w:val="en-SG" w:bidi="my-MM"/>
        </w:rPr>
        <w:t xml:space="preserve"> - ၂ ခုလုံးမြင့်မှသာ </w:t>
      </w:r>
      <w:r w:rsidRPr="0007594F">
        <w:rPr>
          <w:rFonts w:ascii="Pyidaungsu" w:hAnsi="Pyidaungsu" w:cs="Pyidaungsu"/>
          <w:sz w:val="28"/>
          <w:szCs w:val="28"/>
          <w:lang w:val="en-SG" w:bidi="my-MM"/>
        </w:rPr>
        <w:t>F-score</w:t>
      </w:r>
      <w:r>
        <w:rPr>
          <w:rFonts w:ascii="Pyidaungsu" w:hAnsi="Pyidaungsu" w:cs="Pyidaungsu" w:hint="cs"/>
          <w:sz w:val="28"/>
          <w:szCs w:val="28"/>
          <w:cs/>
          <w:lang w:val="en-SG" w:bidi="my-MM"/>
        </w:rPr>
        <w:t xml:space="preserve"> တန်ဖိုး မြင့်မည် ဖြစ်သည်။ သို့ဖြစ်ရာ </w:t>
      </w:r>
      <w:r>
        <w:rPr>
          <w:rFonts w:ascii="Pyidaungsu" w:hAnsi="Pyidaungsu" w:cs="Pyidaungsu"/>
          <w:sz w:val="28"/>
          <w:szCs w:val="28"/>
          <w:lang w:val="en-SG" w:bidi="my-MM"/>
        </w:rPr>
        <w:t>Positive</w:t>
      </w:r>
      <w:r>
        <w:rPr>
          <w:rFonts w:ascii="Pyidaungsu" w:hAnsi="Pyidaungsu" w:cs="Pyidaungsu" w:hint="cs"/>
          <w:sz w:val="28"/>
          <w:szCs w:val="28"/>
          <w:cs/>
          <w:lang w:val="en-SG" w:bidi="my-MM"/>
        </w:rPr>
        <w:t xml:space="preserve"> </w:t>
      </w:r>
      <w:r>
        <w:rPr>
          <w:rFonts w:ascii="Pyidaungsu" w:hAnsi="Pyidaungsu" w:cs="Pyidaungsu"/>
          <w:sz w:val="28"/>
          <w:szCs w:val="28"/>
          <w:lang w:val="en-SG" w:bidi="my-MM"/>
        </w:rPr>
        <w:t xml:space="preserve"> </w:t>
      </w:r>
      <w:r>
        <w:rPr>
          <w:rFonts w:ascii="Pyidaungsu" w:hAnsi="Pyidaungsu" w:cs="Pyidaungsu" w:hint="cs"/>
          <w:sz w:val="28"/>
          <w:szCs w:val="28"/>
          <w:cs/>
          <w:lang w:val="en-SG" w:bidi="my-MM"/>
        </w:rPr>
        <w:t xml:space="preserve">နှင့် </w:t>
      </w:r>
      <w:r>
        <w:rPr>
          <w:rFonts w:ascii="Pyidaungsu" w:hAnsi="Pyidaungsu" w:cs="Pyidaungsu"/>
          <w:sz w:val="28"/>
          <w:szCs w:val="28"/>
          <w:lang w:val="en-SG" w:bidi="my-MM"/>
        </w:rPr>
        <w:t xml:space="preserve">Negative </w:t>
      </w:r>
      <w:r>
        <w:rPr>
          <w:rFonts w:ascii="Pyidaungsu" w:hAnsi="Pyidaungsu" w:cs="Pyidaungsu"/>
          <w:sz w:val="28"/>
          <w:szCs w:val="28"/>
          <w:lang w:bidi="my-MM"/>
        </w:rPr>
        <w:t>Case</w:t>
      </w:r>
      <w:r>
        <w:rPr>
          <w:rFonts w:ascii="Pyidaungsu" w:hAnsi="Pyidaungsu" w:cs="Pyidaungsu" w:hint="cs"/>
          <w:sz w:val="28"/>
          <w:szCs w:val="28"/>
          <w:cs/>
          <w:lang w:bidi="my-MM"/>
        </w:rPr>
        <w:t xml:space="preserve"> - ၂ ခုလုံး အရေးကြီးသည့် ပုစ္ဆာများတွင် </w:t>
      </w:r>
      <w:r w:rsidRPr="0007594F">
        <w:rPr>
          <w:rFonts w:ascii="Pyidaungsu" w:hAnsi="Pyidaungsu" w:cs="Pyidaungsu"/>
          <w:sz w:val="28"/>
          <w:szCs w:val="28"/>
          <w:lang w:val="en-SG" w:bidi="my-MM"/>
        </w:rPr>
        <w:t>F-score</w:t>
      </w:r>
      <w:r>
        <w:rPr>
          <w:rFonts w:ascii="Pyidaungsu" w:hAnsi="Pyidaungsu" w:cs="Pyidaungsu" w:hint="cs"/>
          <w:sz w:val="28"/>
          <w:szCs w:val="28"/>
          <w:cs/>
          <w:lang w:val="en-SG" w:bidi="my-MM"/>
        </w:rPr>
        <w:t xml:space="preserve"> တန်ဖိုးကို သုံး၍ တိုင်းတာသင့်သည်။ </w:t>
      </w:r>
    </w:p>
    <w:p w14:paraId="171A49B8" w14:textId="2150F0FF" w:rsidR="0067453F" w:rsidRPr="0067453F" w:rsidRDefault="0067453F" w:rsidP="0067453F">
      <w:pPr>
        <w:spacing w:line="276" w:lineRule="auto"/>
        <w:ind w:firstLine="0"/>
        <w:jc w:val="both"/>
        <w:rPr>
          <w:rFonts w:ascii="Pyidaungsu" w:hAnsi="Pyidaungsu" w:cs="Pyidaungsu"/>
          <w:b/>
          <w:bCs/>
          <w:sz w:val="28"/>
          <w:szCs w:val="28"/>
          <w:lang w:val="en-SG" w:bidi="my-MM"/>
        </w:rPr>
      </w:pPr>
      <w:r w:rsidRPr="0067453F">
        <w:rPr>
          <w:rFonts w:ascii="Pyidaungsu" w:hAnsi="Pyidaungsu" w:cs="Pyidaungsu"/>
          <w:b/>
          <w:bCs/>
          <w:sz w:val="28"/>
          <w:szCs w:val="28"/>
          <w:lang w:val="en-SG" w:bidi="my-MM"/>
        </w:rPr>
        <w:t>Area under the ROC (AUROC or AUC)</w:t>
      </w:r>
    </w:p>
    <w:p w14:paraId="2274A94A" w14:textId="77777777" w:rsidR="00002D73" w:rsidRDefault="0067453F" w:rsidP="0067453F">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val="en-SG" w:bidi="my-MM"/>
        </w:rPr>
        <w:t>၂၆။</w:t>
      </w:r>
      <w:r>
        <w:rPr>
          <w:rFonts w:ascii="Pyidaungsu" w:hAnsi="Pyidaungsu" w:cs="Pyidaungsu"/>
          <w:sz w:val="28"/>
          <w:szCs w:val="28"/>
          <w:cs/>
          <w:lang w:val="en-SG" w:bidi="my-MM"/>
        </w:rPr>
        <w:tab/>
      </w:r>
      <w:r>
        <w:rPr>
          <w:rFonts w:ascii="Pyidaungsu" w:hAnsi="Pyidaungsu" w:cs="Pyidaungsu" w:hint="cs"/>
          <w:sz w:val="28"/>
          <w:szCs w:val="28"/>
          <w:cs/>
          <w:lang w:val="en-SG" w:bidi="my-MM"/>
        </w:rPr>
        <w:t xml:space="preserve">အခြားအသုံးများသည့် </w:t>
      </w:r>
      <w:r w:rsidRPr="00D82F3E">
        <w:rPr>
          <w:rFonts w:ascii="Pyidaungsu" w:hAnsi="Pyidaungsu" w:cs="Pyidaungsu"/>
          <w:sz w:val="28"/>
          <w:szCs w:val="28"/>
          <w:lang w:bidi="my-MM"/>
        </w:rPr>
        <w:t>Evaluation Metric</w:t>
      </w:r>
      <w:r>
        <w:rPr>
          <w:rFonts w:ascii="Pyidaungsu" w:hAnsi="Pyidaungsu" w:cs="Pyidaungsu" w:hint="cs"/>
          <w:sz w:val="28"/>
          <w:szCs w:val="28"/>
          <w:cs/>
          <w:lang w:bidi="my-MM"/>
        </w:rPr>
        <w:t xml:space="preserve"> တစ်ခုမှာ </w:t>
      </w:r>
      <w:r w:rsidRPr="0067453F">
        <w:rPr>
          <w:rFonts w:ascii="Pyidaungsu" w:hAnsi="Pyidaungsu" w:cs="Pyidaungsu"/>
          <w:sz w:val="28"/>
          <w:szCs w:val="28"/>
          <w:lang w:bidi="my-MM"/>
        </w:rPr>
        <w:t>ROC (receiver operating characteristic)</w:t>
      </w:r>
      <w:r>
        <w:rPr>
          <w:rFonts w:ascii="Pyidaungsu" w:hAnsi="Pyidaungsu" w:cs="Pyidaungsu" w:hint="cs"/>
          <w:sz w:val="28"/>
          <w:szCs w:val="28"/>
          <w:cs/>
          <w:lang w:bidi="my-MM"/>
        </w:rPr>
        <w:t xml:space="preserve"> </w:t>
      </w:r>
      <w:r w:rsidRPr="0067453F">
        <w:rPr>
          <w:rFonts w:ascii="Pyidaungsu" w:hAnsi="Pyidaungsu" w:cs="Pyidaungsu"/>
          <w:sz w:val="28"/>
          <w:szCs w:val="28"/>
          <w:lang w:bidi="my-MM"/>
        </w:rPr>
        <w:t xml:space="preserve">curve </w:t>
      </w:r>
      <w:r>
        <w:rPr>
          <w:rFonts w:ascii="Pyidaungsu" w:hAnsi="Pyidaungsu" w:cs="Pyidaungsu" w:hint="cs"/>
          <w:sz w:val="28"/>
          <w:szCs w:val="28"/>
          <w:cs/>
          <w:lang w:bidi="my-MM"/>
        </w:rPr>
        <w:t xml:space="preserve">၏ စုစုပေါင်း ဧရိယာကို တွက်ချက်ခြင်းဖြစ်သည်။ </w:t>
      </w:r>
      <w:r w:rsidR="00002D73" w:rsidRPr="0067453F">
        <w:rPr>
          <w:rFonts w:ascii="Pyidaungsu" w:hAnsi="Pyidaungsu" w:cs="Pyidaungsu"/>
          <w:sz w:val="28"/>
          <w:szCs w:val="28"/>
          <w:lang w:bidi="my-MM"/>
        </w:rPr>
        <w:t>ROC</w:t>
      </w:r>
      <w:r w:rsidR="00002D73">
        <w:rPr>
          <w:rFonts w:ascii="Pyidaungsu" w:hAnsi="Pyidaungsu" w:cs="Pyidaungsu" w:hint="cs"/>
          <w:sz w:val="28"/>
          <w:szCs w:val="28"/>
          <w:cs/>
          <w:lang w:bidi="my-MM"/>
        </w:rPr>
        <w:t xml:space="preserve"> </w:t>
      </w:r>
      <w:r w:rsidR="00002D73" w:rsidRPr="0067453F">
        <w:rPr>
          <w:rFonts w:ascii="Pyidaungsu" w:hAnsi="Pyidaungsu" w:cs="Pyidaungsu"/>
          <w:sz w:val="28"/>
          <w:szCs w:val="28"/>
          <w:lang w:bidi="my-MM"/>
        </w:rPr>
        <w:t xml:space="preserve">curve </w:t>
      </w:r>
      <w:r w:rsidR="00002D73">
        <w:rPr>
          <w:rFonts w:ascii="Pyidaungsu" w:hAnsi="Pyidaungsu" w:cs="Pyidaungsu" w:hint="cs"/>
          <w:sz w:val="28"/>
          <w:szCs w:val="28"/>
          <w:cs/>
          <w:lang w:bidi="my-MM"/>
        </w:rPr>
        <w:t xml:space="preserve">ဆိုသည်မှာ </w:t>
      </w:r>
      <w:r w:rsidR="00002D73" w:rsidRPr="0067453F">
        <w:rPr>
          <w:rFonts w:ascii="Pyidaungsu" w:hAnsi="Pyidaungsu" w:cs="Pyidaungsu"/>
          <w:sz w:val="28"/>
          <w:szCs w:val="28"/>
          <w:lang w:bidi="my-MM"/>
        </w:rPr>
        <w:t>True Positive Rate</w:t>
      </w:r>
      <w:r w:rsidR="00002D73">
        <w:rPr>
          <w:rFonts w:ascii="Pyidaungsu" w:hAnsi="Pyidaungsu" w:cs="Pyidaungsu" w:hint="cs"/>
          <w:sz w:val="28"/>
          <w:szCs w:val="28"/>
          <w:cs/>
          <w:lang w:bidi="my-MM"/>
        </w:rPr>
        <w:t xml:space="preserve"> (</w:t>
      </w:r>
      <w:r w:rsidR="00002D73" w:rsidRPr="00D804F2">
        <w:rPr>
          <w:rFonts w:ascii="Pyidaungsu" w:hAnsi="Pyidaungsu" w:cs="Pyidaungsu"/>
          <w:sz w:val="28"/>
          <w:szCs w:val="28"/>
          <w:lang w:val="en-SG" w:bidi="my-MM"/>
        </w:rPr>
        <w:t>Recall</w:t>
      </w:r>
      <w:r w:rsidR="00002D73">
        <w:rPr>
          <w:rFonts w:ascii="Pyidaungsu" w:hAnsi="Pyidaungsu" w:cs="Pyidaungsu" w:hint="cs"/>
          <w:sz w:val="28"/>
          <w:szCs w:val="28"/>
          <w:cs/>
          <w:lang w:val="en-SG" w:bidi="my-MM"/>
        </w:rPr>
        <w:t xml:space="preserve">) </w:t>
      </w:r>
      <w:r w:rsidR="00002D73">
        <w:rPr>
          <w:rFonts w:ascii="Pyidaungsu" w:hAnsi="Pyidaungsu" w:cs="Pyidaungsu" w:hint="cs"/>
          <w:sz w:val="28"/>
          <w:szCs w:val="28"/>
          <w:cs/>
          <w:lang w:bidi="my-MM"/>
        </w:rPr>
        <w:t xml:space="preserve">နှင့် </w:t>
      </w:r>
      <w:r w:rsidR="00002D73" w:rsidRPr="0067453F">
        <w:rPr>
          <w:rFonts w:ascii="Pyidaungsu" w:hAnsi="Pyidaungsu" w:cs="Pyidaungsu"/>
          <w:sz w:val="28"/>
          <w:szCs w:val="28"/>
          <w:lang w:bidi="my-MM"/>
        </w:rPr>
        <w:t>False Positive Rate</w:t>
      </w:r>
      <w:r w:rsidR="00002D73">
        <w:rPr>
          <w:rFonts w:ascii="Pyidaungsu" w:hAnsi="Pyidaungsu" w:cs="Pyidaungsu" w:hint="cs"/>
          <w:sz w:val="28"/>
          <w:szCs w:val="28"/>
          <w:cs/>
          <w:lang w:bidi="my-MM"/>
        </w:rPr>
        <w:t xml:space="preserve"> (</w:t>
      </w:r>
      <w:r w:rsidR="00002D73">
        <w:rPr>
          <w:rFonts w:ascii="Pyidaungsu" w:hAnsi="Pyidaungsu" w:cs="Pyidaungsu"/>
          <w:sz w:val="28"/>
          <w:szCs w:val="28"/>
          <w:lang w:bidi="my-MM"/>
        </w:rPr>
        <w:t>1-</w:t>
      </w:r>
      <w:r w:rsidR="00002D73" w:rsidRPr="00D804F2">
        <w:rPr>
          <w:rFonts w:ascii="Pyidaungsu" w:hAnsi="Pyidaungsu" w:cs="Pyidaungsu"/>
          <w:sz w:val="28"/>
          <w:szCs w:val="28"/>
          <w:lang w:val="en-SG" w:bidi="my-MM"/>
        </w:rPr>
        <w:t>Specificity</w:t>
      </w:r>
      <w:r w:rsidR="00002D73">
        <w:rPr>
          <w:rFonts w:ascii="Pyidaungsu" w:hAnsi="Pyidaungsu" w:cs="Pyidaungsu"/>
          <w:sz w:val="28"/>
          <w:szCs w:val="28"/>
          <w:lang w:val="en-SG" w:bidi="my-MM"/>
        </w:rPr>
        <w:t xml:space="preserve">) </w:t>
      </w:r>
      <w:r w:rsidR="00002D73">
        <w:rPr>
          <w:rFonts w:ascii="Pyidaungsu" w:hAnsi="Pyidaungsu" w:cs="Pyidaungsu" w:hint="cs"/>
          <w:sz w:val="28"/>
          <w:szCs w:val="28"/>
          <w:cs/>
          <w:lang w:val="en-SG" w:bidi="my-MM"/>
        </w:rPr>
        <w:t xml:space="preserve">၏ ဆက်သွယ်ချက်ကို ဖော်ပြသည့် </w:t>
      </w:r>
      <w:r w:rsidR="00002D73" w:rsidRPr="0067453F">
        <w:rPr>
          <w:rFonts w:ascii="Pyidaungsu" w:hAnsi="Pyidaungsu" w:cs="Pyidaungsu"/>
          <w:sz w:val="28"/>
          <w:szCs w:val="28"/>
          <w:lang w:bidi="my-MM"/>
        </w:rPr>
        <w:t>curve</w:t>
      </w:r>
      <w:r w:rsidR="00002D73">
        <w:rPr>
          <w:rFonts w:ascii="Pyidaungsu" w:hAnsi="Pyidaungsu" w:cs="Pyidaungsu" w:hint="cs"/>
          <w:sz w:val="28"/>
          <w:szCs w:val="28"/>
          <w:cs/>
          <w:lang w:bidi="my-MM"/>
        </w:rPr>
        <w:t xml:space="preserve"> ဖြစ်သည်။ </w:t>
      </w:r>
    </w:p>
    <w:p w14:paraId="159AF1D4" w14:textId="47001039" w:rsidR="00002D73" w:rsidRDefault="00002D73" w:rsidP="0067453F">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၂၇။</w:t>
      </w:r>
      <w:r>
        <w:rPr>
          <w:rFonts w:ascii="Pyidaungsu" w:hAnsi="Pyidaungsu" w:cs="Pyidaungsu"/>
          <w:sz w:val="28"/>
          <w:szCs w:val="28"/>
          <w:cs/>
          <w:lang w:bidi="my-MM"/>
        </w:rPr>
        <w:tab/>
      </w:r>
      <w:r>
        <w:rPr>
          <w:rFonts w:ascii="Pyidaungsu" w:hAnsi="Pyidaungsu" w:cs="Pyidaungsu"/>
          <w:sz w:val="28"/>
          <w:szCs w:val="28"/>
          <w:lang w:bidi="my-MM"/>
        </w:rPr>
        <w:t xml:space="preserve">Classifier </w:t>
      </w:r>
      <w:r>
        <w:rPr>
          <w:rFonts w:ascii="Pyidaungsu" w:hAnsi="Pyidaungsu" w:cs="Pyidaungsu" w:hint="cs"/>
          <w:sz w:val="28"/>
          <w:szCs w:val="28"/>
          <w:cs/>
          <w:lang w:bidi="my-MM"/>
        </w:rPr>
        <w:t>အတော်များများတွင် ရလဒ် အဖြေမှာ</w:t>
      </w:r>
      <w:r>
        <w:rPr>
          <w:rFonts w:ascii="Pyidaungsu" w:hAnsi="Pyidaungsu" w:cs="Pyidaungsu"/>
          <w:sz w:val="28"/>
          <w:szCs w:val="28"/>
          <w:lang w:bidi="my-MM"/>
        </w:rPr>
        <w:t xml:space="preserve"> Positive </w:t>
      </w:r>
      <w:r>
        <w:rPr>
          <w:rFonts w:ascii="Pyidaungsu" w:hAnsi="Pyidaungsu" w:cs="Pyidaungsu" w:hint="cs"/>
          <w:sz w:val="28"/>
          <w:szCs w:val="28"/>
          <w:cs/>
          <w:lang w:bidi="my-MM"/>
        </w:rPr>
        <w:t xml:space="preserve">ဖြစ်နိုင်သည့် ရာခိုင်နှုန်း ဖြစ်ပြီး အဆိုပါ ရာခိုင်နှုန်းသည် နံပါတ်တစ်ခု </w:t>
      </w:r>
      <w:r>
        <w:rPr>
          <w:rFonts w:ascii="Pyidaungsu" w:hAnsi="Pyidaungsu" w:cs="Pyidaungsu"/>
          <w:sz w:val="28"/>
          <w:szCs w:val="28"/>
          <w:lang w:bidi="my-MM"/>
        </w:rPr>
        <w:t>(Threshold)</w:t>
      </w:r>
      <w:r>
        <w:rPr>
          <w:rFonts w:ascii="Pyidaungsu" w:hAnsi="Pyidaungsu" w:cs="Pyidaungsu" w:hint="cs"/>
          <w:sz w:val="28"/>
          <w:szCs w:val="28"/>
          <w:cs/>
          <w:lang w:bidi="my-MM"/>
        </w:rPr>
        <w:t xml:space="preserve"> ထက် ကျော်လွန်ပါက </w:t>
      </w:r>
      <w:r>
        <w:rPr>
          <w:rFonts w:ascii="Pyidaungsu" w:hAnsi="Pyidaungsu" w:cs="Pyidaungsu"/>
          <w:sz w:val="28"/>
          <w:szCs w:val="28"/>
          <w:lang w:bidi="my-MM"/>
        </w:rPr>
        <w:t xml:space="preserve">Positive Case </w:t>
      </w:r>
      <w:r>
        <w:rPr>
          <w:rFonts w:ascii="Pyidaungsu" w:hAnsi="Pyidaungsu" w:cs="Pyidaungsu" w:hint="cs"/>
          <w:sz w:val="28"/>
          <w:szCs w:val="28"/>
          <w:cs/>
          <w:lang w:bidi="my-MM"/>
        </w:rPr>
        <w:t xml:space="preserve">ဟု သတ်မှတ်ခြင်း ဖြစ်သည်။ သို့ဖြစ်ရာ </w:t>
      </w:r>
      <w:r>
        <w:rPr>
          <w:rFonts w:ascii="Pyidaungsu" w:hAnsi="Pyidaungsu" w:cs="Pyidaungsu"/>
          <w:sz w:val="28"/>
          <w:szCs w:val="28"/>
          <w:lang w:bidi="my-MM"/>
        </w:rPr>
        <w:t>Threshold</w:t>
      </w:r>
      <w:r>
        <w:rPr>
          <w:rFonts w:ascii="Pyidaungsu" w:hAnsi="Pyidaungsu" w:cs="Pyidaungsu" w:hint="cs"/>
          <w:sz w:val="28"/>
          <w:szCs w:val="28"/>
          <w:cs/>
          <w:lang w:bidi="my-MM"/>
        </w:rPr>
        <w:t xml:space="preserve"> </w:t>
      </w:r>
      <w:r w:rsidR="00C60F2D">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တန်ဖိုးကို မူတည်၍ </w:t>
      </w:r>
      <w:r w:rsidRPr="0067453F">
        <w:rPr>
          <w:rFonts w:ascii="Pyidaungsu" w:hAnsi="Pyidaungsu" w:cs="Pyidaungsu"/>
          <w:sz w:val="28"/>
          <w:szCs w:val="28"/>
          <w:lang w:bidi="my-MM"/>
        </w:rPr>
        <w:t>Positive</w:t>
      </w:r>
      <w:r>
        <w:rPr>
          <w:rFonts w:ascii="Pyidaungsu" w:hAnsi="Pyidaungsu" w:cs="Pyidaungsu" w:hint="cs"/>
          <w:sz w:val="28"/>
          <w:szCs w:val="28"/>
          <w:cs/>
          <w:lang w:bidi="my-MM"/>
        </w:rPr>
        <w:t xml:space="preserve"> နှင့် </w:t>
      </w:r>
      <w:r>
        <w:rPr>
          <w:rFonts w:ascii="Pyidaungsu" w:hAnsi="Pyidaungsu" w:cs="Pyidaungsu"/>
          <w:sz w:val="28"/>
          <w:szCs w:val="28"/>
          <w:lang w:bidi="my-MM"/>
        </w:rPr>
        <w:t xml:space="preserve">Negative </w:t>
      </w:r>
      <w:r>
        <w:rPr>
          <w:rFonts w:ascii="Pyidaungsu" w:hAnsi="Pyidaungsu" w:cs="Pyidaungsu" w:hint="cs"/>
          <w:sz w:val="28"/>
          <w:szCs w:val="28"/>
          <w:cs/>
          <w:lang w:bidi="my-MM"/>
        </w:rPr>
        <w:t xml:space="preserve">အရေအတွက် ကွာသွားမည်ဖြစ်သည်။ </w:t>
      </w:r>
      <w:r>
        <w:rPr>
          <w:rFonts w:ascii="Pyidaungsu" w:hAnsi="Pyidaungsu" w:cs="Pyidaungsu"/>
          <w:sz w:val="28"/>
          <w:szCs w:val="28"/>
          <w:lang w:bidi="my-MM"/>
        </w:rPr>
        <w:t>Threshold</w:t>
      </w:r>
      <w:r>
        <w:rPr>
          <w:rFonts w:ascii="Pyidaungsu" w:hAnsi="Pyidaungsu" w:cs="Pyidaungsu" w:hint="cs"/>
          <w:sz w:val="28"/>
          <w:szCs w:val="28"/>
          <w:cs/>
          <w:lang w:bidi="my-MM"/>
        </w:rPr>
        <w:t xml:space="preserve"> တန်ဖိုး</w:t>
      </w:r>
      <w:r w:rsidR="00C60F2D">
        <w:rPr>
          <w:rFonts w:ascii="Pyidaungsu" w:hAnsi="Pyidaungsu" w:cs="Pyidaungsu" w:hint="cs"/>
          <w:sz w:val="28"/>
          <w:szCs w:val="28"/>
          <w:cs/>
          <w:lang w:bidi="my-MM"/>
        </w:rPr>
        <w:t xml:space="preserve"> များ</w:t>
      </w:r>
      <w:r>
        <w:rPr>
          <w:rFonts w:ascii="Pyidaungsu" w:hAnsi="Pyidaungsu" w:cs="Pyidaungsu" w:hint="cs"/>
          <w:sz w:val="28"/>
          <w:szCs w:val="28"/>
          <w:cs/>
          <w:lang w:bidi="my-MM"/>
        </w:rPr>
        <w:t>လာ</w:t>
      </w:r>
      <w:r w:rsidR="00C60F2D">
        <w:rPr>
          <w:rFonts w:ascii="Pyidaungsu" w:hAnsi="Pyidaungsu" w:cs="Pyidaungsu" w:hint="cs"/>
          <w:sz w:val="28"/>
          <w:szCs w:val="28"/>
          <w:cs/>
          <w:lang w:bidi="my-MM"/>
        </w:rPr>
        <w:t>သည် နှင့်အမျှ</w:t>
      </w:r>
      <w:r>
        <w:rPr>
          <w:rFonts w:ascii="Pyidaungsu" w:hAnsi="Pyidaungsu" w:cs="Pyidaungsu" w:hint="cs"/>
          <w:sz w:val="28"/>
          <w:szCs w:val="28"/>
          <w:cs/>
          <w:lang w:bidi="my-MM"/>
        </w:rPr>
        <w:t xml:space="preserve"> </w:t>
      </w:r>
      <w:r w:rsidR="00C60F2D">
        <w:rPr>
          <w:rFonts w:ascii="Pyidaungsu" w:hAnsi="Pyidaungsu" w:cs="Pyidaungsu"/>
          <w:sz w:val="28"/>
          <w:szCs w:val="28"/>
          <w:lang w:bidi="my-MM"/>
        </w:rPr>
        <w:t xml:space="preserve">True Positive </w:t>
      </w:r>
      <w:r w:rsidR="00C60F2D">
        <w:rPr>
          <w:rFonts w:ascii="Pyidaungsu" w:hAnsi="Pyidaungsu" w:cs="Pyidaungsu" w:hint="cs"/>
          <w:sz w:val="28"/>
          <w:szCs w:val="28"/>
          <w:cs/>
          <w:lang w:bidi="my-MM"/>
        </w:rPr>
        <w:t>အရေအတွက်</w:t>
      </w:r>
      <w:r w:rsidR="00C60F2D">
        <w:rPr>
          <w:rFonts w:ascii="Pyidaungsu" w:hAnsi="Pyidaungsu" w:cs="Pyidaungsu"/>
          <w:sz w:val="28"/>
          <w:szCs w:val="28"/>
          <w:lang w:bidi="my-MM"/>
        </w:rPr>
        <w:t xml:space="preserve"> </w:t>
      </w:r>
      <w:r>
        <w:rPr>
          <w:rFonts w:ascii="Pyidaungsu" w:hAnsi="Pyidaungsu" w:cs="Pyidaungsu" w:hint="cs"/>
          <w:sz w:val="28"/>
          <w:szCs w:val="28"/>
          <w:cs/>
          <w:lang w:bidi="my-MM"/>
        </w:rPr>
        <w:t xml:space="preserve">လျော့ကျလာပြီး </w:t>
      </w:r>
      <w:r w:rsidR="00C60F2D">
        <w:rPr>
          <w:rFonts w:ascii="Pyidaungsu" w:hAnsi="Pyidaungsu" w:cs="Pyidaungsu"/>
          <w:sz w:val="28"/>
          <w:szCs w:val="28"/>
          <w:lang w:bidi="my-MM"/>
        </w:rPr>
        <w:t xml:space="preserve">True </w:t>
      </w:r>
      <w:r>
        <w:rPr>
          <w:rFonts w:ascii="Pyidaungsu" w:hAnsi="Pyidaungsu" w:cs="Pyidaungsu"/>
          <w:sz w:val="28"/>
          <w:szCs w:val="28"/>
          <w:lang w:bidi="my-MM"/>
        </w:rPr>
        <w:t xml:space="preserve">Negative </w:t>
      </w:r>
      <w:r>
        <w:rPr>
          <w:rFonts w:ascii="Pyidaungsu" w:hAnsi="Pyidaungsu" w:cs="Pyidaungsu" w:hint="cs"/>
          <w:sz w:val="28"/>
          <w:szCs w:val="28"/>
          <w:cs/>
          <w:lang w:bidi="my-MM"/>
        </w:rPr>
        <w:t xml:space="preserve">အရေအတွက် မြင့်တက်သွားမည် ဖြစ်သည်။ </w:t>
      </w:r>
    </w:p>
    <w:p w14:paraId="4B9D44C4" w14:textId="7C52ED90" w:rsidR="0067453F" w:rsidRDefault="0067453F" w:rsidP="0067453F">
      <w:pPr>
        <w:spacing w:line="276" w:lineRule="auto"/>
        <w:ind w:firstLine="0"/>
        <w:jc w:val="center"/>
        <w:rPr>
          <w:rFonts w:ascii="Pyidaungsu" w:hAnsi="Pyidaungsu" w:cs="Pyidaungsu"/>
          <w:sz w:val="28"/>
          <w:szCs w:val="28"/>
          <w:lang w:val="en-SG" w:bidi="my-MM"/>
        </w:rPr>
      </w:pPr>
      <w:r w:rsidRPr="0067453F">
        <w:rPr>
          <w:rFonts w:ascii="Pyidaungsu" w:hAnsi="Pyidaungsu" w:cs="Pyidaungsu" w:hint="cs"/>
          <w:noProof/>
          <w:sz w:val="28"/>
          <w:szCs w:val="28"/>
          <w:cs/>
          <w:lang w:val="en-SG" w:bidi="my-MM"/>
        </w:rPr>
        <w:lastRenderedPageBreak/>
        <w:drawing>
          <wp:inline distT="0" distB="0" distL="0" distR="0" wp14:anchorId="3E6D3A72" wp14:editId="4BDCBB8A">
            <wp:extent cx="5265174" cy="399859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214" cy="4006975"/>
                    </a:xfrm>
                    <a:prstGeom prst="rect">
                      <a:avLst/>
                    </a:prstGeom>
                    <a:noFill/>
                    <a:ln>
                      <a:noFill/>
                    </a:ln>
                  </pic:spPr>
                </pic:pic>
              </a:graphicData>
            </a:graphic>
          </wp:inline>
        </w:drawing>
      </w:r>
    </w:p>
    <w:p w14:paraId="1470A187" w14:textId="05E490C0" w:rsidR="00002D73" w:rsidRDefault="00002D73" w:rsidP="0067453F">
      <w:pPr>
        <w:spacing w:line="276" w:lineRule="auto"/>
        <w:ind w:firstLine="0"/>
        <w:jc w:val="center"/>
        <w:rPr>
          <w:rFonts w:ascii="Pyidaungsu" w:hAnsi="Pyidaungsu" w:cs="Pyidaungsu"/>
          <w:sz w:val="28"/>
          <w:szCs w:val="28"/>
          <w:lang w:bidi="my-MM"/>
        </w:rPr>
      </w:pPr>
      <w:r>
        <w:rPr>
          <w:rFonts w:ascii="Pyidaungsu" w:hAnsi="Pyidaungsu" w:cs="Pyidaungsu" w:hint="cs"/>
          <w:sz w:val="28"/>
          <w:szCs w:val="28"/>
          <w:cs/>
          <w:lang w:val="en-SG" w:bidi="my-MM"/>
        </w:rPr>
        <w:t>ပုံ (၃</w:t>
      </w:r>
      <w:r w:rsidR="00472354">
        <w:rPr>
          <w:rFonts w:ascii="Pyidaungsu" w:hAnsi="Pyidaungsu" w:cs="Pyidaungsu" w:hint="cs"/>
          <w:sz w:val="28"/>
          <w:szCs w:val="28"/>
          <w:cs/>
          <w:lang w:val="en-SG" w:bidi="my-MM"/>
        </w:rPr>
        <w:t>-</w:t>
      </w:r>
      <w:r>
        <w:rPr>
          <w:rFonts w:ascii="Pyidaungsu" w:hAnsi="Pyidaungsu" w:cs="Pyidaungsu" w:hint="cs"/>
          <w:sz w:val="28"/>
          <w:szCs w:val="28"/>
          <w:cs/>
          <w:lang w:bidi="my-MM"/>
        </w:rPr>
        <w:t xml:space="preserve">ဃ) </w:t>
      </w:r>
      <w:r>
        <w:rPr>
          <w:rFonts w:ascii="Pyidaungsu" w:hAnsi="Pyidaungsu" w:cs="Pyidaungsu"/>
          <w:sz w:val="28"/>
          <w:szCs w:val="28"/>
          <w:lang w:bidi="my-MM"/>
        </w:rPr>
        <w:t>Example ROC curve</w:t>
      </w:r>
    </w:p>
    <w:p w14:paraId="46EB8546" w14:textId="0CF25EC1" w:rsidR="004B6712" w:rsidRDefault="00C60F2D" w:rsidP="004B6712">
      <w:pPr>
        <w:spacing w:after="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၂၈။</w:t>
      </w:r>
      <w:r>
        <w:rPr>
          <w:rFonts w:ascii="Pyidaungsu" w:hAnsi="Pyidaungsu" w:cs="Pyidaungsu"/>
          <w:sz w:val="28"/>
          <w:szCs w:val="28"/>
          <w:cs/>
          <w:lang w:bidi="my-MM"/>
        </w:rPr>
        <w:tab/>
      </w:r>
      <w:r w:rsidRPr="0067453F">
        <w:rPr>
          <w:rFonts w:ascii="Pyidaungsu" w:hAnsi="Pyidaungsu" w:cs="Pyidaungsu"/>
          <w:sz w:val="28"/>
          <w:szCs w:val="28"/>
          <w:lang w:bidi="my-MM"/>
        </w:rPr>
        <w:t>ROC</w:t>
      </w:r>
      <w:r>
        <w:rPr>
          <w:rFonts w:ascii="Pyidaungsu" w:hAnsi="Pyidaungsu" w:cs="Pyidaungsu" w:hint="cs"/>
          <w:sz w:val="28"/>
          <w:szCs w:val="28"/>
          <w:cs/>
          <w:lang w:bidi="my-MM"/>
        </w:rPr>
        <w:t xml:space="preserve"> </w:t>
      </w:r>
      <w:r w:rsidRPr="0067453F">
        <w:rPr>
          <w:rFonts w:ascii="Pyidaungsu" w:hAnsi="Pyidaungsu" w:cs="Pyidaungsu"/>
          <w:sz w:val="28"/>
          <w:szCs w:val="28"/>
          <w:lang w:bidi="my-MM"/>
        </w:rPr>
        <w:t>curve</w:t>
      </w:r>
      <w:r>
        <w:rPr>
          <w:rFonts w:ascii="Pyidaungsu" w:hAnsi="Pyidaungsu" w:cs="Pyidaungsu" w:hint="cs"/>
          <w:sz w:val="28"/>
          <w:szCs w:val="28"/>
          <w:cs/>
          <w:lang w:bidi="my-MM"/>
        </w:rPr>
        <w:t xml:space="preserve"> သည် </w:t>
      </w:r>
      <w:r w:rsidR="00126BCE">
        <w:rPr>
          <w:rFonts w:ascii="Pyidaungsu" w:hAnsi="Pyidaungsu" w:cs="Pyidaungsu"/>
          <w:sz w:val="28"/>
          <w:szCs w:val="28"/>
          <w:lang w:bidi="my-MM"/>
        </w:rPr>
        <w:t>Threshold</w:t>
      </w:r>
      <w:r w:rsidR="00126BCE">
        <w:rPr>
          <w:rFonts w:ascii="Pyidaungsu" w:hAnsi="Pyidaungsu" w:cs="Pyidaungsu" w:hint="cs"/>
          <w:sz w:val="28"/>
          <w:szCs w:val="28"/>
          <w:cs/>
          <w:lang w:bidi="my-MM"/>
        </w:rPr>
        <w:t xml:space="preserve"> တန်ဖိုး အမျိုးမျိုးအတွက် ရရှိသည့် </w:t>
      </w:r>
      <w:r w:rsidR="004B6712" w:rsidRPr="0067453F">
        <w:rPr>
          <w:rFonts w:ascii="Pyidaungsu" w:hAnsi="Pyidaungsu" w:cs="Pyidaungsu"/>
          <w:sz w:val="28"/>
          <w:szCs w:val="28"/>
          <w:lang w:bidi="my-MM"/>
        </w:rPr>
        <w:t>True Positive Rate</w:t>
      </w:r>
      <w:r>
        <w:rPr>
          <w:rFonts w:ascii="Pyidaungsu" w:hAnsi="Pyidaungsu" w:cs="Pyidaungsu" w:hint="cs"/>
          <w:sz w:val="28"/>
          <w:szCs w:val="28"/>
          <w:cs/>
          <w:lang w:val="en-SG" w:bidi="my-MM"/>
        </w:rPr>
        <w:t xml:space="preserve"> </w:t>
      </w:r>
      <w:r>
        <w:rPr>
          <w:rFonts w:ascii="Pyidaungsu" w:hAnsi="Pyidaungsu" w:cs="Pyidaungsu" w:hint="cs"/>
          <w:sz w:val="28"/>
          <w:szCs w:val="28"/>
          <w:cs/>
          <w:lang w:bidi="my-MM"/>
        </w:rPr>
        <w:t xml:space="preserve">နှင့် </w:t>
      </w:r>
      <w:r w:rsidR="004B6712" w:rsidRPr="0067453F">
        <w:rPr>
          <w:rFonts w:ascii="Pyidaungsu" w:hAnsi="Pyidaungsu" w:cs="Pyidaungsu"/>
          <w:sz w:val="28"/>
          <w:szCs w:val="28"/>
          <w:lang w:bidi="my-MM"/>
        </w:rPr>
        <w:t>False Positive Rate</w:t>
      </w:r>
      <w:r w:rsidR="004B6712">
        <w:rPr>
          <w:rFonts w:ascii="Pyidaungsu" w:hAnsi="Pyidaungsu" w:cs="Pyidaungsu" w:hint="cs"/>
          <w:sz w:val="28"/>
          <w:szCs w:val="28"/>
          <w:cs/>
          <w:lang w:bidi="my-MM"/>
        </w:rPr>
        <w:t xml:space="preserve"> </w:t>
      </w:r>
      <w:r>
        <w:rPr>
          <w:rFonts w:ascii="Pyidaungsu" w:hAnsi="Pyidaungsu" w:cs="Pyidaungsu" w:hint="cs"/>
          <w:sz w:val="28"/>
          <w:szCs w:val="28"/>
          <w:cs/>
          <w:lang w:val="en-SG" w:bidi="my-MM"/>
        </w:rPr>
        <w:t xml:space="preserve">၏ </w:t>
      </w:r>
      <w:r w:rsidR="00126BCE">
        <w:rPr>
          <w:rFonts w:ascii="Pyidaungsu" w:hAnsi="Pyidaungsu" w:cs="Pyidaungsu" w:hint="cs"/>
          <w:sz w:val="28"/>
          <w:szCs w:val="28"/>
          <w:cs/>
          <w:lang w:val="en-SG" w:bidi="my-MM"/>
        </w:rPr>
        <w:t>အရေအတွက်ကို</w:t>
      </w:r>
      <w:r>
        <w:rPr>
          <w:rFonts w:ascii="Pyidaungsu" w:hAnsi="Pyidaungsu" w:cs="Pyidaungsu" w:hint="cs"/>
          <w:sz w:val="28"/>
          <w:szCs w:val="28"/>
          <w:cs/>
          <w:lang w:val="en-SG" w:bidi="my-MM"/>
        </w:rPr>
        <w:t xml:space="preserve"> ဖော်ပြသည့် </w:t>
      </w:r>
      <w:r w:rsidRPr="0067453F">
        <w:rPr>
          <w:rFonts w:ascii="Pyidaungsu" w:hAnsi="Pyidaungsu" w:cs="Pyidaungsu"/>
          <w:sz w:val="28"/>
          <w:szCs w:val="28"/>
          <w:lang w:bidi="my-MM"/>
        </w:rPr>
        <w:t>curve</w:t>
      </w:r>
      <w:r>
        <w:rPr>
          <w:rFonts w:ascii="Pyidaungsu" w:hAnsi="Pyidaungsu" w:cs="Pyidaungsu" w:hint="cs"/>
          <w:sz w:val="28"/>
          <w:szCs w:val="28"/>
          <w:cs/>
          <w:lang w:bidi="my-MM"/>
        </w:rPr>
        <w:t xml:space="preserve"> </w:t>
      </w:r>
      <w:r w:rsidR="00126BCE">
        <w:rPr>
          <w:rFonts w:ascii="Pyidaungsu" w:hAnsi="Pyidaungsu" w:cs="Pyidaungsu" w:hint="cs"/>
          <w:sz w:val="28"/>
          <w:szCs w:val="28"/>
          <w:cs/>
          <w:lang w:bidi="my-MM"/>
        </w:rPr>
        <w:t xml:space="preserve">ဖြစ်သည်။ </w:t>
      </w:r>
    </w:p>
    <w:p w14:paraId="2827BE3B" w14:textId="32852D0B" w:rsidR="004B6712" w:rsidRDefault="004B6712" w:rsidP="004B6712">
      <w:pPr>
        <w:pStyle w:val="ListParagraph"/>
        <w:numPr>
          <w:ilvl w:val="0"/>
          <w:numId w:val="28"/>
        </w:numPr>
        <w:spacing w:before="0" w:line="276" w:lineRule="auto"/>
        <w:jc w:val="both"/>
        <w:rPr>
          <w:rFonts w:ascii="Pyidaungsu" w:hAnsi="Pyidaungsu" w:cs="Pyidaungsu"/>
          <w:sz w:val="28"/>
          <w:szCs w:val="28"/>
          <w:lang w:bidi="my-MM"/>
        </w:rPr>
      </w:pPr>
      <w:r>
        <w:rPr>
          <w:rFonts w:ascii="Pyidaungsu" w:hAnsi="Pyidaungsu" w:cs="Pyidaungsu"/>
          <w:sz w:val="28"/>
          <w:szCs w:val="28"/>
          <w:lang w:bidi="my-MM"/>
        </w:rPr>
        <w:t xml:space="preserve">Point </w:t>
      </w:r>
      <w:r w:rsidR="00C60F2D" w:rsidRPr="004B6712">
        <w:rPr>
          <w:rFonts w:ascii="Pyidaungsu" w:hAnsi="Pyidaungsu" w:cs="Pyidaungsu" w:hint="cs"/>
          <w:sz w:val="28"/>
          <w:szCs w:val="28"/>
          <w:cs/>
          <w:lang w:bidi="my-MM"/>
        </w:rPr>
        <w:t xml:space="preserve">(၀,၀) </w:t>
      </w:r>
      <w:r w:rsidRPr="004B6712">
        <w:rPr>
          <w:rFonts w:ascii="Pyidaungsu" w:hAnsi="Pyidaungsu" w:cs="Pyidaungsu" w:hint="cs"/>
          <w:sz w:val="28"/>
          <w:szCs w:val="28"/>
          <w:cs/>
          <w:lang w:bidi="my-MM"/>
        </w:rPr>
        <w:t xml:space="preserve">တွင် မည်သည့် </w:t>
      </w:r>
      <w:r w:rsidRPr="004B6712">
        <w:rPr>
          <w:rFonts w:ascii="Pyidaungsu" w:hAnsi="Pyidaungsu" w:cs="Pyidaungsu"/>
          <w:sz w:val="28"/>
          <w:szCs w:val="28"/>
          <w:lang w:bidi="my-MM"/>
        </w:rPr>
        <w:t xml:space="preserve">Positive case </w:t>
      </w:r>
      <w:r w:rsidRPr="004B6712">
        <w:rPr>
          <w:rFonts w:ascii="Pyidaungsu" w:hAnsi="Pyidaungsu" w:cs="Pyidaungsu" w:hint="cs"/>
          <w:sz w:val="28"/>
          <w:szCs w:val="28"/>
          <w:cs/>
          <w:lang w:bidi="my-MM"/>
        </w:rPr>
        <w:t xml:space="preserve">ကိုမှ ရှာဖွေနိုင်ခြင်းမရှိပါ။ သို့သော် </w:t>
      </w:r>
      <w:r w:rsidRPr="004B6712">
        <w:rPr>
          <w:rFonts w:ascii="Pyidaungsu" w:hAnsi="Pyidaungsu" w:cs="Pyidaungsu" w:hint="cs"/>
          <w:sz w:val="28"/>
          <w:szCs w:val="28"/>
          <w:lang w:bidi="my-MM"/>
        </w:rPr>
        <w:t>Negative</w:t>
      </w:r>
      <w:r w:rsidRPr="004B6712">
        <w:rPr>
          <w:rFonts w:ascii="Pyidaungsu" w:hAnsi="Pyidaungsu" w:cs="Pyidaungsu" w:hint="cs"/>
          <w:sz w:val="28"/>
          <w:szCs w:val="28"/>
          <w:cs/>
          <w:lang w:bidi="my-MM"/>
        </w:rPr>
        <w:t xml:space="preserve"> </w:t>
      </w:r>
      <w:r w:rsidRPr="004B6712">
        <w:rPr>
          <w:rFonts w:ascii="Pyidaungsu" w:hAnsi="Pyidaungsu" w:cs="Pyidaungsu"/>
          <w:sz w:val="28"/>
          <w:szCs w:val="28"/>
          <w:lang w:bidi="my-MM"/>
        </w:rPr>
        <w:t>case</w:t>
      </w:r>
      <w:r w:rsidRPr="004B6712">
        <w:rPr>
          <w:rFonts w:ascii="Pyidaungsu" w:hAnsi="Pyidaungsu" w:cs="Pyidaungsu" w:hint="cs"/>
          <w:sz w:val="28"/>
          <w:szCs w:val="28"/>
          <w:cs/>
          <w:lang w:bidi="my-MM"/>
        </w:rPr>
        <w:t xml:space="preserve"> အားလုံးကို ရှာဖွေနိုင်သည်။</w:t>
      </w:r>
    </w:p>
    <w:p w14:paraId="46C9EEF9" w14:textId="5EBAD90E" w:rsidR="004B6712" w:rsidRDefault="004B6712" w:rsidP="004B6712">
      <w:pPr>
        <w:pStyle w:val="ListParagraph"/>
        <w:numPr>
          <w:ilvl w:val="0"/>
          <w:numId w:val="28"/>
        </w:numPr>
        <w:spacing w:before="0" w:line="276" w:lineRule="auto"/>
        <w:jc w:val="both"/>
        <w:rPr>
          <w:rFonts w:ascii="Pyidaungsu" w:hAnsi="Pyidaungsu" w:cs="Pyidaungsu"/>
          <w:sz w:val="28"/>
          <w:szCs w:val="28"/>
          <w:lang w:bidi="my-MM"/>
        </w:rPr>
      </w:pPr>
      <w:r>
        <w:rPr>
          <w:rFonts w:ascii="Pyidaungsu" w:hAnsi="Pyidaungsu" w:cs="Pyidaungsu"/>
          <w:sz w:val="28"/>
          <w:szCs w:val="28"/>
          <w:lang w:bidi="my-MM"/>
        </w:rPr>
        <w:t>Point (</w:t>
      </w:r>
      <w:r>
        <w:rPr>
          <w:rFonts w:ascii="Pyidaungsu" w:hAnsi="Pyidaungsu" w:cs="Pyidaungsu" w:hint="cs"/>
          <w:sz w:val="28"/>
          <w:szCs w:val="28"/>
          <w:cs/>
          <w:lang w:bidi="my-MM"/>
        </w:rPr>
        <w:t>၀,၁</w:t>
      </w:r>
      <w:r>
        <w:rPr>
          <w:rFonts w:ascii="Pyidaungsu" w:hAnsi="Pyidaungsu" w:cs="Pyidaungsu"/>
          <w:sz w:val="28"/>
          <w:szCs w:val="28"/>
          <w:lang w:bidi="my-MM"/>
        </w:rPr>
        <w:t>)</w:t>
      </w:r>
      <w:r>
        <w:rPr>
          <w:rFonts w:ascii="Pyidaungsu" w:hAnsi="Pyidaungsu" w:cs="Pyidaungsu" w:hint="cs"/>
          <w:sz w:val="28"/>
          <w:szCs w:val="28"/>
          <w:cs/>
          <w:lang w:bidi="my-MM"/>
        </w:rPr>
        <w:t xml:space="preserve"> </w:t>
      </w:r>
      <w:proofErr w:type="gramStart"/>
      <w:r>
        <w:rPr>
          <w:rFonts w:ascii="Pyidaungsu" w:hAnsi="Pyidaungsu" w:cs="Pyidaungsu" w:hint="cs"/>
          <w:sz w:val="28"/>
          <w:szCs w:val="28"/>
          <w:cs/>
          <w:lang w:bidi="my-MM"/>
        </w:rPr>
        <w:t xml:space="preserve">တွင် </w:t>
      </w:r>
      <w:r>
        <w:rPr>
          <w:rFonts w:ascii="Pyidaungsu" w:hAnsi="Pyidaungsu" w:cs="Pyidaungsu"/>
          <w:sz w:val="28"/>
          <w:szCs w:val="28"/>
          <w:lang w:bidi="my-MM"/>
        </w:rPr>
        <w:t xml:space="preserve"> </w:t>
      </w:r>
      <w:r w:rsidRPr="004B6712">
        <w:rPr>
          <w:rFonts w:ascii="Pyidaungsu" w:hAnsi="Pyidaungsu" w:cs="Pyidaungsu"/>
          <w:sz w:val="28"/>
          <w:szCs w:val="28"/>
          <w:lang w:bidi="my-MM"/>
        </w:rPr>
        <w:t>Positive</w:t>
      </w:r>
      <w:proofErr w:type="gramEnd"/>
      <w:r w:rsidRPr="004B6712">
        <w:rPr>
          <w:rFonts w:ascii="Pyidaungsu" w:hAnsi="Pyidaungsu" w:cs="Pyidaungsu"/>
          <w:sz w:val="28"/>
          <w:szCs w:val="28"/>
          <w:lang w:bidi="my-MM"/>
        </w:rPr>
        <w:t xml:space="preserve"> </w:t>
      </w:r>
      <w:r>
        <w:rPr>
          <w:rFonts w:ascii="Pyidaungsu" w:hAnsi="Pyidaungsu" w:cs="Pyidaungsu" w:hint="cs"/>
          <w:sz w:val="28"/>
          <w:szCs w:val="28"/>
          <w:cs/>
          <w:lang w:bidi="my-MM"/>
        </w:rPr>
        <w:t xml:space="preserve">နှင့် </w:t>
      </w:r>
      <w:r w:rsidRPr="004B6712">
        <w:rPr>
          <w:rFonts w:ascii="Pyidaungsu" w:hAnsi="Pyidaungsu" w:cs="Pyidaungsu" w:hint="cs"/>
          <w:sz w:val="28"/>
          <w:szCs w:val="28"/>
          <w:lang w:bidi="my-MM"/>
        </w:rPr>
        <w:t>Negative</w:t>
      </w:r>
      <w:r w:rsidRPr="004B6712">
        <w:rPr>
          <w:rFonts w:ascii="Pyidaungsu" w:hAnsi="Pyidaungsu" w:cs="Pyidaungsu" w:hint="cs"/>
          <w:sz w:val="28"/>
          <w:szCs w:val="28"/>
          <w:cs/>
          <w:lang w:bidi="my-MM"/>
        </w:rPr>
        <w:t xml:space="preserve"> </w:t>
      </w:r>
      <w:r w:rsidRPr="004B6712">
        <w:rPr>
          <w:rFonts w:ascii="Pyidaungsu" w:hAnsi="Pyidaungsu" w:cs="Pyidaungsu"/>
          <w:sz w:val="28"/>
          <w:szCs w:val="28"/>
          <w:lang w:bidi="my-MM"/>
        </w:rPr>
        <w:t>case</w:t>
      </w:r>
      <w:r w:rsidRPr="004B6712">
        <w:rPr>
          <w:rFonts w:ascii="Pyidaungsu" w:hAnsi="Pyidaungsu" w:cs="Pyidaungsu" w:hint="cs"/>
          <w:sz w:val="28"/>
          <w:szCs w:val="28"/>
          <w:cs/>
          <w:lang w:bidi="my-MM"/>
        </w:rPr>
        <w:t xml:space="preserve"> အားလုံးကို </w:t>
      </w:r>
      <w:r>
        <w:rPr>
          <w:rFonts w:ascii="Pyidaungsu" w:hAnsi="Pyidaungsu" w:cs="Pyidaungsu" w:hint="cs"/>
          <w:sz w:val="28"/>
          <w:szCs w:val="28"/>
          <w:cs/>
          <w:lang w:bidi="my-MM"/>
        </w:rPr>
        <w:t xml:space="preserve">၁၀၀ ရာခိုင်နှုန်း </w:t>
      </w:r>
      <w:r w:rsidRPr="004B6712">
        <w:rPr>
          <w:rFonts w:ascii="Pyidaungsu" w:hAnsi="Pyidaungsu" w:cs="Pyidaungsu" w:hint="cs"/>
          <w:sz w:val="28"/>
          <w:szCs w:val="28"/>
          <w:cs/>
          <w:lang w:bidi="my-MM"/>
        </w:rPr>
        <w:t>ရှာဖွေနိုင်သည်။</w:t>
      </w:r>
      <w:r>
        <w:rPr>
          <w:rFonts w:ascii="Pyidaungsu" w:hAnsi="Pyidaungsu" w:cs="Pyidaungsu" w:hint="cs"/>
          <w:sz w:val="28"/>
          <w:szCs w:val="28"/>
          <w:cs/>
          <w:lang w:bidi="my-MM"/>
        </w:rPr>
        <w:t xml:space="preserve"> (</w:t>
      </w:r>
      <w:r w:rsidRPr="004B6712">
        <w:rPr>
          <w:rFonts w:ascii="Pyidaungsu" w:hAnsi="Pyidaungsu" w:cs="Pyidaungsu" w:hint="cs"/>
          <w:b/>
          <w:bCs/>
          <w:color w:val="416BFF" w:themeColor="accent5"/>
          <w:sz w:val="28"/>
          <w:szCs w:val="28"/>
          <w:cs/>
          <w:lang w:bidi="my-MM"/>
        </w:rPr>
        <w:t>အကောင်းဆုံး အနေအထား ဖြစ်သည်</w:t>
      </w:r>
      <w:r>
        <w:rPr>
          <w:rFonts w:ascii="Pyidaungsu" w:hAnsi="Pyidaungsu" w:cs="Pyidaungsu" w:hint="cs"/>
          <w:sz w:val="28"/>
          <w:szCs w:val="28"/>
          <w:cs/>
          <w:lang w:bidi="my-MM"/>
        </w:rPr>
        <w:t xml:space="preserve">)။ </w:t>
      </w:r>
    </w:p>
    <w:p w14:paraId="5E3477ED" w14:textId="38C18094" w:rsidR="004B6712" w:rsidRDefault="004B6712" w:rsidP="004B6712">
      <w:pPr>
        <w:pStyle w:val="ListParagraph"/>
        <w:numPr>
          <w:ilvl w:val="0"/>
          <w:numId w:val="28"/>
        </w:numPr>
        <w:spacing w:line="276" w:lineRule="auto"/>
        <w:jc w:val="both"/>
        <w:rPr>
          <w:rFonts w:ascii="Pyidaungsu" w:hAnsi="Pyidaungsu" w:cs="Pyidaungsu"/>
          <w:sz w:val="28"/>
          <w:szCs w:val="28"/>
          <w:lang w:bidi="my-MM"/>
        </w:rPr>
      </w:pPr>
      <w:r w:rsidRPr="004B6712">
        <w:rPr>
          <w:rFonts w:ascii="Pyidaungsu" w:hAnsi="Pyidaungsu" w:cs="Pyidaungsu"/>
          <w:sz w:val="28"/>
          <w:szCs w:val="28"/>
          <w:lang w:bidi="my-MM"/>
        </w:rPr>
        <w:t>Point (</w:t>
      </w:r>
      <w:r w:rsidRPr="004B6712">
        <w:rPr>
          <w:rFonts w:ascii="Pyidaungsu" w:hAnsi="Pyidaungsu" w:cs="Pyidaungsu" w:hint="cs"/>
          <w:sz w:val="28"/>
          <w:szCs w:val="28"/>
          <w:cs/>
          <w:lang w:bidi="my-MM"/>
        </w:rPr>
        <w:t>၁,</w:t>
      </w:r>
      <w:r>
        <w:rPr>
          <w:rFonts w:ascii="Pyidaungsu" w:hAnsi="Pyidaungsu" w:cs="Pyidaungsu" w:hint="cs"/>
          <w:sz w:val="28"/>
          <w:szCs w:val="28"/>
          <w:cs/>
          <w:lang w:bidi="my-MM"/>
        </w:rPr>
        <w:t>၁</w:t>
      </w:r>
      <w:r w:rsidRPr="004B6712">
        <w:rPr>
          <w:rFonts w:ascii="Pyidaungsu" w:hAnsi="Pyidaungsu" w:cs="Pyidaungsu"/>
          <w:sz w:val="28"/>
          <w:szCs w:val="28"/>
          <w:lang w:bidi="my-MM"/>
        </w:rPr>
        <w:t>)</w:t>
      </w:r>
      <w:r w:rsidRPr="004B6712">
        <w:rPr>
          <w:rFonts w:ascii="Pyidaungsu" w:hAnsi="Pyidaungsu" w:cs="Pyidaungsu" w:hint="cs"/>
          <w:sz w:val="28"/>
          <w:szCs w:val="28"/>
          <w:cs/>
          <w:lang w:bidi="my-MM"/>
        </w:rPr>
        <w:t xml:space="preserve"> </w:t>
      </w:r>
      <w:proofErr w:type="gramStart"/>
      <w:r w:rsidRPr="004B6712">
        <w:rPr>
          <w:rFonts w:ascii="Pyidaungsu" w:hAnsi="Pyidaungsu" w:cs="Pyidaungsu" w:hint="cs"/>
          <w:sz w:val="28"/>
          <w:szCs w:val="28"/>
          <w:cs/>
          <w:lang w:bidi="my-MM"/>
        </w:rPr>
        <w:t xml:space="preserve">တွင် </w:t>
      </w:r>
      <w:r w:rsidRPr="004B6712">
        <w:rPr>
          <w:rFonts w:ascii="Pyidaungsu" w:hAnsi="Pyidaungsu" w:cs="Pyidaungsu"/>
          <w:sz w:val="28"/>
          <w:szCs w:val="28"/>
          <w:lang w:bidi="my-MM"/>
        </w:rPr>
        <w:t xml:space="preserve"> Positive</w:t>
      </w:r>
      <w:proofErr w:type="gramEnd"/>
      <w:r w:rsidRPr="004B6712">
        <w:rPr>
          <w:rFonts w:ascii="Pyidaungsu" w:hAnsi="Pyidaungsu" w:cs="Pyidaungsu"/>
          <w:sz w:val="28"/>
          <w:szCs w:val="28"/>
          <w:lang w:bidi="my-MM"/>
        </w:rPr>
        <w:t xml:space="preserve"> case </w:t>
      </w:r>
      <w:r w:rsidRPr="004B6712">
        <w:rPr>
          <w:rFonts w:ascii="Pyidaungsu" w:hAnsi="Pyidaungsu" w:cs="Pyidaungsu" w:hint="cs"/>
          <w:sz w:val="28"/>
          <w:szCs w:val="28"/>
          <w:cs/>
          <w:lang w:bidi="my-MM"/>
        </w:rPr>
        <w:t>အားလုံးကို ၁၀၀ ရာခိုင်နှုန်း ရှာဖွေနိုင်</w:t>
      </w:r>
      <w:r>
        <w:rPr>
          <w:rFonts w:ascii="Pyidaungsu" w:hAnsi="Pyidaungsu" w:cs="Pyidaungsu" w:hint="cs"/>
          <w:sz w:val="28"/>
          <w:szCs w:val="28"/>
          <w:cs/>
          <w:lang w:bidi="my-MM"/>
        </w:rPr>
        <w:t xml:space="preserve">သော်လည်း </w:t>
      </w:r>
      <w:r w:rsidRPr="004B6712">
        <w:rPr>
          <w:rFonts w:ascii="Pyidaungsu" w:hAnsi="Pyidaungsu" w:cs="Pyidaungsu" w:hint="cs"/>
          <w:sz w:val="28"/>
          <w:szCs w:val="28"/>
          <w:lang w:bidi="my-MM"/>
        </w:rPr>
        <w:t>Negative</w:t>
      </w:r>
      <w:r w:rsidRPr="004B6712">
        <w:rPr>
          <w:rFonts w:ascii="Pyidaungsu" w:hAnsi="Pyidaungsu" w:cs="Pyidaungsu" w:hint="cs"/>
          <w:sz w:val="28"/>
          <w:szCs w:val="28"/>
          <w:cs/>
          <w:lang w:bidi="my-MM"/>
        </w:rPr>
        <w:t xml:space="preserve"> </w:t>
      </w:r>
      <w:r w:rsidRPr="004B6712">
        <w:rPr>
          <w:rFonts w:ascii="Pyidaungsu" w:hAnsi="Pyidaungsu" w:cs="Pyidaungsu"/>
          <w:sz w:val="28"/>
          <w:szCs w:val="28"/>
          <w:lang w:bidi="my-MM"/>
        </w:rPr>
        <w:t>case</w:t>
      </w:r>
      <w:r w:rsidRPr="004B6712">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ကို ရှာဖွေနိုင်ခြင်း မရှိပါ။ </w:t>
      </w:r>
      <w:r w:rsidRPr="004B6712">
        <w:rPr>
          <w:rFonts w:ascii="Pyidaungsu" w:hAnsi="Pyidaungsu" w:cs="Pyidaungsu" w:hint="cs"/>
          <w:sz w:val="28"/>
          <w:szCs w:val="28"/>
          <w:cs/>
          <w:lang w:bidi="my-MM"/>
        </w:rPr>
        <w:t xml:space="preserve"> </w:t>
      </w:r>
    </w:p>
    <w:p w14:paraId="3B1B8408" w14:textId="70B8DD28" w:rsidR="004B6712" w:rsidRDefault="004B6712" w:rsidP="004B6712">
      <w:pPr>
        <w:pStyle w:val="ListParagraph"/>
        <w:numPr>
          <w:ilvl w:val="0"/>
          <w:numId w:val="28"/>
        </w:numPr>
        <w:spacing w:line="276" w:lineRule="auto"/>
        <w:jc w:val="both"/>
        <w:rPr>
          <w:rFonts w:ascii="Pyidaungsu" w:hAnsi="Pyidaungsu" w:cs="Pyidaungsu"/>
          <w:sz w:val="28"/>
          <w:szCs w:val="28"/>
          <w:lang w:bidi="my-MM"/>
        </w:rPr>
      </w:pPr>
      <w:r w:rsidRPr="004B6712">
        <w:rPr>
          <w:rFonts w:ascii="Pyidaungsu" w:hAnsi="Pyidaungsu" w:cs="Pyidaungsu"/>
          <w:sz w:val="28"/>
          <w:szCs w:val="28"/>
          <w:lang w:bidi="my-MM"/>
        </w:rPr>
        <w:t>Point (</w:t>
      </w:r>
      <w:r w:rsidRPr="004B6712">
        <w:rPr>
          <w:rFonts w:ascii="Pyidaungsu" w:hAnsi="Pyidaungsu" w:cs="Pyidaungsu" w:hint="cs"/>
          <w:sz w:val="28"/>
          <w:szCs w:val="28"/>
          <w:cs/>
          <w:lang w:bidi="my-MM"/>
        </w:rPr>
        <w:t>၁,၀</w:t>
      </w:r>
      <w:r w:rsidRPr="004B6712">
        <w:rPr>
          <w:rFonts w:ascii="Pyidaungsu" w:hAnsi="Pyidaungsu" w:cs="Pyidaungsu"/>
          <w:sz w:val="28"/>
          <w:szCs w:val="28"/>
          <w:lang w:bidi="my-MM"/>
        </w:rPr>
        <w:t>)</w:t>
      </w:r>
      <w:r w:rsidRPr="004B6712">
        <w:rPr>
          <w:rFonts w:ascii="Pyidaungsu" w:hAnsi="Pyidaungsu" w:cs="Pyidaungsu" w:hint="cs"/>
          <w:sz w:val="28"/>
          <w:szCs w:val="28"/>
          <w:cs/>
          <w:lang w:bidi="my-MM"/>
        </w:rPr>
        <w:t xml:space="preserve"> </w:t>
      </w:r>
      <w:proofErr w:type="gramStart"/>
      <w:r w:rsidRPr="004B6712">
        <w:rPr>
          <w:rFonts w:ascii="Pyidaungsu" w:hAnsi="Pyidaungsu" w:cs="Pyidaungsu" w:hint="cs"/>
          <w:sz w:val="28"/>
          <w:szCs w:val="28"/>
          <w:cs/>
          <w:lang w:bidi="my-MM"/>
        </w:rPr>
        <w:t xml:space="preserve">တွင် </w:t>
      </w:r>
      <w:r w:rsidRPr="004B6712">
        <w:rPr>
          <w:rFonts w:ascii="Pyidaungsu" w:hAnsi="Pyidaungsu" w:cs="Pyidaungsu"/>
          <w:sz w:val="28"/>
          <w:szCs w:val="28"/>
          <w:lang w:bidi="my-MM"/>
        </w:rPr>
        <w:t xml:space="preserve"> Positive</w:t>
      </w:r>
      <w:proofErr w:type="gramEnd"/>
      <w:r w:rsidRPr="004B6712">
        <w:rPr>
          <w:rFonts w:ascii="Pyidaungsu" w:hAnsi="Pyidaungsu" w:cs="Pyidaungsu"/>
          <w:sz w:val="28"/>
          <w:szCs w:val="28"/>
          <w:lang w:bidi="my-MM"/>
        </w:rPr>
        <w:t xml:space="preserve"> </w:t>
      </w:r>
      <w:r>
        <w:rPr>
          <w:rFonts w:ascii="Pyidaungsu" w:hAnsi="Pyidaungsu" w:cs="Pyidaungsu" w:hint="cs"/>
          <w:sz w:val="28"/>
          <w:szCs w:val="28"/>
          <w:cs/>
          <w:lang w:bidi="my-MM"/>
        </w:rPr>
        <w:t xml:space="preserve">နှင့် </w:t>
      </w:r>
      <w:r w:rsidRPr="004B6712">
        <w:rPr>
          <w:rFonts w:ascii="Pyidaungsu" w:hAnsi="Pyidaungsu" w:cs="Pyidaungsu" w:hint="cs"/>
          <w:sz w:val="28"/>
          <w:szCs w:val="28"/>
          <w:lang w:bidi="my-MM"/>
        </w:rPr>
        <w:t>Negative</w:t>
      </w:r>
      <w:r w:rsidRPr="004B6712">
        <w:rPr>
          <w:rFonts w:ascii="Pyidaungsu" w:hAnsi="Pyidaungsu" w:cs="Pyidaungsu" w:hint="cs"/>
          <w:sz w:val="28"/>
          <w:szCs w:val="28"/>
          <w:cs/>
          <w:lang w:bidi="my-MM"/>
        </w:rPr>
        <w:t xml:space="preserve"> </w:t>
      </w:r>
      <w:r w:rsidRPr="004B6712">
        <w:rPr>
          <w:rFonts w:ascii="Pyidaungsu" w:hAnsi="Pyidaungsu" w:cs="Pyidaungsu"/>
          <w:sz w:val="28"/>
          <w:szCs w:val="28"/>
          <w:lang w:bidi="my-MM"/>
        </w:rPr>
        <w:t>case</w:t>
      </w:r>
      <w:r w:rsidRPr="004B6712">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တစ်ခုကိုမှ ရှာဖွေနိုင်ခြင်း မရှိပါ။ </w:t>
      </w:r>
    </w:p>
    <w:p w14:paraId="36498262" w14:textId="7012DAB7" w:rsidR="00126BCE" w:rsidRDefault="004B6712" w:rsidP="00126BCE">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၂၉။</w:t>
      </w:r>
      <w:r>
        <w:rPr>
          <w:rFonts w:ascii="Pyidaungsu" w:hAnsi="Pyidaungsu" w:cs="Pyidaungsu"/>
          <w:sz w:val="28"/>
          <w:szCs w:val="28"/>
          <w:cs/>
          <w:lang w:bidi="my-MM"/>
        </w:rPr>
        <w:tab/>
      </w:r>
      <w:r w:rsidR="00126BCE">
        <w:rPr>
          <w:rFonts w:ascii="Pyidaungsu" w:hAnsi="Pyidaungsu" w:cs="Pyidaungsu"/>
          <w:sz w:val="28"/>
          <w:szCs w:val="28"/>
          <w:lang w:bidi="my-MM"/>
        </w:rPr>
        <w:t xml:space="preserve">Classifier </w:t>
      </w:r>
      <w:r w:rsidR="00126BCE">
        <w:rPr>
          <w:rFonts w:ascii="Pyidaungsu" w:hAnsi="Pyidaungsu" w:cs="Pyidaungsu" w:hint="cs"/>
          <w:sz w:val="28"/>
          <w:szCs w:val="28"/>
          <w:cs/>
          <w:lang w:bidi="my-MM"/>
        </w:rPr>
        <w:t xml:space="preserve">၏ </w:t>
      </w:r>
      <w:r w:rsidRPr="0067453F">
        <w:rPr>
          <w:rFonts w:ascii="Pyidaungsu" w:hAnsi="Pyidaungsu" w:cs="Pyidaungsu"/>
          <w:sz w:val="28"/>
          <w:szCs w:val="28"/>
          <w:lang w:bidi="my-MM"/>
        </w:rPr>
        <w:t>ROC</w:t>
      </w:r>
      <w:r>
        <w:rPr>
          <w:rFonts w:ascii="Pyidaungsu" w:hAnsi="Pyidaungsu" w:cs="Pyidaungsu" w:hint="cs"/>
          <w:sz w:val="28"/>
          <w:szCs w:val="28"/>
          <w:cs/>
          <w:lang w:bidi="my-MM"/>
        </w:rPr>
        <w:t xml:space="preserve"> </w:t>
      </w:r>
      <w:r w:rsidRPr="0067453F">
        <w:rPr>
          <w:rFonts w:ascii="Pyidaungsu" w:hAnsi="Pyidaungsu" w:cs="Pyidaungsu"/>
          <w:sz w:val="28"/>
          <w:szCs w:val="28"/>
          <w:lang w:bidi="my-MM"/>
        </w:rPr>
        <w:t>curve</w:t>
      </w:r>
      <w:r>
        <w:rPr>
          <w:rFonts w:ascii="Pyidaungsu" w:hAnsi="Pyidaungsu" w:cs="Pyidaungsu" w:hint="cs"/>
          <w:sz w:val="28"/>
          <w:szCs w:val="28"/>
          <w:cs/>
          <w:lang w:bidi="my-MM"/>
        </w:rPr>
        <w:t xml:space="preserve"> သည်</w:t>
      </w:r>
      <w:r w:rsidR="00126BCE">
        <w:rPr>
          <w:rFonts w:ascii="Pyidaungsu" w:hAnsi="Pyidaungsu" w:cs="Pyidaungsu" w:hint="cs"/>
          <w:sz w:val="28"/>
          <w:szCs w:val="28"/>
          <w:cs/>
          <w:lang w:bidi="my-MM"/>
        </w:rPr>
        <w:t xml:space="preserve"> </w:t>
      </w:r>
      <w:r w:rsidR="00126BCE">
        <w:rPr>
          <w:rFonts w:ascii="Pyidaungsu" w:hAnsi="Pyidaungsu" w:cs="Pyidaungsu"/>
          <w:sz w:val="28"/>
          <w:szCs w:val="28"/>
          <w:lang w:bidi="my-MM"/>
        </w:rPr>
        <w:t xml:space="preserve">Point </w:t>
      </w:r>
      <w:r w:rsidR="00126BCE" w:rsidRPr="004B6712">
        <w:rPr>
          <w:rFonts w:ascii="Pyidaungsu" w:hAnsi="Pyidaungsu" w:cs="Pyidaungsu" w:hint="cs"/>
          <w:sz w:val="28"/>
          <w:szCs w:val="28"/>
          <w:cs/>
          <w:lang w:bidi="my-MM"/>
        </w:rPr>
        <w:t xml:space="preserve">(၀,၀) </w:t>
      </w:r>
      <w:r w:rsidR="00126BCE">
        <w:rPr>
          <w:rFonts w:ascii="Pyidaungsu" w:hAnsi="Pyidaungsu" w:cs="Pyidaungsu" w:hint="cs"/>
          <w:sz w:val="28"/>
          <w:szCs w:val="28"/>
          <w:cs/>
          <w:lang w:bidi="my-MM"/>
        </w:rPr>
        <w:t xml:space="preserve">, </w:t>
      </w:r>
      <w:r w:rsidR="00126BCE">
        <w:rPr>
          <w:rFonts w:ascii="Pyidaungsu" w:hAnsi="Pyidaungsu" w:cs="Pyidaungsu"/>
          <w:sz w:val="28"/>
          <w:szCs w:val="28"/>
          <w:lang w:bidi="my-MM"/>
        </w:rPr>
        <w:t xml:space="preserve">Point </w:t>
      </w:r>
      <w:r w:rsidR="00126BCE" w:rsidRPr="004B6712">
        <w:rPr>
          <w:rFonts w:ascii="Pyidaungsu" w:hAnsi="Pyidaungsu" w:cs="Pyidaungsu" w:hint="cs"/>
          <w:sz w:val="28"/>
          <w:szCs w:val="28"/>
          <w:cs/>
          <w:lang w:bidi="my-MM"/>
        </w:rPr>
        <w:t>(၀,</w:t>
      </w:r>
      <w:r w:rsidR="00126BCE">
        <w:rPr>
          <w:rFonts w:ascii="Pyidaungsu" w:hAnsi="Pyidaungsu" w:cs="Pyidaungsu" w:hint="cs"/>
          <w:sz w:val="28"/>
          <w:szCs w:val="28"/>
          <w:cs/>
          <w:lang w:bidi="my-MM"/>
        </w:rPr>
        <w:t>၁</w:t>
      </w:r>
      <w:r w:rsidR="00126BCE" w:rsidRPr="004B6712">
        <w:rPr>
          <w:rFonts w:ascii="Pyidaungsu" w:hAnsi="Pyidaungsu" w:cs="Pyidaungsu" w:hint="cs"/>
          <w:sz w:val="28"/>
          <w:szCs w:val="28"/>
          <w:cs/>
          <w:lang w:bidi="my-MM"/>
        </w:rPr>
        <w:t xml:space="preserve">) </w:t>
      </w:r>
      <w:r w:rsidR="00126BCE">
        <w:rPr>
          <w:rFonts w:ascii="Pyidaungsu" w:hAnsi="Pyidaungsu" w:cs="Pyidaungsu" w:hint="cs"/>
          <w:sz w:val="28"/>
          <w:szCs w:val="28"/>
          <w:cs/>
          <w:lang w:bidi="my-MM"/>
        </w:rPr>
        <w:t xml:space="preserve">နှင့် </w:t>
      </w:r>
      <w:r w:rsidR="00126BCE">
        <w:rPr>
          <w:rFonts w:ascii="Pyidaungsu" w:hAnsi="Pyidaungsu" w:cs="Pyidaungsu"/>
          <w:sz w:val="28"/>
          <w:szCs w:val="28"/>
          <w:lang w:bidi="my-MM"/>
        </w:rPr>
        <w:t xml:space="preserve">Point </w:t>
      </w:r>
      <w:r w:rsidR="00126BCE" w:rsidRPr="004B6712">
        <w:rPr>
          <w:rFonts w:ascii="Pyidaungsu" w:hAnsi="Pyidaungsu" w:cs="Pyidaungsu" w:hint="cs"/>
          <w:sz w:val="28"/>
          <w:szCs w:val="28"/>
          <w:cs/>
          <w:lang w:bidi="my-MM"/>
        </w:rPr>
        <w:t>(</w:t>
      </w:r>
      <w:r w:rsidR="00126BCE">
        <w:rPr>
          <w:rFonts w:ascii="Pyidaungsu" w:hAnsi="Pyidaungsu" w:cs="Pyidaungsu" w:hint="cs"/>
          <w:sz w:val="28"/>
          <w:szCs w:val="28"/>
          <w:cs/>
          <w:lang w:bidi="my-MM"/>
        </w:rPr>
        <w:t>၁</w:t>
      </w:r>
      <w:r w:rsidR="00126BCE" w:rsidRPr="004B6712">
        <w:rPr>
          <w:rFonts w:ascii="Pyidaungsu" w:hAnsi="Pyidaungsu" w:cs="Pyidaungsu" w:hint="cs"/>
          <w:sz w:val="28"/>
          <w:szCs w:val="28"/>
          <w:cs/>
          <w:lang w:bidi="my-MM"/>
        </w:rPr>
        <w:t>,</w:t>
      </w:r>
      <w:r w:rsidR="00126BCE">
        <w:rPr>
          <w:rFonts w:ascii="Pyidaungsu" w:hAnsi="Pyidaungsu" w:cs="Pyidaungsu" w:hint="cs"/>
          <w:sz w:val="28"/>
          <w:szCs w:val="28"/>
          <w:cs/>
          <w:lang w:bidi="my-MM"/>
        </w:rPr>
        <w:t>၁</w:t>
      </w:r>
      <w:r w:rsidR="00126BCE" w:rsidRPr="004B6712">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 </w:t>
      </w:r>
      <w:r w:rsidR="00126BCE">
        <w:rPr>
          <w:rFonts w:ascii="Pyidaungsu" w:hAnsi="Pyidaungsu" w:cs="Pyidaungsu" w:hint="cs"/>
          <w:sz w:val="28"/>
          <w:szCs w:val="28"/>
          <w:cs/>
          <w:lang w:bidi="my-MM"/>
        </w:rPr>
        <w:t xml:space="preserve">ကို ဖြတ်သွားပါက </w:t>
      </w:r>
      <w:r w:rsidR="00126BCE" w:rsidRPr="0067453F">
        <w:rPr>
          <w:rFonts w:ascii="Pyidaungsu" w:hAnsi="Pyidaungsu" w:cs="Pyidaungsu"/>
          <w:sz w:val="28"/>
          <w:szCs w:val="28"/>
          <w:lang w:bidi="my-MM"/>
        </w:rPr>
        <w:t>ROC</w:t>
      </w:r>
      <w:r w:rsidR="00126BCE">
        <w:rPr>
          <w:rFonts w:ascii="Pyidaungsu" w:hAnsi="Pyidaungsu" w:cs="Pyidaungsu" w:hint="cs"/>
          <w:sz w:val="28"/>
          <w:szCs w:val="28"/>
          <w:cs/>
          <w:lang w:bidi="my-MM"/>
        </w:rPr>
        <w:t xml:space="preserve"> </w:t>
      </w:r>
      <w:r w:rsidR="00126BCE" w:rsidRPr="0067453F">
        <w:rPr>
          <w:rFonts w:ascii="Pyidaungsu" w:hAnsi="Pyidaungsu" w:cs="Pyidaungsu"/>
          <w:sz w:val="28"/>
          <w:szCs w:val="28"/>
          <w:lang w:bidi="my-MM"/>
        </w:rPr>
        <w:t>curve</w:t>
      </w:r>
      <w:r w:rsidR="00126BCE">
        <w:rPr>
          <w:rFonts w:ascii="Pyidaungsu" w:hAnsi="Pyidaungsu" w:cs="Pyidaungsu" w:hint="cs"/>
          <w:sz w:val="28"/>
          <w:szCs w:val="28"/>
          <w:cs/>
          <w:lang w:bidi="my-MM"/>
        </w:rPr>
        <w:t xml:space="preserve"> အောက်ရှိ စုစုပေါင်း ဧရိယာ ပမာဏသည် တစ် (သို့မဟုတ်) ၁၀၀ ရာခိုင်နှုန်း ဖြစ်သည်။ </w:t>
      </w:r>
      <w:r w:rsidR="00126BCE" w:rsidRPr="0067453F">
        <w:rPr>
          <w:rFonts w:ascii="Pyidaungsu" w:hAnsi="Pyidaungsu" w:cs="Pyidaungsu"/>
          <w:sz w:val="28"/>
          <w:szCs w:val="28"/>
          <w:lang w:bidi="my-MM"/>
        </w:rPr>
        <w:t>True Positive Rate</w:t>
      </w:r>
      <w:r w:rsidR="00126BCE">
        <w:rPr>
          <w:rFonts w:ascii="Pyidaungsu" w:hAnsi="Pyidaungsu" w:cs="Pyidaungsu" w:hint="cs"/>
          <w:sz w:val="28"/>
          <w:szCs w:val="28"/>
          <w:cs/>
          <w:lang w:val="en-SG" w:bidi="my-MM"/>
        </w:rPr>
        <w:t xml:space="preserve"> </w:t>
      </w:r>
      <w:r w:rsidR="00126BCE">
        <w:rPr>
          <w:rFonts w:ascii="Pyidaungsu" w:hAnsi="Pyidaungsu" w:cs="Pyidaungsu" w:hint="cs"/>
          <w:sz w:val="28"/>
          <w:szCs w:val="28"/>
          <w:cs/>
          <w:lang w:bidi="my-MM"/>
        </w:rPr>
        <w:t xml:space="preserve">နှင့် </w:t>
      </w:r>
      <w:r w:rsidR="00126BCE" w:rsidRPr="0067453F">
        <w:rPr>
          <w:rFonts w:ascii="Pyidaungsu" w:hAnsi="Pyidaungsu" w:cs="Pyidaungsu"/>
          <w:sz w:val="28"/>
          <w:szCs w:val="28"/>
          <w:lang w:bidi="my-MM"/>
        </w:rPr>
        <w:t>False Positive Rate</w:t>
      </w:r>
      <w:r w:rsidR="00126BCE">
        <w:rPr>
          <w:rFonts w:ascii="Pyidaungsu" w:hAnsi="Pyidaungsu" w:cs="Pyidaungsu" w:hint="cs"/>
          <w:sz w:val="28"/>
          <w:szCs w:val="28"/>
          <w:cs/>
          <w:lang w:bidi="my-MM"/>
        </w:rPr>
        <w:t xml:space="preserve"> - ၂ ခုလုံးကို တစ် ဖြစ်စေမည့် </w:t>
      </w:r>
      <w:r w:rsidR="00126BCE">
        <w:rPr>
          <w:rFonts w:ascii="Pyidaungsu" w:hAnsi="Pyidaungsu" w:cs="Pyidaungsu"/>
          <w:sz w:val="28"/>
          <w:szCs w:val="28"/>
          <w:lang w:bidi="my-MM"/>
        </w:rPr>
        <w:t xml:space="preserve">Threshold </w:t>
      </w:r>
      <w:r w:rsidR="00126BCE">
        <w:rPr>
          <w:rFonts w:ascii="Pyidaungsu" w:hAnsi="Pyidaungsu" w:cs="Pyidaungsu" w:hint="cs"/>
          <w:sz w:val="28"/>
          <w:szCs w:val="28"/>
          <w:cs/>
          <w:lang w:bidi="my-MM"/>
        </w:rPr>
        <w:t xml:space="preserve">တန်ဖိုးကို အသုံးပြုပါက </w:t>
      </w:r>
      <w:r w:rsidR="00126BCE">
        <w:rPr>
          <w:rFonts w:ascii="Pyidaungsu" w:hAnsi="Pyidaungsu" w:cs="Pyidaungsu"/>
          <w:sz w:val="28"/>
          <w:szCs w:val="28"/>
          <w:lang w:bidi="my-MM"/>
        </w:rPr>
        <w:t>Classifier</w:t>
      </w:r>
      <w:r w:rsidR="00126BCE">
        <w:rPr>
          <w:rFonts w:ascii="Pyidaungsu" w:hAnsi="Pyidaungsu" w:cs="Pyidaungsu" w:hint="cs"/>
          <w:sz w:val="28"/>
          <w:szCs w:val="28"/>
          <w:cs/>
          <w:lang w:bidi="my-MM"/>
        </w:rPr>
        <w:t xml:space="preserve"> သည် </w:t>
      </w:r>
      <w:r w:rsidR="00126BCE" w:rsidRPr="004B6712">
        <w:rPr>
          <w:rFonts w:ascii="Pyidaungsu" w:hAnsi="Pyidaungsu" w:cs="Pyidaungsu"/>
          <w:sz w:val="28"/>
          <w:szCs w:val="28"/>
          <w:lang w:bidi="my-MM"/>
        </w:rPr>
        <w:t xml:space="preserve">Positive </w:t>
      </w:r>
      <w:r w:rsidR="00126BCE">
        <w:rPr>
          <w:rFonts w:ascii="Pyidaungsu" w:hAnsi="Pyidaungsu" w:cs="Pyidaungsu" w:hint="cs"/>
          <w:sz w:val="28"/>
          <w:szCs w:val="28"/>
          <w:cs/>
          <w:lang w:bidi="my-MM"/>
        </w:rPr>
        <w:t xml:space="preserve">နှင့် </w:t>
      </w:r>
      <w:r w:rsidR="00126BCE" w:rsidRPr="004B6712">
        <w:rPr>
          <w:rFonts w:ascii="Pyidaungsu" w:hAnsi="Pyidaungsu" w:cs="Pyidaungsu" w:hint="cs"/>
          <w:sz w:val="28"/>
          <w:szCs w:val="28"/>
          <w:lang w:bidi="my-MM"/>
        </w:rPr>
        <w:t>Negative</w:t>
      </w:r>
      <w:r w:rsidR="00126BCE" w:rsidRPr="004B6712">
        <w:rPr>
          <w:rFonts w:ascii="Pyidaungsu" w:hAnsi="Pyidaungsu" w:cs="Pyidaungsu" w:hint="cs"/>
          <w:sz w:val="28"/>
          <w:szCs w:val="28"/>
          <w:cs/>
          <w:lang w:bidi="my-MM"/>
        </w:rPr>
        <w:t xml:space="preserve"> </w:t>
      </w:r>
      <w:r w:rsidR="00126BCE" w:rsidRPr="004B6712">
        <w:rPr>
          <w:rFonts w:ascii="Pyidaungsu" w:hAnsi="Pyidaungsu" w:cs="Pyidaungsu"/>
          <w:sz w:val="28"/>
          <w:szCs w:val="28"/>
          <w:lang w:bidi="my-MM"/>
        </w:rPr>
        <w:t>case</w:t>
      </w:r>
      <w:r w:rsidR="00126BCE" w:rsidRPr="004B6712">
        <w:rPr>
          <w:rFonts w:ascii="Pyidaungsu" w:hAnsi="Pyidaungsu" w:cs="Pyidaungsu" w:hint="cs"/>
          <w:sz w:val="28"/>
          <w:szCs w:val="28"/>
          <w:cs/>
          <w:lang w:bidi="my-MM"/>
        </w:rPr>
        <w:t xml:space="preserve"> အားလုံးကို </w:t>
      </w:r>
      <w:r w:rsidR="00126BCE">
        <w:rPr>
          <w:rFonts w:ascii="Pyidaungsu" w:hAnsi="Pyidaungsu" w:cs="Pyidaungsu" w:hint="cs"/>
          <w:sz w:val="28"/>
          <w:szCs w:val="28"/>
          <w:cs/>
          <w:lang w:bidi="my-MM"/>
        </w:rPr>
        <w:t xml:space="preserve">၁၀၀ ရာခိုင်နှုန်း </w:t>
      </w:r>
      <w:r w:rsidR="00126BCE" w:rsidRPr="004B6712">
        <w:rPr>
          <w:rFonts w:ascii="Pyidaungsu" w:hAnsi="Pyidaungsu" w:cs="Pyidaungsu" w:hint="cs"/>
          <w:sz w:val="28"/>
          <w:szCs w:val="28"/>
          <w:cs/>
          <w:lang w:bidi="my-MM"/>
        </w:rPr>
        <w:t>ရှာဖွေနိုင်သည်</w:t>
      </w:r>
      <w:r w:rsidR="00126BCE">
        <w:rPr>
          <w:rFonts w:ascii="Pyidaungsu" w:hAnsi="Pyidaungsu" w:cs="Pyidaungsu" w:hint="cs"/>
          <w:sz w:val="28"/>
          <w:szCs w:val="28"/>
          <w:cs/>
          <w:lang w:bidi="my-MM"/>
        </w:rPr>
        <w:t xml:space="preserve">။ </w:t>
      </w:r>
    </w:p>
    <w:p w14:paraId="0DCD5BE9" w14:textId="18A6E332" w:rsidR="00FB493F" w:rsidRDefault="00126BCE" w:rsidP="00B74B8A">
      <w:pPr>
        <w:spacing w:line="276"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၃၀။</w:t>
      </w:r>
      <w:r>
        <w:rPr>
          <w:rFonts w:ascii="Pyidaungsu" w:hAnsi="Pyidaungsu" w:cs="Pyidaungsu"/>
          <w:sz w:val="28"/>
          <w:szCs w:val="28"/>
          <w:cs/>
          <w:lang w:bidi="my-MM"/>
        </w:rPr>
        <w:tab/>
      </w:r>
      <w:r w:rsidR="00C60F2D">
        <w:rPr>
          <w:rFonts w:ascii="Pyidaungsu" w:hAnsi="Pyidaungsu" w:cs="Pyidaungsu" w:hint="cs"/>
          <w:sz w:val="28"/>
          <w:szCs w:val="28"/>
          <w:cs/>
          <w:lang w:bidi="my-MM"/>
        </w:rPr>
        <w:t xml:space="preserve">ပုံ ၃-ဃ တွင် ဖော်ပြထားသည့် နမူနာ </w:t>
      </w:r>
      <w:r w:rsidR="00C60F2D" w:rsidRPr="0067453F">
        <w:rPr>
          <w:rFonts w:ascii="Pyidaungsu" w:hAnsi="Pyidaungsu" w:cs="Pyidaungsu"/>
          <w:sz w:val="28"/>
          <w:szCs w:val="28"/>
          <w:lang w:bidi="my-MM"/>
        </w:rPr>
        <w:t>ROC</w:t>
      </w:r>
      <w:r w:rsidR="00C60F2D">
        <w:rPr>
          <w:rFonts w:ascii="Pyidaungsu" w:hAnsi="Pyidaungsu" w:cs="Pyidaungsu" w:hint="cs"/>
          <w:sz w:val="28"/>
          <w:szCs w:val="28"/>
          <w:cs/>
          <w:lang w:bidi="my-MM"/>
        </w:rPr>
        <w:t xml:space="preserve"> </w:t>
      </w:r>
      <w:r w:rsidR="00C60F2D" w:rsidRPr="0067453F">
        <w:rPr>
          <w:rFonts w:ascii="Pyidaungsu" w:hAnsi="Pyidaungsu" w:cs="Pyidaungsu"/>
          <w:sz w:val="28"/>
          <w:szCs w:val="28"/>
          <w:lang w:bidi="my-MM"/>
        </w:rPr>
        <w:t>curve</w:t>
      </w:r>
      <w:r w:rsidR="00C60F2D">
        <w:rPr>
          <w:rFonts w:ascii="Pyidaungsu" w:hAnsi="Pyidaungsu" w:cs="Pyidaungsu" w:hint="cs"/>
          <w:sz w:val="28"/>
          <w:szCs w:val="28"/>
          <w:cs/>
          <w:lang w:bidi="my-MM"/>
        </w:rPr>
        <w:t xml:space="preserve"> ကို ကြည့်မည်ဆိုပါက </w:t>
      </w:r>
      <w:r w:rsidRPr="0067453F">
        <w:rPr>
          <w:rFonts w:ascii="Pyidaungsu" w:hAnsi="Pyidaungsu" w:cs="Pyidaungsu"/>
          <w:sz w:val="28"/>
          <w:szCs w:val="28"/>
          <w:lang w:bidi="my-MM"/>
        </w:rPr>
        <w:t>ROC</w:t>
      </w:r>
      <w:r>
        <w:rPr>
          <w:rFonts w:ascii="Pyidaungsu" w:hAnsi="Pyidaungsu" w:cs="Pyidaungsu" w:hint="cs"/>
          <w:sz w:val="28"/>
          <w:szCs w:val="28"/>
          <w:cs/>
          <w:lang w:bidi="my-MM"/>
        </w:rPr>
        <w:t xml:space="preserve"> </w:t>
      </w:r>
      <w:r w:rsidRPr="0067453F">
        <w:rPr>
          <w:rFonts w:ascii="Pyidaungsu" w:hAnsi="Pyidaungsu" w:cs="Pyidaungsu"/>
          <w:sz w:val="28"/>
          <w:szCs w:val="28"/>
          <w:lang w:bidi="my-MM"/>
        </w:rPr>
        <w:t>curve</w:t>
      </w:r>
      <w:r>
        <w:rPr>
          <w:rFonts w:ascii="Pyidaungsu" w:hAnsi="Pyidaungsu" w:cs="Pyidaungsu" w:hint="cs"/>
          <w:sz w:val="28"/>
          <w:szCs w:val="28"/>
          <w:cs/>
          <w:lang w:bidi="my-MM"/>
        </w:rPr>
        <w:t xml:space="preserve"> သည် </w:t>
      </w:r>
      <w:r>
        <w:rPr>
          <w:rFonts w:ascii="Pyidaungsu" w:hAnsi="Pyidaungsu" w:cs="Pyidaungsu"/>
          <w:sz w:val="28"/>
          <w:szCs w:val="28"/>
          <w:lang w:bidi="my-MM"/>
        </w:rPr>
        <w:t xml:space="preserve">Point </w:t>
      </w:r>
      <w:r w:rsidRPr="004B6712">
        <w:rPr>
          <w:rFonts w:ascii="Pyidaungsu" w:hAnsi="Pyidaungsu" w:cs="Pyidaungsu" w:hint="cs"/>
          <w:sz w:val="28"/>
          <w:szCs w:val="28"/>
          <w:cs/>
          <w:lang w:bidi="my-MM"/>
        </w:rPr>
        <w:t>(၀,</w:t>
      </w:r>
      <w:r>
        <w:rPr>
          <w:rFonts w:ascii="Pyidaungsu" w:hAnsi="Pyidaungsu" w:cs="Pyidaungsu" w:hint="cs"/>
          <w:sz w:val="28"/>
          <w:szCs w:val="28"/>
          <w:cs/>
          <w:lang w:bidi="my-MM"/>
        </w:rPr>
        <w:t>၁</w:t>
      </w:r>
      <w:r w:rsidRPr="004B6712">
        <w:rPr>
          <w:rFonts w:ascii="Pyidaungsu" w:hAnsi="Pyidaungsu" w:cs="Pyidaungsu" w:hint="cs"/>
          <w:sz w:val="28"/>
          <w:szCs w:val="28"/>
          <w:cs/>
          <w:lang w:bidi="my-MM"/>
        </w:rPr>
        <w:t>)</w:t>
      </w:r>
      <w:r>
        <w:rPr>
          <w:rFonts w:ascii="Pyidaungsu" w:hAnsi="Pyidaungsu" w:cs="Pyidaungsu" w:hint="cs"/>
          <w:sz w:val="28"/>
          <w:szCs w:val="28"/>
          <w:cs/>
          <w:lang w:bidi="my-MM"/>
        </w:rPr>
        <w:t xml:space="preserve"> ကို မဖြတ်သွားသော်လည်း ထိလုနီးပါး ရှိသည်ကို တွေ့ရမည် ဖြစ်သည်။ တနည်းဆိုသော် ပုံ ၃-ဃ တွင် ဖော်ပြထားသော </w:t>
      </w:r>
      <w:r>
        <w:rPr>
          <w:rFonts w:ascii="Pyidaungsu" w:hAnsi="Pyidaungsu" w:cs="Pyidaungsu"/>
          <w:sz w:val="28"/>
          <w:szCs w:val="28"/>
          <w:lang w:bidi="my-MM"/>
        </w:rPr>
        <w:t>Classifier</w:t>
      </w:r>
      <w:r>
        <w:rPr>
          <w:rFonts w:ascii="Pyidaungsu" w:hAnsi="Pyidaungsu" w:cs="Pyidaungsu" w:hint="cs"/>
          <w:sz w:val="28"/>
          <w:szCs w:val="28"/>
          <w:cs/>
          <w:lang w:bidi="my-MM"/>
        </w:rPr>
        <w:t xml:space="preserve"> သည် </w:t>
      </w:r>
      <w:r>
        <w:rPr>
          <w:rFonts w:ascii="Pyidaungsu" w:hAnsi="Pyidaungsu" w:cs="Pyidaungsu"/>
          <w:sz w:val="28"/>
          <w:szCs w:val="28"/>
          <w:lang w:bidi="my-MM"/>
        </w:rPr>
        <w:t xml:space="preserve">Threshold </w:t>
      </w:r>
      <w:r>
        <w:rPr>
          <w:rFonts w:ascii="Pyidaungsu" w:hAnsi="Pyidaungsu" w:cs="Pyidaungsu" w:hint="cs"/>
          <w:sz w:val="28"/>
          <w:szCs w:val="28"/>
          <w:cs/>
          <w:lang w:bidi="my-MM"/>
        </w:rPr>
        <w:t xml:space="preserve">တန်ဖိုး တစ်ခု၌ </w:t>
      </w:r>
      <w:r w:rsidRPr="004B6712">
        <w:rPr>
          <w:rFonts w:ascii="Pyidaungsu" w:hAnsi="Pyidaungsu" w:cs="Pyidaungsu"/>
          <w:sz w:val="28"/>
          <w:szCs w:val="28"/>
          <w:lang w:bidi="my-MM"/>
        </w:rPr>
        <w:t xml:space="preserve">Positive </w:t>
      </w:r>
      <w:r>
        <w:rPr>
          <w:rFonts w:ascii="Pyidaungsu" w:hAnsi="Pyidaungsu" w:cs="Pyidaungsu" w:hint="cs"/>
          <w:sz w:val="28"/>
          <w:szCs w:val="28"/>
          <w:cs/>
          <w:lang w:bidi="my-MM"/>
        </w:rPr>
        <w:t xml:space="preserve">နှင့် </w:t>
      </w:r>
      <w:r w:rsidRPr="004B6712">
        <w:rPr>
          <w:rFonts w:ascii="Pyidaungsu" w:hAnsi="Pyidaungsu" w:cs="Pyidaungsu" w:hint="cs"/>
          <w:sz w:val="28"/>
          <w:szCs w:val="28"/>
          <w:lang w:bidi="my-MM"/>
        </w:rPr>
        <w:t>Negative</w:t>
      </w:r>
      <w:r w:rsidRPr="004B6712">
        <w:rPr>
          <w:rFonts w:ascii="Pyidaungsu" w:hAnsi="Pyidaungsu" w:cs="Pyidaungsu" w:hint="cs"/>
          <w:sz w:val="28"/>
          <w:szCs w:val="28"/>
          <w:cs/>
          <w:lang w:bidi="my-MM"/>
        </w:rPr>
        <w:t xml:space="preserve"> </w:t>
      </w:r>
      <w:r w:rsidRPr="004B6712">
        <w:rPr>
          <w:rFonts w:ascii="Pyidaungsu" w:hAnsi="Pyidaungsu" w:cs="Pyidaungsu"/>
          <w:sz w:val="28"/>
          <w:szCs w:val="28"/>
          <w:lang w:bidi="my-MM"/>
        </w:rPr>
        <w:t>case</w:t>
      </w:r>
      <w:r w:rsidRPr="004B6712">
        <w:rPr>
          <w:rFonts w:ascii="Pyidaungsu" w:hAnsi="Pyidaungsu" w:cs="Pyidaungsu" w:hint="cs"/>
          <w:sz w:val="28"/>
          <w:szCs w:val="28"/>
          <w:cs/>
          <w:lang w:bidi="my-MM"/>
        </w:rPr>
        <w:t xml:space="preserve"> အားလုံး</w:t>
      </w:r>
      <w:r>
        <w:rPr>
          <w:rFonts w:ascii="Pyidaungsu" w:hAnsi="Pyidaungsu" w:cs="Pyidaungsu" w:hint="cs"/>
          <w:sz w:val="28"/>
          <w:szCs w:val="28"/>
          <w:cs/>
          <w:lang w:bidi="my-MM"/>
        </w:rPr>
        <w:t>နီးပါး</w:t>
      </w:r>
      <w:r w:rsidRPr="004B6712">
        <w:rPr>
          <w:rFonts w:ascii="Pyidaungsu" w:hAnsi="Pyidaungsu" w:cs="Pyidaungsu" w:hint="cs"/>
          <w:sz w:val="28"/>
          <w:szCs w:val="28"/>
          <w:cs/>
          <w:lang w:bidi="my-MM"/>
        </w:rPr>
        <w:t>ကို ရှာဖွေနိုင်သည</w:t>
      </w:r>
      <w:r>
        <w:rPr>
          <w:rFonts w:ascii="Pyidaungsu" w:hAnsi="Pyidaungsu" w:cs="Pyidaungsu" w:hint="cs"/>
          <w:sz w:val="28"/>
          <w:szCs w:val="28"/>
          <w:cs/>
          <w:lang w:bidi="my-MM"/>
        </w:rPr>
        <w:t>်</w:t>
      </w:r>
      <w:r w:rsidR="00C60F2D">
        <w:rPr>
          <w:rFonts w:ascii="Pyidaungsu" w:hAnsi="Pyidaungsu" w:cs="Pyidaungsu" w:hint="cs"/>
          <w:sz w:val="28"/>
          <w:szCs w:val="28"/>
          <w:cs/>
          <w:lang w:bidi="my-MM"/>
        </w:rPr>
        <w:t xml:space="preserve">။ </w:t>
      </w:r>
      <w:r w:rsidR="00B74B8A">
        <w:rPr>
          <w:rFonts w:ascii="Pyidaungsu" w:hAnsi="Pyidaungsu" w:cs="Pyidaungsu" w:hint="cs"/>
          <w:sz w:val="28"/>
          <w:szCs w:val="28"/>
          <w:cs/>
          <w:lang w:bidi="my-MM"/>
        </w:rPr>
        <w:t xml:space="preserve">ပုံ ၃-ဃ အတွက် </w:t>
      </w:r>
      <w:r w:rsidR="00B74B8A" w:rsidRPr="0067453F">
        <w:rPr>
          <w:rFonts w:ascii="Pyidaungsu" w:hAnsi="Pyidaungsu" w:cs="Pyidaungsu"/>
          <w:sz w:val="28"/>
          <w:szCs w:val="28"/>
          <w:lang w:bidi="my-MM"/>
        </w:rPr>
        <w:t>ROC</w:t>
      </w:r>
      <w:r w:rsidR="00B74B8A">
        <w:rPr>
          <w:rFonts w:ascii="Pyidaungsu" w:hAnsi="Pyidaungsu" w:cs="Pyidaungsu" w:hint="cs"/>
          <w:sz w:val="28"/>
          <w:szCs w:val="28"/>
          <w:cs/>
          <w:lang w:bidi="my-MM"/>
        </w:rPr>
        <w:t xml:space="preserve"> </w:t>
      </w:r>
      <w:r w:rsidR="00B74B8A" w:rsidRPr="0067453F">
        <w:rPr>
          <w:rFonts w:ascii="Pyidaungsu" w:hAnsi="Pyidaungsu" w:cs="Pyidaungsu"/>
          <w:sz w:val="28"/>
          <w:szCs w:val="28"/>
          <w:lang w:bidi="my-MM"/>
        </w:rPr>
        <w:t>curve</w:t>
      </w:r>
      <w:r w:rsidR="00B74B8A">
        <w:rPr>
          <w:rFonts w:ascii="Pyidaungsu" w:hAnsi="Pyidaungsu" w:cs="Pyidaungsu" w:hint="cs"/>
          <w:sz w:val="28"/>
          <w:szCs w:val="28"/>
          <w:cs/>
          <w:lang w:bidi="my-MM"/>
        </w:rPr>
        <w:t xml:space="preserve"> အောက်ရှိ စုစုပေါင်း ဧရိယာ ပမာဏသည် ၀.၉၉ (သို့မဟုတ်) ၉၉ ရာခိုင်နှုန်း ဖြစ်သည်။ </w:t>
      </w:r>
    </w:p>
    <w:p w14:paraId="5566A2F2" w14:textId="77777777" w:rsidR="00FB493F" w:rsidRDefault="00FB493F">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1CFFB3F1" w14:textId="776499F2" w:rsidR="00C60F2D" w:rsidRPr="00FB493F" w:rsidRDefault="00FB493F" w:rsidP="00D0440B">
      <w:pPr>
        <w:pStyle w:val="Heading2"/>
        <w:jc w:val="left"/>
        <w:rPr>
          <w:lang w:val="en-SG" w:bidi="my-MM"/>
        </w:rPr>
      </w:pPr>
      <w:bookmarkStart w:id="23" w:name="_Toc125496905"/>
      <w:r w:rsidRPr="00FB493F">
        <w:rPr>
          <w:lang w:val="en-SG" w:bidi="my-MM"/>
        </w:rPr>
        <w:lastRenderedPageBreak/>
        <w:t>Logistic Regression</w:t>
      </w:r>
      <w:bookmarkEnd w:id="23"/>
    </w:p>
    <w:p w14:paraId="5CA13151" w14:textId="72A5A634" w:rsidR="006D4554" w:rsidRDefault="006D4554" w:rsidP="006D4554">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၃၁</w:t>
      </w:r>
      <w:r w:rsidRPr="00D82F3E">
        <w:rPr>
          <w:rFonts w:ascii="Pyidaungsu" w:hAnsi="Pyidaungsu" w:cs="Pyidaungsu" w:hint="cs"/>
          <w:sz w:val="28"/>
          <w:szCs w:val="28"/>
          <w:cs/>
          <w:lang w:bidi="my-MM"/>
        </w:rPr>
        <w:t xml:space="preserve">။ </w:t>
      </w:r>
      <w:r w:rsidRPr="00D82F3E">
        <w:rPr>
          <w:rFonts w:ascii="Pyidaungsu" w:hAnsi="Pyidaungsu" w:cs="Pyidaungsu"/>
          <w:sz w:val="28"/>
          <w:szCs w:val="28"/>
          <w:cs/>
          <w:lang w:bidi="my-MM"/>
        </w:rPr>
        <w:tab/>
      </w:r>
      <w:r w:rsidRPr="00DC4A44">
        <w:rPr>
          <w:rFonts w:ascii="Pyidaungsu" w:hAnsi="Pyidaungsu" w:cs="Pyidaungsu"/>
          <w:sz w:val="28"/>
          <w:szCs w:val="28"/>
        </w:rPr>
        <w:t xml:space="preserve">Classification </w:t>
      </w:r>
      <w:r>
        <w:rPr>
          <w:rFonts w:ascii="Pyidaungsu" w:hAnsi="Pyidaungsu" w:cs="Pyidaungsu"/>
          <w:sz w:val="28"/>
          <w:szCs w:val="28"/>
          <w:lang w:bidi="my-MM"/>
        </w:rPr>
        <w:t xml:space="preserve">Method </w:t>
      </w:r>
      <w:r>
        <w:rPr>
          <w:rFonts w:ascii="Pyidaungsu" w:hAnsi="Pyidaungsu" w:cs="Pyidaungsu" w:hint="cs"/>
          <w:sz w:val="28"/>
          <w:szCs w:val="28"/>
          <w:cs/>
          <w:lang w:bidi="my-MM"/>
        </w:rPr>
        <w:t xml:space="preserve">များအနက် အသုံးအများဆုံး </w:t>
      </w:r>
      <w:r>
        <w:rPr>
          <w:rFonts w:ascii="Pyidaungsu" w:hAnsi="Pyidaungsu" w:cs="Pyidaungsu"/>
          <w:sz w:val="28"/>
          <w:szCs w:val="28"/>
          <w:lang w:bidi="my-MM"/>
        </w:rPr>
        <w:t xml:space="preserve">Method </w:t>
      </w:r>
      <w:r>
        <w:rPr>
          <w:rFonts w:ascii="Pyidaungsu" w:hAnsi="Pyidaungsu" w:cs="Pyidaungsu" w:hint="cs"/>
          <w:sz w:val="28"/>
          <w:szCs w:val="28"/>
          <w:cs/>
          <w:lang w:bidi="my-MM"/>
        </w:rPr>
        <w:t xml:space="preserve">တစ်ခုမှာ </w:t>
      </w:r>
      <w:r w:rsidRPr="006D4554">
        <w:rPr>
          <w:rFonts w:ascii="Pyidaungsu" w:hAnsi="Pyidaungsu" w:cs="Pyidaungsu"/>
          <w:sz w:val="28"/>
          <w:szCs w:val="28"/>
          <w:lang w:bidi="my-MM"/>
        </w:rPr>
        <w:t>Logistic Regression</w:t>
      </w:r>
      <w:r>
        <w:rPr>
          <w:rFonts w:ascii="Pyidaungsu" w:hAnsi="Pyidaungsu" w:cs="Pyidaungsu" w:hint="cs"/>
          <w:sz w:val="28"/>
          <w:szCs w:val="28"/>
          <w:cs/>
          <w:lang w:bidi="my-MM"/>
        </w:rPr>
        <w:t xml:space="preserve"> </w:t>
      </w:r>
      <w:r>
        <w:rPr>
          <w:rFonts w:ascii="Pyidaungsu" w:hAnsi="Pyidaungsu" w:cs="Pyidaungsu"/>
          <w:sz w:val="28"/>
          <w:szCs w:val="28"/>
          <w:lang w:bidi="my-MM"/>
        </w:rPr>
        <w:t>Classifier</w:t>
      </w:r>
      <w:r>
        <w:rPr>
          <w:rFonts w:ascii="Pyidaungsu" w:hAnsi="Pyidaungsu" w:cs="Pyidaungsu" w:hint="cs"/>
          <w:sz w:val="28"/>
          <w:szCs w:val="28"/>
          <w:cs/>
          <w:lang w:bidi="my-MM"/>
        </w:rPr>
        <w:t xml:space="preserve"> ဖြစ်သည်။ </w:t>
      </w:r>
      <w:r w:rsidRPr="006D4554">
        <w:rPr>
          <w:rFonts w:ascii="Pyidaungsu" w:hAnsi="Pyidaungsu" w:cs="Pyidaungsu"/>
          <w:sz w:val="28"/>
          <w:szCs w:val="28"/>
          <w:lang w:bidi="my-MM"/>
        </w:rPr>
        <w:t>Logistic Regression</w:t>
      </w:r>
      <w:r>
        <w:rPr>
          <w:rFonts w:ascii="Pyidaungsu" w:hAnsi="Pyidaungsu" w:cs="Pyidaungsu" w:hint="cs"/>
          <w:sz w:val="28"/>
          <w:szCs w:val="28"/>
          <w:cs/>
          <w:lang w:bidi="my-MM"/>
        </w:rPr>
        <w:t xml:space="preserve"> တွင် အောက်ပါ </w:t>
      </w:r>
      <w:r w:rsidRPr="006D4554">
        <w:rPr>
          <w:rFonts w:ascii="Pyidaungsu" w:hAnsi="Pyidaungsu" w:cs="Pyidaungsu"/>
          <w:sz w:val="28"/>
          <w:szCs w:val="28"/>
          <w:lang w:bidi="my-MM"/>
        </w:rPr>
        <w:t>Sigmoid</w:t>
      </w:r>
      <w:r>
        <w:rPr>
          <w:rFonts w:ascii="Pyidaungsu" w:hAnsi="Pyidaungsu" w:cs="Pyidaungsu"/>
          <w:sz w:val="28"/>
          <w:szCs w:val="28"/>
          <w:lang w:bidi="my-MM"/>
        </w:rPr>
        <w:t xml:space="preserve"> Function</w:t>
      </w:r>
      <w:r>
        <w:rPr>
          <w:rFonts w:ascii="Pyidaungsu" w:hAnsi="Pyidaungsu" w:cs="Pyidaungsu" w:hint="cs"/>
          <w:sz w:val="28"/>
          <w:szCs w:val="28"/>
          <w:cs/>
          <w:lang w:bidi="my-MM"/>
        </w:rPr>
        <w:t xml:space="preserve">ကို အသုံးပြု၍ </w:t>
      </w:r>
      <w:r w:rsidRPr="006D4554">
        <w:rPr>
          <w:rFonts w:ascii="Pyidaungsu" w:hAnsi="Pyidaungsu" w:cs="Pyidaungsu"/>
          <w:sz w:val="28"/>
          <w:szCs w:val="28"/>
          <w:lang w:bidi="my-MM"/>
        </w:rPr>
        <w:t>Target (</w:t>
      </w:r>
      <m:oMath>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oMath>
      <w:r w:rsidRPr="006D4554">
        <w:rPr>
          <w:rFonts w:ascii="Pyidaungsu" w:hAnsi="Pyidaungsu" w:cs="Pyidaungsu"/>
          <w:sz w:val="28"/>
          <w:szCs w:val="28"/>
          <w:lang w:bidi="my-MM"/>
        </w:rPr>
        <w:t xml:space="preserve">) </w:t>
      </w:r>
      <w:r>
        <w:rPr>
          <w:rFonts w:ascii="Pyidaungsu" w:hAnsi="Pyidaungsu" w:cs="Pyidaungsu" w:hint="cs"/>
          <w:sz w:val="28"/>
          <w:szCs w:val="28"/>
          <w:cs/>
          <w:lang w:bidi="my-MM"/>
        </w:rPr>
        <w:t xml:space="preserve">၏ တန်ဖိုးကို ခန့်မှန်းသည်။ </w:t>
      </w:r>
    </w:p>
    <w:p w14:paraId="22771573" w14:textId="5D8A2707" w:rsidR="006D4554" w:rsidRDefault="006D4554" w:rsidP="006D4554">
      <w:pPr>
        <w:spacing w:line="276" w:lineRule="auto"/>
        <w:ind w:firstLine="0"/>
        <w:jc w:val="center"/>
        <w:rPr>
          <w:rFonts w:ascii="Pyidaungsu" w:hAnsi="Pyidaungsu" w:cs="Pyidaungsu"/>
          <w:sz w:val="28"/>
          <w:szCs w:val="28"/>
          <w:lang w:bidi="my-MM"/>
        </w:rPr>
      </w:pPr>
      <w:r w:rsidRPr="006D4554">
        <w:rPr>
          <w:rFonts w:ascii="Pyidaungsu" w:hAnsi="Pyidaungsu" w:cs="Pyidaungsu" w:hint="cs"/>
          <w:noProof/>
          <w:sz w:val="28"/>
          <w:szCs w:val="28"/>
          <w:cs/>
          <w:lang w:bidi="my-MM"/>
        </w:rPr>
        <w:drawing>
          <wp:inline distT="0" distB="0" distL="0" distR="0" wp14:anchorId="7DC37213" wp14:editId="03332E76">
            <wp:extent cx="3775710" cy="877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5710" cy="877570"/>
                    </a:xfrm>
                    <a:prstGeom prst="rect">
                      <a:avLst/>
                    </a:prstGeom>
                    <a:noFill/>
                    <a:ln>
                      <a:noFill/>
                    </a:ln>
                  </pic:spPr>
                </pic:pic>
              </a:graphicData>
            </a:graphic>
          </wp:inline>
        </w:drawing>
      </w:r>
    </w:p>
    <w:p w14:paraId="0F5F9A9D" w14:textId="17037A08" w:rsidR="006D4554" w:rsidRDefault="006D4554" w:rsidP="006D4554">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၃၂။</w:t>
      </w:r>
      <w:r>
        <w:rPr>
          <w:rFonts w:ascii="Pyidaungsu" w:hAnsi="Pyidaungsu" w:cs="Pyidaungsu"/>
          <w:sz w:val="28"/>
          <w:szCs w:val="28"/>
          <w:cs/>
          <w:lang w:bidi="my-MM"/>
        </w:rPr>
        <w:tab/>
      </w:r>
      <w:r>
        <w:rPr>
          <w:rFonts w:ascii="Pyidaungsu" w:hAnsi="Pyidaungsu" w:cs="Pyidaungsu"/>
          <w:sz w:val="28"/>
          <w:szCs w:val="28"/>
          <w:lang w:bidi="my-MM"/>
        </w:rPr>
        <w:t xml:space="preserve">Linear </w:t>
      </w:r>
      <w:r w:rsidR="000734AB">
        <w:rPr>
          <w:rFonts w:ascii="Pyidaungsu" w:hAnsi="Pyidaungsu" w:cs="Pyidaungsu"/>
          <w:sz w:val="28"/>
          <w:szCs w:val="28"/>
          <w:lang w:bidi="my-MM"/>
        </w:rPr>
        <w:t xml:space="preserve">or Polynomial </w:t>
      </w:r>
      <w:r>
        <w:rPr>
          <w:rFonts w:ascii="Pyidaungsu" w:hAnsi="Pyidaungsu" w:cs="Pyidaungsu"/>
          <w:sz w:val="28"/>
          <w:szCs w:val="28"/>
          <w:lang w:bidi="my-MM"/>
        </w:rPr>
        <w:t xml:space="preserve">Regression </w:t>
      </w:r>
      <w:r>
        <w:rPr>
          <w:rFonts w:ascii="Pyidaungsu" w:hAnsi="Pyidaungsu" w:cs="Pyidaungsu" w:hint="cs"/>
          <w:sz w:val="28"/>
          <w:szCs w:val="28"/>
          <w:cs/>
          <w:lang w:bidi="my-MM"/>
        </w:rPr>
        <w:t xml:space="preserve">မှ ရရှိလာသည့် တန်ဖိုးသည် </w:t>
      </w:r>
      <w:r w:rsidRPr="006D4554">
        <w:rPr>
          <w:rFonts w:ascii="Pyidaungsu" w:hAnsi="Pyidaungsu" w:cs="Pyidaungsu"/>
          <w:sz w:val="28"/>
          <w:szCs w:val="28"/>
          <w:lang w:bidi="my-MM"/>
        </w:rPr>
        <w:t>Sigmoid</w:t>
      </w:r>
      <w:r>
        <w:rPr>
          <w:rFonts w:ascii="Pyidaungsu" w:hAnsi="Pyidaungsu" w:cs="Pyidaungsu"/>
          <w:sz w:val="28"/>
          <w:szCs w:val="28"/>
          <w:lang w:bidi="my-MM"/>
        </w:rPr>
        <w:t xml:space="preserve"> Function </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input value </w:t>
      </w:r>
      <w:r>
        <w:rPr>
          <w:rFonts w:ascii="Pyidaungsu" w:hAnsi="Pyidaungsu" w:cs="Pyidaungsu" w:hint="cs"/>
          <w:sz w:val="28"/>
          <w:szCs w:val="28"/>
          <w:cs/>
          <w:lang w:bidi="my-MM"/>
        </w:rPr>
        <w:t xml:space="preserve">ဖြစ်ပြီး </w:t>
      </w:r>
      <w:r w:rsidRPr="006D4554">
        <w:rPr>
          <w:rFonts w:ascii="Pyidaungsu" w:hAnsi="Pyidaungsu" w:cs="Pyidaungsu"/>
          <w:sz w:val="28"/>
          <w:szCs w:val="28"/>
          <w:lang w:bidi="my-MM"/>
        </w:rPr>
        <w:t>Logistic Regression</w:t>
      </w:r>
      <w:r>
        <w:rPr>
          <w:rFonts w:ascii="Pyidaungsu" w:hAnsi="Pyidaungsu" w:cs="Pyidaungsu" w:hint="cs"/>
          <w:sz w:val="28"/>
          <w:szCs w:val="28"/>
          <w:cs/>
          <w:lang w:bidi="my-MM"/>
        </w:rPr>
        <w:t xml:space="preserve"> မှ ခန့်မှန်းလိုက်သည့် </w:t>
      </w:r>
      <w:r w:rsidRPr="006D4554">
        <w:rPr>
          <w:rFonts w:ascii="Pyidaungsu" w:hAnsi="Pyidaungsu" w:cs="Pyidaungsu"/>
          <w:sz w:val="28"/>
          <w:szCs w:val="28"/>
          <w:lang w:bidi="my-MM"/>
        </w:rPr>
        <w:t>(</w:t>
      </w:r>
      <m:oMath>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oMath>
      <w:r w:rsidRPr="006D4554">
        <w:rPr>
          <w:rFonts w:ascii="Pyidaungsu" w:hAnsi="Pyidaungsu" w:cs="Pyidaungsu"/>
          <w:sz w:val="28"/>
          <w:szCs w:val="28"/>
          <w:lang w:bidi="my-MM"/>
        </w:rPr>
        <w:t xml:space="preserve">) </w:t>
      </w:r>
      <w:r>
        <w:rPr>
          <w:rFonts w:ascii="Pyidaungsu" w:hAnsi="Pyidaungsu" w:cs="Pyidaungsu" w:hint="cs"/>
          <w:sz w:val="28"/>
          <w:szCs w:val="28"/>
          <w:cs/>
          <w:lang w:bidi="my-MM"/>
        </w:rPr>
        <w:t xml:space="preserve">၏ တန်ဖိုးမှာ သုည နှင့် တစ် အကြားတွင် ရှိမည် ဖြစ်သည်။ </w:t>
      </w:r>
      <w:r w:rsidRPr="006D4554">
        <w:rPr>
          <w:rFonts w:ascii="Pyidaungsu" w:hAnsi="Pyidaungsu" w:cs="Pyidaungsu"/>
          <w:sz w:val="28"/>
          <w:szCs w:val="28"/>
          <w:lang w:bidi="my-MM"/>
        </w:rPr>
        <w:t>Sigmoid</w:t>
      </w:r>
      <w:r>
        <w:rPr>
          <w:rFonts w:ascii="Pyidaungsu" w:hAnsi="Pyidaungsu" w:cs="Pyidaungsu"/>
          <w:sz w:val="28"/>
          <w:szCs w:val="28"/>
          <w:lang w:bidi="my-MM"/>
        </w:rPr>
        <w:t xml:space="preserve"> Function</w:t>
      </w:r>
      <w:r>
        <w:rPr>
          <w:rFonts w:ascii="Pyidaungsu" w:hAnsi="Pyidaungsu" w:cs="Pyidaungsu" w:hint="cs"/>
          <w:sz w:val="28"/>
          <w:szCs w:val="28"/>
          <w:cs/>
          <w:lang w:bidi="my-MM"/>
        </w:rPr>
        <w:t xml:space="preserve"> ၏ ရလဒ် (သို့မဟုတ်) </w:t>
      </w:r>
      <w:r>
        <w:rPr>
          <w:rFonts w:ascii="Pyidaungsu" w:hAnsi="Pyidaungsu" w:cs="Pyidaungsu"/>
          <w:sz w:val="28"/>
          <w:szCs w:val="28"/>
          <w:lang w:bidi="my-MM"/>
        </w:rPr>
        <w:t>(</w:t>
      </w:r>
      <m:oMath>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oMath>
      <w:r>
        <w:rPr>
          <w:rFonts w:ascii="Pyidaungsu" w:hAnsi="Pyidaungsu" w:cs="Pyidaungsu"/>
          <w:sz w:val="28"/>
          <w:szCs w:val="28"/>
          <w:lang w:bidi="my-MM"/>
        </w:rPr>
        <w:t>)</w:t>
      </w:r>
      <w:r>
        <w:rPr>
          <w:rFonts w:ascii="Pyidaungsu" w:hAnsi="Pyidaungsu" w:cs="Pyidaungsu" w:hint="cs"/>
          <w:sz w:val="28"/>
          <w:szCs w:val="28"/>
          <w:cs/>
          <w:lang w:bidi="my-MM"/>
        </w:rPr>
        <w:t xml:space="preserve"> ၏ တန်ဖိုးကို အောက်ပါ ပုံ(၃-င) တွင် ဖော်ပြထားသည်။ </w:t>
      </w:r>
    </w:p>
    <w:p w14:paraId="316FFCC5" w14:textId="2C3B25E0" w:rsidR="006D4554" w:rsidRDefault="006D4554" w:rsidP="006D4554">
      <w:pPr>
        <w:spacing w:line="276" w:lineRule="auto"/>
        <w:ind w:firstLine="0"/>
        <w:jc w:val="both"/>
        <w:rPr>
          <w:rFonts w:ascii="Pyidaungsu" w:hAnsi="Pyidaungsu" w:cs="Pyidaungsu"/>
          <w:sz w:val="28"/>
          <w:szCs w:val="28"/>
          <w:lang w:val="en-SG" w:bidi="my-MM"/>
        </w:rPr>
      </w:pPr>
      <w:r w:rsidRPr="006D4554">
        <w:rPr>
          <w:rFonts w:ascii="Pyidaungsu" w:hAnsi="Pyidaungsu" w:cs="Pyidaungsu" w:hint="cs"/>
          <w:noProof/>
          <w:sz w:val="28"/>
          <w:szCs w:val="28"/>
          <w:cs/>
          <w:lang w:val="en-SG" w:bidi="my-MM"/>
        </w:rPr>
        <w:drawing>
          <wp:inline distT="0" distB="0" distL="0" distR="0" wp14:anchorId="58E1D3D2" wp14:editId="0BA74CD4">
            <wp:extent cx="5943600" cy="3138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14:paraId="7428D970" w14:textId="79F0FD91" w:rsidR="006D4554" w:rsidRDefault="006D4554" w:rsidP="006D4554">
      <w:pPr>
        <w:spacing w:line="276" w:lineRule="auto"/>
        <w:ind w:firstLine="0"/>
        <w:jc w:val="center"/>
        <w:rPr>
          <w:rFonts w:ascii="Pyidaungsu" w:hAnsi="Pyidaungsu" w:cs="Pyidaungsu"/>
          <w:sz w:val="28"/>
          <w:szCs w:val="28"/>
          <w:lang w:bidi="my-MM"/>
        </w:rPr>
      </w:pPr>
      <w:r>
        <w:rPr>
          <w:rFonts w:ascii="Pyidaungsu" w:hAnsi="Pyidaungsu" w:cs="Pyidaungsu" w:hint="cs"/>
          <w:sz w:val="28"/>
          <w:szCs w:val="28"/>
          <w:cs/>
          <w:lang w:val="en-SG" w:bidi="my-MM"/>
        </w:rPr>
        <w:t xml:space="preserve">ပုံ (၃-င) ။ </w:t>
      </w:r>
      <w:r>
        <w:rPr>
          <w:rFonts w:ascii="Pyidaungsu" w:hAnsi="Pyidaungsu" w:cs="Pyidaungsu"/>
          <w:sz w:val="28"/>
          <w:szCs w:val="28"/>
          <w:lang w:bidi="my-MM"/>
        </w:rPr>
        <w:t xml:space="preserve">Output of </w:t>
      </w:r>
      <w:r w:rsidRPr="006D4554">
        <w:rPr>
          <w:rFonts w:ascii="Pyidaungsu" w:hAnsi="Pyidaungsu" w:cs="Pyidaungsu"/>
          <w:sz w:val="28"/>
          <w:szCs w:val="28"/>
          <w:lang w:bidi="my-MM"/>
        </w:rPr>
        <w:t>Sigmoid</w:t>
      </w:r>
      <w:r>
        <w:rPr>
          <w:rFonts w:ascii="Pyidaungsu" w:hAnsi="Pyidaungsu" w:cs="Pyidaungsu"/>
          <w:sz w:val="28"/>
          <w:szCs w:val="28"/>
          <w:lang w:bidi="my-MM"/>
        </w:rPr>
        <w:t xml:space="preserve"> Function</w:t>
      </w:r>
      <w:r>
        <w:rPr>
          <w:rFonts w:ascii="Pyidaungsu" w:hAnsi="Pyidaungsu" w:cs="Pyidaungsu" w:hint="cs"/>
          <w:sz w:val="28"/>
          <w:szCs w:val="28"/>
          <w:cs/>
          <w:lang w:bidi="my-MM"/>
        </w:rPr>
        <w:t xml:space="preserve"> </w:t>
      </w:r>
    </w:p>
    <w:p w14:paraId="0BE8EF29" w14:textId="74BA2A6F" w:rsidR="006D4554" w:rsidRDefault="006D4554" w:rsidP="006D4554">
      <w:pPr>
        <w:spacing w:line="276"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lastRenderedPageBreak/>
        <w:t>၃၃။</w:t>
      </w:r>
      <w:r>
        <w:rPr>
          <w:rFonts w:ascii="Pyidaungsu" w:hAnsi="Pyidaungsu" w:cs="Pyidaungsu"/>
          <w:sz w:val="28"/>
          <w:szCs w:val="28"/>
          <w:cs/>
          <w:lang w:bidi="my-MM"/>
        </w:rPr>
        <w:tab/>
      </w:r>
      <w:r w:rsidR="000734AB">
        <w:rPr>
          <w:rFonts w:ascii="Pyidaungsu" w:hAnsi="Pyidaungsu" w:cs="Pyidaungsu"/>
          <w:sz w:val="28"/>
          <w:szCs w:val="28"/>
          <w:lang w:bidi="my-MM"/>
        </w:rPr>
        <w:t xml:space="preserve">Binary Classification </w:t>
      </w:r>
      <w:r w:rsidR="000734AB">
        <w:rPr>
          <w:rFonts w:ascii="Pyidaungsu" w:hAnsi="Pyidaungsu" w:cs="Pyidaungsu" w:hint="cs"/>
          <w:sz w:val="28"/>
          <w:szCs w:val="28"/>
          <w:cs/>
          <w:lang w:bidi="my-MM"/>
        </w:rPr>
        <w:t xml:space="preserve">ပုစ္ဆာအတွက် </w:t>
      </w:r>
      <w:r w:rsidRPr="006D4554">
        <w:rPr>
          <w:rFonts w:ascii="Pyidaungsu" w:hAnsi="Pyidaungsu" w:cs="Pyidaungsu"/>
          <w:sz w:val="28"/>
          <w:szCs w:val="28"/>
          <w:lang w:bidi="my-MM"/>
        </w:rPr>
        <w:t>Logistic Regression</w:t>
      </w:r>
      <w:r>
        <w:rPr>
          <w:rFonts w:ascii="Pyidaungsu" w:hAnsi="Pyidaungsu" w:cs="Pyidaungsu" w:hint="cs"/>
          <w:sz w:val="28"/>
          <w:szCs w:val="28"/>
          <w:cs/>
          <w:lang w:bidi="my-MM"/>
        </w:rPr>
        <w:t xml:space="preserve"> မှ </w:t>
      </w:r>
      <w:r w:rsidR="000734AB">
        <w:rPr>
          <w:rFonts w:ascii="Pyidaungsu" w:hAnsi="Pyidaungsu" w:cs="Pyidaungsu" w:hint="cs"/>
          <w:sz w:val="28"/>
          <w:szCs w:val="28"/>
          <w:cs/>
          <w:lang w:bidi="my-MM"/>
        </w:rPr>
        <w:t xml:space="preserve">ရရှိလိုသည့် </w:t>
      </w:r>
      <w:r w:rsidR="000734AB">
        <w:rPr>
          <w:rFonts w:ascii="Pyidaungsu" w:hAnsi="Pyidaungsu" w:cs="Pyidaungsu"/>
          <w:sz w:val="28"/>
          <w:szCs w:val="28"/>
          <w:lang w:bidi="my-MM"/>
        </w:rPr>
        <w:t xml:space="preserve">output </w:t>
      </w:r>
      <w:r w:rsidR="000734AB">
        <w:rPr>
          <w:rFonts w:ascii="Pyidaungsu" w:hAnsi="Pyidaungsu" w:cs="Pyidaungsu" w:hint="cs"/>
          <w:sz w:val="28"/>
          <w:szCs w:val="28"/>
          <w:cs/>
          <w:lang w:bidi="my-MM"/>
        </w:rPr>
        <w:t xml:space="preserve">တန်ဖိုးမှာ သုည သို့ တစ် ဖြစ်ရာ </w:t>
      </w:r>
      <w:r w:rsidR="000734AB" w:rsidRPr="006D4554">
        <w:rPr>
          <w:rFonts w:ascii="Pyidaungsu" w:hAnsi="Pyidaungsu" w:cs="Pyidaungsu"/>
          <w:sz w:val="28"/>
          <w:szCs w:val="28"/>
          <w:lang w:bidi="my-MM"/>
        </w:rPr>
        <w:t>Logistic Regression</w:t>
      </w:r>
      <w:r w:rsidR="000734AB">
        <w:rPr>
          <w:rFonts w:ascii="Pyidaungsu" w:hAnsi="Pyidaungsu" w:cs="Pyidaungsu" w:hint="cs"/>
          <w:sz w:val="28"/>
          <w:szCs w:val="28"/>
          <w:cs/>
          <w:lang w:bidi="my-MM"/>
        </w:rPr>
        <w:t xml:space="preserve"> အတွက် </w:t>
      </w:r>
      <w:r w:rsidR="000734AB">
        <w:rPr>
          <w:rFonts w:ascii="Pyidaungsu" w:hAnsi="Pyidaungsu" w:cs="Pyidaungsu"/>
          <w:sz w:val="28"/>
          <w:szCs w:val="28"/>
          <w:lang w:bidi="my-MM"/>
        </w:rPr>
        <w:t xml:space="preserve">Cost Function </w:t>
      </w:r>
      <w:r w:rsidR="000734AB">
        <w:rPr>
          <w:rFonts w:ascii="Pyidaungsu" w:hAnsi="Pyidaungsu" w:cs="Pyidaungsu" w:hint="cs"/>
          <w:sz w:val="28"/>
          <w:szCs w:val="28"/>
          <w:cs/>
          <w:lang w:bidi="my-MM"/>
        </w:rPr>
        <w:t xml:space="preserve">ကို အောက်ပါ အတိုင်း သတ်မှတ်သည်။ </w:t>
      </w:r>
      <w:r w:rsidR="000734AB">
        <w:rPr>
          <w:rFonts w:ascii="Pyidaungsu" w:hAnsi="Pyidaungsu" w:cs="Pyidaungsu"/>
          <w:sz w:val="28"/>
          <w:szCs w:val="28"/>
          <w:lang w:bidi="my-MM"/>
        </w:rPr>
        <w:t xml:space="preserve">z </w:t>
      </w:r>
      <w:r w:rsidR="000734AB">
        <w:rPr>
          <w:rFonts w:ascii="Pyidaungsu" w:hAnsi="Pyidaungsu" w:cs="Pyidaungsu" w:hint="cs"/>
          <w:sz w:val="28"/>
          <w:szCs w:val="28"/>
          <w:cs/>
          <w:lang w:bidi="my-MM"/>
        </w:rPr>
        <w:t xml:space="preserve">၏ တန်ဖိုးမှာ </w:t>
      </w:r>
      <w:r w:rsidR="000734AB">
        <w:rPr>
          <w:rFonts w:ascii="Pyidaungsu" w:hAnsi="Pyidaungsu" w:cs="Pyidaungsu"/>
          <w:sz w:val="28"/>
          <w:szCs w:val="28"/>
          <w:lang w:bidi="my-MM"/>
        </w:rPr>
        <w:t xml:space="preserve">Linear or Polynomial </w:t>
      </w:r>
      <w:r w:rsidR="000734AB">
        <w:rPr>
          <w:rFonts w:ascii="Pyidaungsu" w:hAnsi="Pyidaungsu" w:cs="Pyidaungsu" w:hint="cs"/>
          <w:sz w:val="28"/>
          <w:szCs w:val="28"/>
          <w:cs/>
          <w:lang w:bidi="my-MM"/>
        </w:rPr>
        <w:t xml:space="preserve">မှ ရရှိသည့် ရလဒ်ဖြစ်ပြီး </w:t>
      </w:r>
      <m:oMath>
        <m:r>
          <w:rPr>
            <w:rFonts w:ascii="Cambria Math" w:hAnsi="Cambria Math" w:cs="Pyidaungsu"/>
            <w:sz w:val="28"/>
            <w:szCs w:val="28"/>
            <w:lang w:bidi="my-MM"/>
          </w:rPr>
          <m:t>z</m:t>
        </m:r>
        <m:r>
          <w:rPr>
            <w:rFonts w:ascii="Cambria Math" w:hAnsi="Cambria Math" w:cs="Pyidaungsu" w:hint="cs"/>
            <w:sz w:val="28"/>
            <w:szCs w:val="28"/>
            <w:cs/>
            <w:lang w:bidi="my-MM"/>
          </w:rPr>
          <m:t xml:space="preserve"> =</m:t>
        </m:r>
        <m:sSup>
          <m:sSupPr>
            <m:ctrlPr>
              <w:rPr>
                <w:rFonts w:ascii="Cambria Math" w:hAnsi="Cambria Math" w:cs="Pyidaungsu"/>
                <w:i/>
                <w:sz w:val="28"/>
                <w:szCs w:val="28"/>
                <w:lang w:bidi="my-MM"/>
              </w:rPr>
            </m:ctrlPr>
          </m:sSupPr>
          <m:e>
            <m:r>
              <w:rPr>
                <w:rFonts w:ascii="Cambria Math" w:hAnsi="Cambria Math" w:cs="Cambria Math" w:hint="cs"/>
                <w:sz w:val="28"/>
                <w:szCs w:val="28"/>
                <w:cs/>
                <w:lang w:bidi="my-MM"/>
              </w:rPr>
              <m:t>θ</m:t>
            </m:r>
            <m:ctrlPr>
              <w:rPr>
                <w:rFonts w:ascii="Cambria Math" w:hAnsi="Cambria Math" w:cs="Cambria Math" w:hint="cs"/>
                <w:i/>
                <w:sz w:val="28"/>
                <w:szCs w:val="28"/>
                <w:cs/>
                <w:lang w:bidi="my-MM"/>
              </w:rPr>
            </m:ctrlPr>
          </m:e>
          <m:sup>
            <m:r>
              <w:rPr>
                <w:rFonts w:ascii="Cambria Math" w:hAnsi="Cambria Math" w:cs="Pyidaungsu"/>
                <w:sz w:val="28"/>
                <w:szCs w:val="28"/>
                <w:lang w:bidi="my-MM"/>
              </w:rPr>
              <m:t>T</m:t>
            </m:r>
          </m:sup>
        </m:sSup>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i</m:t>
            </m:r>
          </m:sub>
        </m:sSub>
      </m:oMath>
      <w:r w:rsidR="000734AB">
        <w:rPr>
          <w:rFonts w:ascii="Pyidaungsu" w:hAnsi="Pyidaungsu" w:cs="Pyidaungsu" w:hint="cs"/>
          <w:sz w:val="28"/>
          <w:szCs w:val="28"/>
          <w:cs/>
          <w:lang w:bidi="my-MM"/>
        </w:rPr>
        <w:t xml:space="preserve">  ဖြစ်သည်။ </w:t>
      </w:r>
    </w:p>
    <w:p w14:paraId="02530C41" w14:textId="7DAFBA8F" w:rsidR="000734AB" w:rsidRDefault="00B15010" w:rsidP="00B15010">
      <w:pPr>
        <w:spacing w:line="276" w:lineRule="auto"/>
        <w:ind w:firstLine="0"/>
        <w:jc w:val="center"/>
        <w:rPr>
          <w:rFonts w:ascii="Pyidaungsu" w:hAnsi="Pyidaungsu" w:cs="Pyidaungsu"/>
          <w:sz w:val="28"/>
          <w:szCs w:val="28"/>
          <w:lang w:bidi="my-MM"/>
        </w:rPr>
      </w:pPr>
      <w:bookmarkStart w:id="24" w:name="_bookmark0"/>
      <w:bookmarkEnd w:id="24"/>
      <w:r>
        <w:rPr>
          <w:noProof/>
        </w:rPr>
        <w:drawing>
          <wp:inline distT="0" distB="0" distL="0" distR="0" wp14:anchorId="5994FFB3" wp14:editId="2AE10215">
            <wp:extent cx="5619135" cy="488673"/>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8997" cy="489531"/>
                    </a:xfrm>
                    <a:prstGeom prst="rect">
                      <a:avLst/>
                    </a:prstGeom>
                  </pic:spPr>
                </pic:pic>
              </a:graphicData>
            </a:graphic>
          </wp:inline>
        </w:drawing>
      </w:r>
    </w:p>
    <w:p w14:paraId="7E7731FC" w14:textId="1FE1AD58" w:rsidR="000734AB" w:rsidRDefault="000734AB" w:rsidP="00B15010">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၃၄။</w:t>
      </w:r>
      <w:r>
        <w:rPr>
          <w:rFonts w:ascii="Pyidaungsu" w:hAnsi="Pyidaungsu" w:cs="Pyidaungsu"/>
          <w:sz w:val="28"/>
          <w:szCs w:val="28"/>
          <w:cs/>
          <w:lang w:bidi="my-MM"/>
        </w:rPr>
        <w:tab/>
      </w:r>
      <w:r>
        <w:rPr>
          <w:rFonts w:ascii="Pyidaungsu" w:hAnsi="Pyidaungsu" w:cs="Pyidaungsu" w:hint="cs"/>
          <w:sz w:val="28"/>
          <w:szCs w:val="28"/>
          <w:cs/>
          <w:lang w:bidi="my-MM"/>
        </w:rPr>
        <w:t>အကယ်</w:t>
      </w:r>
      <w:r w:rsidR="00B15010">
        <w:rPr>
          <w:rFonts w:ascii="Pyidaungsu" w:hAnsi="Pyidaungsu" w:cs="Pyidaungsu" w:hint="cs"/>
          <w:sz w:val="28"/>
          <w:szCs w:val="28"/>
          <w:cs/>
          <w:lang w:bidi="my-MM"/>
        </w:rPr>
        <w:t xml:space="preserve">၍ </w:t>
      </w:r>
      <w:r w:rsidR="003D224F" w:rsidRPr="006D4554">
        <w:rPr>
          <w:rFonts w:ascii="Pyidaungsu" w:hAnsi="Pyidaungsu" w:cs="Pyidaungsu"/>
          <w:sz w:val="28"/>
          <w:szCs w:val="28"/>
          <w:lang w:bidi="my-MM"/>
        </w:rPr>
        <w:t>Logistic Regression</w:t>
      </w:r>
      <w:r w:rsidR="003D224F">
        <w:rPr>
          <w:rFonts w:ascii="Pyidaungsu" w:hAnsi="Pyidaungsu" w:cs="Pyidaungsu"/>
          <w:sz w:val="28"/>
          <w:szCs w:val="28"/>
          <w:lang w:bidi="my-MM"/>
        </w:rPr>
        <w:t xml:space="preserve"> </w:t>
      </w:r>
      <w:r w:rsidR="003D224F">
        <w:rPr>
          <w:rFonts w:ascii="Pyidaungsu" w:hAnsi="Pyidaungsu" w:cs="Pyidaungsu" w:hint="cs"/>
          <w:sz w:val="28"/>
          <w:szCs w:val="28"/>
          <w:cs/>
          <w:lang w:bidi="my-MM"/>
        </w:rPr>
        <w:t xml:space="preserve">မှ ခန့်မှန်းလိုက်သည့် </w:t>
      </w:r>
      <m:oMath>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r>
          <w:rPr>
            <w:rFonts w:ascii="Cambria Math" w:hAnsi="Cambria Math" w:cs="Pyidaungsu"/>
            <w:sz w:val="28"/>
            <w:szCs w:val="28"/>
            <w:lang w:bidi="my-MM"/>
          </w:rPr>
          <m:t>=g(z)</m:t>
        </m:r>
      </m:oMath>
      <w:r w:rsidR="003D224F">
        <w:rPr>
          <w:rFonts w:ascii="Pyidaungsu" w:hAnsi="Pyidaungsu" w:cs="Pyidaungsu" w:hint="cs"/>
          <w:sz w:val="28"/>
          <w:szCs w:val="28"/>
          <w:cs/>
          <w:lang w:bidi="my-MM"/>
        </w:rPr>
        <w:t xml:space="preserve"> </w:t>
      </w:r>
      <w:r w:rsidR="00B15010">
        <w:rPr>
          <w:rFonts w:ascii="Pyidaungsu" w:hAnsi="Pyidaungsu" w:cs="Pyidaungsu" w:hint="cs"/>
          <w:sz w:val="28"/>
          <w:szCs w:val="28"/>
          <w:cs/>
          <w:lang w:bidi="my-MM"/>
        </w:rPr>
        <w:t>၏ တန်ဖိုး</w:t>
      </w:r>
      <w:r w:rsidR="003D224F">
        <w:rPr>
          <w:rFonts w:ascii="Pyidaungsu" w:hAnsi="Pyidaungsu" w:cs="Pyidaungsu" w:hint="cs"/>
          <w:sz w:val="28"/>
          <w:szCs w:val="28"/>
          <w:cs/>
          <w:lang w:bidi="my-MM"/>
        </w:rPr>
        <w:t xml:space="preserve">နှင့် မူလတန်ဖိုး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oMath>
      <w:r w:rsidR="003D224F">
        <w:rPr>
          <w:rFonts w:ascii="Pyidaungsu" w:hAnsi="Pyidaungsu" w:cs="Pyidaungsu"/>
          <w:sz w:val="28"/>
          <w:szCs w:val="28"/>
          <w:lang w:bidi="my-MM"/>
        </w:rPr>
        <w:t xml:space="preserve"> </w:t>
      </w:r>
      <w:r w:rsidR="003D224F">
        <w:rPr>
          <w:rFonts w:ascii="Pyidaungsu" w:hAnsi="Pyidaungsu" w:cs="Pyidaungsu" w:hint="cs"/>
          <w:sz w:val="28"/>
          <w:szCs w:val="28"/>
          <w:cs/>
          <w:lang w:bidi="my-MM"/>
        </w:rPr>
        <w:t xml:space="preserve">တူပါက </w:t>
      </w:r>
      <w:r>
        <w:rPr>
          <w:rFonts w:ascii="Pyidaungsu" w:hAnsi="Pyidaungsu" w:cs="Pyidaungsu" w:hint="cs"/>
          <w:sz w:val="28"/>
          <w:szCs w:val="28"/>
          <w:cs/>
          <w:lang w:bidi="my-MM"/>
        </w:rPr>
        <w:t xml:space="preserve">အထက်ပါ </w:t>
      </w:r>
      <w:r>
        <w:rPr>
          <w:rFonts w:ascii="Pyidaungsu" w:hAnsi="Pyidaungsu" w:cs="Pyidaungsu"/>
          <w:sz w:val="28"/>
          <w:szCs w:val="28"/>
          <w:lang w:bidi="my-MM"/>
        </w:rPr>
        <w:t xml:space="preserve">cost function </w:t>
      </w:r>
      <w:r>
        <w:rPr>
          <w:rFonts w:ascii="Pyidaungsu" w:hAnsi="Pyidaungsu" w:cs="Pyidaungsu" w:hint="cs"/>
          <w:sz w:val="28"/>
          <w:szCs w:val="28"/>
          <w:cs/>
          <w:lang w:bidi="my-MM"/>
        </w:rPr>
        <w:t xml:space="preserve">၏ တန်ဖိုးသည် </w:t>
      </w:r>
      <w:r w:rsidR="00B15010">
        <w:rPr>
          <w:rFonts w:ascii="Pyidaungsu" w:hAnsi="Pyidaungsu" w:cs="Pyidaungsu" w:hint="cs"/>
          <w:sz w:val="28"/>
          <w:szCs w:val="28"/>
          <w:cs/>
          <w:lang w:bidi="my-MM"/>
        </w:rPr>
        <w:t>သုည</w:t>
      </w:r>
      <w:r w:rsidR="003D224F">
        <w:rPr>
          <w:rFonts w:ascii="Pyidaungsu" w:hAnsi="Pyidaungsu" w:cs="Pyidaungsu" w:hint="cs"/>
          <w:sz w:val="28"/>
          <w:szCs w:val="28"/>
          <w:cs/>
          <w:lang w:bidi="my-MM"/>
        </w:rPr>
        <w:t>ကို ရရှိပါမည်</w:t>
      </w:r>
      <w:r w:rsidR="00B15010">
        <w:rPr>
          <w:rFonts w:ascii="Pyidaungsu" w:hAnsi="Pyidaungsu" w:cs="Pyidaungsu" w:hint="cs"/>
          <w:sz w:val="28"/>
          <w:szCs w:val="28"/>
          <w:cs/>
          <w:lang w:bidi="my-MM"/>
        </w:rPr>
        <w:t xml:space="preserve">။ </w:t>
      </w:r>
      <w:r w:rsidR="003D224F">
        <w:rPr>
          <w:rFonts w:ascii="Pyidaungsu" w:hAnsi="Pyidaungsu" w:cs="Pyidaungsu" w:hint="cs"/>
          <w:sz w:val="28"/>
          <w:szCs w:val="28"/>
          <w:cs/>
          <w:lang w:bidi="my-MM"/>
        </w:rPr>
        <w:t>ဇယား ၃-</w:t>
      </w:r>
      <w:r w:rsidR="00CF1FB7">
        <w:rPr>
          <w:rFonts w:ascii="Pyidaungsu" w:hAnsi="Pyidaungsu" w:cs="Pyidaungsu" w:hint="cs"/>
          <w:sz w:val="28"/>
          <w:szCs w:val="28"/>
          <w:cs/>
          <w:lang w:bidi="my-MM"/>
        </w:rPr>
        <w:t>ခ</w:t>
      </w:r>
      <w:r w:rsidR="003D224F">
        <w:rPr>
          <w:rFonts w:ascii="Pyidaungsu" w:hAnsi="Pyidaungsu" w:cs="Pyidaungsu" w:hint="cs"/>
          <w:sz w:val="28"/>
          <w:szCs w:val="28"/>
          <w:cs/>
          <w:lang w:bidi="my-MM"/>
        </w:rPr>
        <w:t xml:space="preserve"> တွင် တွက်ချက်ပုံ အဆင့်ဆင့်ကို ဖော်ပြထားသည်။ </w:t>
      </w:r>
    </w:p>
    <w:p w14:paraId="13629E88" w14:textId="333F7324" w:rsidR="003D224F" w:rsidRDefault="003D224F" w:rsidP="00B15010">
      <w:pPr>
        <w:spacing w:line="276" w:lineRule="auto"/>
        <w:ind w:firstLine="0"/>
        <w:jc w:val="both"/>
        <w:rPr>
          <w:rFonts w:ascii="Pyidaungsu" w:hAnsi="Pyidaungsu" w:cs="Pyidaungsu"/>
          <w:sz w:val="28"/>
          <w:szCs w:val="28"/>
          <w:lang w:bidi="my-MM"/>
        </w:rPr>
      </w:pPr>
      <w:r w:rsidRPr="003D224F">
        <w:rPr>
          <w:rFonts w:ascii="Pyidaungsu" w:hAnsi="Pyidaungsu" w:cs="Pyidaungsu" w:hint="cs"/>
          <w:noProof/>
          <w:sz w:val="28"/>
          <w:szCs w:val="28"/>
          <w:cs/>
          <w:lang w:bidi="my-MM"/>
        </w:rPr>
        <w:drawing>
          <wp:inline distT="0" distB="0" distL="0" distR="0" wp14:anchorId="5B93F3C5" wp14:editId="227D129A">
            <wp:extent cx="5943600" cy="26206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0645"/>
                    </a:xfrm>
                    <a:prstGeom prst="rect">
                      <a:avLst/>
                    </a:prstGeom>
                    <a:noFill/>
                    <a:ln>
                      <a:noFill/>
                    </a:ln>
                  </pic:spPr>
                </pic:pic>
              </a:graphicData>
            </a:graphic>
          </wp:inline>
        </w:drawing>
      </w:r>
    </w:p>
    <w:p w14:paraId="2430F3B6" w14:textId="6BB3E1F2" w:rsidR="003D224F" w:rsidRDefault="003D224F" w:rsidP="003D224F">
      <w:pPr>
        <w:spacing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ဇယား ၃ -</w:t>
      </w:r>
      <w:r w:rsidR="0019595D">
        <w:rPr>
          <w:rFonts w:ascii="Pyidaungsu" w:hAnsi="Pyidaungsu" w:cs="Pyidaungsu" w:hint="cs"/>
          <w:sz w:val="28"/>
          <w:szCs w:val="28"/>
          <w:cs/>
          <w:lang w:val="en-GB" w:bidi="my-MM"/>
        </w:rPr>
        <w:t>ခ</w:t>
      </w:r>
      <w:r>
        <w:rPr>
          <w:rFonts w:ascii="Pyidaungsu" w:hAnsi="Pyidaungsu" w:cs="Pyidaungsu" w:hint="cs"/>
          <w:sz w:val="28"/>
          <w:szCs w:val="28"/>
          <w:cs/>
          <w:lang w:bidi="my-MM"/>
        </w:rPr>
        <w:t xml:space="preserve"> ၊ </w:t>
      </w:r>
      <w:r>
        <w:rPr>
          <w:rFonts w:ascii="Pyidaungsu" w:hAnsi="Pyidaungsu" w:cs="Pyidaungsu"/>
          <w:sz w:val="28"/>
          <w:szCs w:val="28"/>
          <w:lang w:bidi="my-MM"/>
        </w:rPr>
        <w:t>Results of Cost Function for Logistic Regression</w:t>
      </w:r>
    </w:p>
    <w:p w14:paraId="2D3CADEC" w14:textId="77777777" w:rsidR="006D4554" w:rsidRPr="004B5EE8" w:rsidRDefault="006D4554" w:rsidP="006D4554">
      <w:pPr>
        <w:spacing w:line="276" w:lineRule="auto"/>
        <w:ind w:firstLine="0"/>
        <w:jc w:val="center"/>
        <w:rPr>
          <w:rFonts w:ascii="Pyidaungsu" w:hAnsi="Pyidaungsu" w:cs="Pyidaungsu"/>
          <w:sz w:val="28"/>
          <w:szCs w:val="28"/>
          <w:cs/>
          <w:lang w:val="en-SG" w:bidi="my-MM"/>
        </w:rPr>
      </w:pPr>
    </w:p>
    <w:p w14:paraId="56758213" w14:textId="77777777" w:rsidR="004B5EE8" w:rsidRPr="00707113" w:rsidRDefault="004B5EE8" w:rsidP="00707113">
      <w:pPr>
        <w:spacing w:line="276" w:lineRule="auto"/>
        <w:ind w:firstLine="0"/>
        <w:jc w:val="center"/>
        <w:rPr>
          <w:rFonts w:ascii="Pyidaungsu" w:hAnsi="Pyidaungsu" w:cs="Pyidaungsu"/>
          <w:b/>
          <w:bCs/>
          <w:sz w:val="28"/>
          <w:szCs w:val="28"/>
          <w:lang w:bidi="my-MM"/>
        </w:rPr>
      </w:pPr>
    </w:p>
    <w:p w14:paraId="5BE4618B" w14:textId="77777777" w:rsidR="00707113" w:rsidRPr="00707113" w:rsidRDefault="00707113" w:rsidP="00707113">
      <w:pPr>
        <w:spacing w:line="240" w:lineRule="auto"/>
        <w:ind w:firstLine="0"/>
        <w:jc w:val="center"/>
        <w:rPr>
          <w:rFonts w:ascii="Pyidaungsu" w:hAnsi="Pyidaungsu" w:cstheme="minorBidi"/>
          <w:sz w:val="36"/>
          <w:szCs w:val="36"/>
          <w:cs/>
          <w:lang w:bidi="my-MM"/>
        </w:rPr>
      </w:pPr>
    </w:p>
    <w:p w14:paraId="6C1361C3" w14:textId="5762CF0C" w:rsidR="006834D5" w:rsidRDefault="006834D5" w:rsidP="006834D5">
      <w:pPr>
        <w:spacing w:line="276" w:lineRule="auto"/>
        <w:ind w:firstLine="0"/>
        <w:jc w:val="both"/>
        <w:rPr>
          <w:rFonts w:ascii="Pyidaungsu" w:hAnsi="Pyidaungsu" w:cs="Pyidaungsu"/>
          <w:lang w:bidi="my-MM"/>
        </w:rPr>
      </w:pPr>
      <w:r>
        <w:rPr>
          <w:rFonts w:ascii="Pyidaungsu" w:hAnsi="Pyidaungsu" w:cs="Pyidaungsu"/>
          <w:b/>
          <w:bCs/>
          <w:sz w:val="32"/>
          <w:szCs w:val="32"/>
          <w:lang w:val="en-SG" w:bidi="my-MM"/>
        </w:rPr>
        <w:lastRenderedPageBreak/>
        <w:t xml:space="preserve">Implementation of </w:t>
      </w:r>
      <w:r w:rsidRPr="00FB493F">
        <w:rPr>
          <w:rFonts w:ascii="Pyidaungsu" w:hAnsi="Pyidaungsu" w:cs="Pyidaungsu"/>
          <w:b/>
          <w:bCs/>
          <w:sz w:val="32"/>
          <w:szCs w:val="32"/>
          <w:lang w:val="en-SG" w:bidi="my-MM"/>
        </w:rPr>
        <w:t>Logistic Regression</w:t>
      </w:r>
      <w:r>
        <w:rPr>
          <w:rFonts w:ascii="Pyidaungsu" w:hAnsi="Pyidaungsu" w:cs="Pyidaungsu"/>
          <w:b/>
          <w:bCs/>
          <w:sz w:val="32"/>
          <w:szCs w:val="32"/>
          <w:lang w:val="en-SG" w:bidi="my-MM"/>
        </w:rPr>
        <w:t xml:space="preserve"> in Python</w:t>
      </w:r>
    </w:p>
    <w:p w14:paraId="55DB0B9E" w14:textId="37D847EE" w:rsidR="00140FD8" w:rsidRDefault="006834D5" w:rsidP="00D41E79">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၃၅</w:t>
      </w:r>
      <w:r w:rsidR="00FE17BE" w:rsidRPr="005F34B6">
        <w:rPr>
          <w:rFonts w:ascii="Pyidaungsu" w:hAnsi="Pyidaungsu" w:cs="Pyidaungsu" w:hint="cs"/>
          <w:sz w:val="28"/>
          <w:szCs w:val="28"/>
          <w:cs/>
          <w:lang w:bidi="my-MM"/>
        </w:rPr>
        <w:t xml:space="preserve">။ </w:t>
      </w:r>
      <w:r w:rsidR="00FE17BE" w:rsidRPr="005F34B6">
        <w:rPr>
          <w:rFonts w:ascii="Pyidaungsu" w:hAnsi="Pyidaungsu" w:cs="Pyidaungsu"/>
          <w:sz w:val="28"/>
          <w:szCs w:val="28"/>
          <w:cs/>
          <w:lang w:bidi="my-MM"/>
        </w:rPr>
        <w:tab/>
      </w:r>
      <w:r w:rsidR="00FE17BE">
        <w:rPr>
          <w:rFonts w:ascii="Pyidaungsu" w:hAnsi="Pyidaungsu" w:cs="Pyidaungsu" w:hint="cs"/>
          <w:sz w:val="28"/>
          <w:szCs w:val="28"/>
          <w:cs/>
          <w:lang w:bidi="my-MM"/>
        </w:rPr>
        <w:t>အောက်ပါ</w:t>
      </w:r>
      <w:r w:rsidR="00FE17BE" w:rsidRPr="005F34B6">
        <w:rPr>
          <w:rFonts w:ascii="Pyidaungsu" w:hAnsi="Pyidaungsu" w:cs="Pyidaungsu" w:hint="cs"/>
          <w:sz w:val="28"/>
          <w:szCs w:val="28"/>
          <w:cs/>
          <w:lang w:bidi="my-MM"/>
        </w:rPr>
        <w:t xml:space="preserve"> </w:t>
      </w:r>
      <w:r w:rsidR="00FE17BE" w:rsidRPr="005F34B6">
        <w:rPr>
          <w:rFonts w:ascii="Pyidaungsu" w:hAnsi="Pyidaungsu" w:cs="Pyidaungsu"/>
          <w:sz w:val="28"/>
          <w:szCs w:val="28"/>
          <w:lang w:bidi="my-MM"/>
        </w:rPr>
        <w:t xml:space="preserve">Program </w:t>
      </w:r>
      <w:r w:rsidR="00FE17BE" w:rsidRPr="005F34B6">
        <w:rPr>
          <w:rFonts w:ascii="Pyidaungsu" w:hAnsi="Pyidaungsu" w:cs="Pyidaungsu" w:hint="cs"/>
          <w:sz w:val="28"/>
          <w:szCs w:val="28"/>
          <w:cs/>
          <w:lang w:bidi="my-MM"/>
        </w:rPr>
        <w:t xml:space="preserve">သည် </w:t>
      </w:r>
      <w:r>
        <w:rPr>
          <w:rFonts w:ascii="Pyidaungsu" w:hAnsi="Pyidaungsu" w:cs="Pyidaungsu" w:hint="cs"/>
          <w:sz w:val="28"/>
          <w:szCs w:val="28"/>
          <w:cs/>
          <w:lang w:bidi="my-MM"/>
        </w:rPr>
        <w:t>ငွေချေးသူများ</w:t>
      </w:r>
      <w:r w:rsidR="008A50CF">
        <w:rPr>
          <w:rFonts w:ascii="Pyidaungsu" w:hAnsi="Pyidaungsu" w:cs="Pyidaungsu" w:hint="cs"/>
          <w:sz w:val="28"/>
          <w:szCs w:val="28"/>
          <w:cs/>
          <w:lang w:bidi="my-MM"/>
        </w:rPr>
        <w:t xml:space="preserve">အနေဖြင့် </w:t>
      </w:r>
      <w:r w:rsidR="008A50CF">
        <w:rPr>
          <w:rFonts w:ascii="Pyidaungsu" w:hAnsi="Pyidaungsu" w:cs="Pyidaungsu"/>
          <w:sz w:val="28"/>
          <w:szCs w:val="28"/>
          <w:lang w:bidi="my-MM"/>
        </w:rPr>
        <w:t xml:space="preserve">default </w:t>
      </w:r>
      <w:r w:rsidR="008A50CF">
        <w:rPr>
          <w:rFonts w:ascii="Pyidaungsu" w:hAnsi="Pyidaungsu" w:cs="Pyidaungsu" w:hint="cs"/>
          <w:sz w:val="28"/>
          <w:szCs w:val="28"/>
          <w:cs/>
          <w:lang w:bidi="my-MM"/>
        </w:rPr>
        <w:t xml:space="preserve">ဖြစ်မည် / မဖြစ်မည် </w:t>
      </w:r>
      <w:r>
        <w:rPr>
          <w:rFonts w:ascii="Pyidaungsu" w:hAnsi="Pyidaungsu" w:cs="Pyidaungsu" w:hint="cs"/>
          <w:sz w:val="28"/>
          <w:szCs w:val="28"/>
          <w:cs/>
          <w:lang w:bidi="my-MM"/>
        </w:rPr>
        <w:t xml:space="preserve">ကို </w:t>
      </w:r>
      <w:r w:rsidRPr="006834D5">
        <w:rPr>
          <w:rFonts w:ascii="Pyidaungsu" w:hAnsi="Pyidaungsu" w:cs="Pyidaungsu"/>
          <w:sz w:val="28"/>
          <w:szCs w:val="28"/>
          <w:lang w:val="en-SG" w:bidi="my-MM"/>
        </w:rPr>
        <w:t>Logistic Regression</w:t>
      </w:r>
      <w:r w:rsidRPr="006834D5">
        <w:rPr>
          <w:rFonts w:ascii="Pyidaungsu" w:hAnsi="Pyidaungsu" w:cs="Pyidaungsu" w:hint="cs"/>
          <w:sz w:val="28"/>
          <w:szCs w:val="28"/>
          <w:cs/>
          <w:lang w:val="en-SG" w:bidi="my-MM"/>
        </w:rPr>
        <w:t xml:space="preserve"> သုံး၍</w:t>
      </w:r>
      <w:r w:rsidRPr="006834D5">
        <w:rPr>
          <w:rFonts w:ascii="Pyidaungsu" w:hAnsi="Pyidaungsu" w:cs="Pyidaungsu" w:hint="cs"/>
          <w:cs/>
          <w:lang w:bidi="my-MM"/>
        </w:rPr>
        <w:t xml:space="preserve"> </w:t>
      </w:r>
      <w:r>
        <w:rPr>
          <w:rFonts w:ascii="Pyidaungsu" w:hAnsi="Pyidaungsu" w:cs="Pyidaungsu" w:hint="cs"/>
          <w:sz w:val="28"/>
          <w:szCs w:val="28"/>
          <w:cs/>
          <w:lang w:bidi="my-MM"/>
        </w:rPr>
        <w:t>ခန့်မှန်းတွက်ချက်ပုံ အဆင့်ဆင့်ကို ဖော်ပြထားခြင်း ဖြစ်သည်။ ယခု ပုစ္ဆာအတွက်</w:t>
      </w:r>
      <w:r w:rsidR="00140FD8">
        <w:rPr>
          <w:rFonts w:ascii="Pyidaungsu" w:hAnsi="Pyidaungsu" w:cs="Pyidaungsu"/>
          <w:sz w:val="28"/>
          <w:szCs w:val="28"/>
          <w:lang w:bidi="my-MM"/>
        </w:rPr>
        <w:t xml:space="preserve"> Fraud Data-set </w:t>
      </w:r>
      <w:r w:rsidR="00140FD8">
        <w:rPr>
          <w:rFonts w:ascii="Pyidaungsu" w:hAnsi="Pyidaungsu" w:cs="Pyidaungsu" w:hint="cs"/>
          <w:sz w:val="28"/>
          <w:szCs w:val="28"/>
          <w:cs/>
          <w:lang w:bidi="my-MM"/>
        </w:rPr>
        <w:t xml:space="preserve">ကို </w:t>
      </w:r>
      <w:r w:rsidR="00140FD8">
        <w:rPr>
          <w:rFonts w:ascii="Pyidaungsu" w:hAnsi="Pyidaungsu" w:cs="Pyidaungsu"/>
          <w:sz w:val="28"/>
          <w:szCs w:val="28"/>
          <w:lang w:bidi="my-MM"/>
        </w:rPr>
        <w:t xml:space="preserve">Public GitHub Repo </w:t>
      </w:r>
      <w:r w:rsidR="00140FD8" w:rsidRPr="00140FD8">
        <w:rPr>
          <w:rFonts w:ascii="Pyidaungsu" w:hAnsi="Pyidaungsu" w:cs="Pyidaungsu"/>
          <w:sz w:val="28"/>
          <w:szCs w:val="28"/>
          <w:cs/>
          <w:lang w:bidi="my-MM"/>
        </w:rPr>
        <w:t>[8]</w:t>
      </w:r>
      <w:r w:rsidR="00140FD8">
        <w:rPr>
          <w:rFonts w:ascii="Pyidaungsu" w:hAnsi="Pyidaungsu" w:cs="Pyidaungsu" w:hint="cs"/>
          <w:sz w:val="28"/>
          <w:szCs w:val="28"/>
          <w:cs/>
          <w:lang w:bidi="my-MM"/>
        </w:rPr>
        <w:t xml:space="preserve"> မှ ရယူထားပြီး အဆိုပါ </w:t>
      </w:r>
      <w:r w:rsidR="00140FD8">
        <w:rPr>
          <w:rFonts w:ascii="Pyidaungsu" w:hAnsi="Pyidaungsu" w:cs="Pyidaungsu"/>
          <w:sz w:val="28"/>
          <w:szCs w:val="28"/>
          <w:lang w:bidi="my-MM"/>
        </w:rPr>
        <w:t>Fraud Data</w:t>
      </w:r>
      <w:r w:rsidR="00140FD8">
        <w:rPr>
          <w:rFonts w:ascii="Pyidaungsu" w:hAnsi="Pyidaungsu" w:cs="Pyidaungsu" w:hint="cs"/>
          <w:sz w:val="28"/>
          <w:szCs w:val="28"/>
          <w:cs/>
          <w:lang w:bidi="my-MM"/>
        </w:rPr>
        <w:t xml:space="preserve"> </w:t>
      </w:r>
      <w:r w:rsidR="00140FD8">
        <w:rPr>
          <w:rFonts w:ascii="Pyidaungsu" w:hAnsi="Pyidaungsu" w:cs="Pyidaungsu"/>
          <w:sz w:val="28"/>
          <w:szCs w:val="28"/>
          <w:lang w:bidi="my-MM"/>
        </w:rPr>
        <w:t>Set</w:t>
      </w:r>
      <w:r w:rsidR="00140FD8">
        <w:rPr>
          <w:rFonts w:ascii="Pyidaungsu" w:hAnsi="Pyidaungsu" w:cs="Pyidaungsu" w:hint="cs"/>
          <w:sz w:val="28"/>
          <w:szCs w:val="28"/>
          <w:cs/>
          <w:lang w:bidi="my-MM"/>
        </w:rPr>
        <w:t xml:space="preserve"> </w:t>
      </w:r>
      <w:r w:rsidR="00D41E79">
        <w:rPr>
          <w:rFonts w:ascii="Pyidaungsu" w:hAnsi="Pyidaungsu" w:cs="Pyidaungsu" w:hint="cs"/>
          <w:sz w:val="28"/>
          <w:szCs w:val="28"/>
          <w:cs/>
          <w:lang w:bidi="my-MM"/>
        </w:rPr>
        <w:t xml:space="preserve">သည် </w:t>
      </w:r>
      <w:r w:rsidR="00D41E79">
        <w:rPr>
          <w:rFonts w:ascii="Pyidaungsu" w:hAnsi="Pyidaungsu" w:cs="Pyidaungsu"/>
          <w:sz w:val="28"/>
          <w:szCs w:val="28"/>
          <w:lang w:bidi="my-MM"/>
        </w:rPr>
        <w:t xml:space="preserve">Client </w:t>
      </w:r>
      <w:r w:rsidR="00D41E79">
        <w:rPr>
          <w:rFonts w:ascii="Pyidaungsu" w:hAnsi="Pyidaungsu" w:cs="Pyidaungsu" w:hint="cs"/>
          <w:sz w:val="28"/>
          <w:szCs w:val="28"/>
          <w:cs/>
          <w:lang w:bidi="my-MM"/>
        </w:rPr>
        <w:t>ပေါင်း ၂၁,၆၉၃ ဦး ၏ အချက်အလက်များကို စုဆောင်းထားပြီး အချက်အလက် များမှာ</w:t>
      </w:r>
      <w:r w:rsidR="00140FD8">
        <w:rPr>
          <w:rFonts w:ascii="Pyidaungsu" w:hAnsi="Pyidaungsu" w:cs="Pyidaungsu" w:hint="cs"/>
          <w:sz w:val="28"/>
          <w:szCs w:val="28"/>
          <w:cs/>
          <w:lang w:bidi="my-MM"/>
        </w:rPr>
        <w:t xml:space="preserve"> </w:t>
      </w:r>
      <w:r w:rsidR="00140FD8">
        <w:rPr>
          <w:rFonts w:ascii="Pyidaungsu" w:hAnsi="Pyidaungsu" w:cs="Pyidaungsu"/>
          <w:sz w:val="28"/>
          <w:szCs w:val="28"/>
          <w:lang w:bidi="my-MM"/>
        </w:rPr>
        <w:t xml:space="preserve"> Independent Variable - </w:t>
      </w:r>
      <w:r w:rsidR="00140FD8">
        <w:rPr>
          <w:rFonts w:ascii="Pyidaungsu" w:hAnsi="Pyidaungsu" w:cs="Pyidaungsu" w:hint="cs"/>
          <w:sz w:val="28"/>
          <w:szCs w:val="28"/>
          <w:cs/>
          <w:lang w:bidi="my-MM"/>
        </w:rPr>
        <w:t xml:space="preserve">၂၉ ခုနှင့် </w:t>
      </w:r>
      <w:r w:rsidR="00140FD8">
        <w:rPr>
          <w:rFonts w:ascii="Pyidaungsu" w:hAnsi="Pyidaungsu" w:cs="Pyidaungsu"/>
          <w:sz w:val="28"/>
          <w:szCs w:val="28"/>
          <w:lang w:bidi="my-MM"/>
        </w:rPr>
        <w:t xml:space="preserve">Target Column  </w:t>
      </w:r>
      <w:r w:rsidR="00F7112C">
        <w:rPr>
          <w:rFonts w:ascii="Pyidaungsu" w:hAnsi="Pyidaungsu" w:cs="Pyidaungsu"/>
          <w:sz w:val="28"/>
          <w:szCs w:val="28"/>
          <w:lang w:bidi="my-MM"/>
        </w:rPr>
        <w:t xml:space="preserve">(default or non-default) </w:t>
      </w:r>
      <w:r w:rsidR="00140FD8">
        <w:rPr>
          <w:rFonts w:ascii="Pyidaungsu" w:hAnsi="Pyidaungsu" w:cs="Pyidaungsu" w:hint="cs"/>
          <w:sz w:val="28"/>
          <w:szCs w:val="28"/>
          <w:cs/>
          <w:lang w:bidi="my-MM"/>
        </w:rPr>
        <w:t xml:space="preserve">တစ်ခု ၊ စုစုပေါင်း </w:t>
      </w:r>
      <w:r w:rsidR="00140FD8">
        <w:rPr>
          <w:rFonts w:ascii="Pyidaungsu" w:hAnsi="Pyidaungsu" w:cs="Pyidaungsu"/>
          <w:sz w:val="28"/>
          <w:szCs w:val="28"/>
          <w:lang w:bidi="my-MM"/>
        </w:rPr>
        <w:t xml:space="preserve">Column  </w:t>
      </w:r>
      <w:r w:rsidR="00140FD8">
        <w:rPr>
          <w:rFonts w:ascii="Pyidaungsu" w:hAnsi="Pyidaungsu" w:cs="Pyidaungsu" w:hint="cs"/>
          <w:sz w:val="28"/>
          <w:szCs w:val="28"/>
          <w:cs/>
          <w:lang w:bidi="my-MM"/>
        </w:rPr>
        <w:t xml:space="preserve">အရေ အတွက် ၃၀ ပါ၀င်သည်။ </w:t>
      </w:r>
    </w:p>
    <w:p w14:paraId="60C1E853" w14:textId="01D23CED" w:rsidR="00D41E79" w:rsidRDefault="00D41E79" w:rsidP="00D41E79">
      <w:pPr>
        <w:spacing w:line="276"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 xml:space="preserve">၃၆။ အခန်း (၂) တွင် ရှင်းပြခဲ့သည့်အတိုင်း </w:t>
      </w:r>
      <w:r w:rsidR="00F7112C">
        <w:rPr>
          <w:rFonts w:ascii="Pyidaungsu" w:hAnsi="Pyidaungsu" w:cs="Pyidaungsu"/>
          <w:sz w:val="28"/>
          <w:szCs w:val="28"/>
          <w:lang w:bidi="my-MM"/>
        </w:rPr>
        <w:t xml:space="preserve">Project Implementation </w:t>
      </w:r>
      <w:r w:rsidR="00F7112C">
        <w:rPr>
          <w:rFonts w:ascii="Pyidaungsu" w:hAnsi="Pyidaungsu" w:cs="Pyidaungsu" w:hint="cs"/>
          <w:sz w:val="28"/>
          <w:szCs w:val="28"/>
          <w:cs/>
          <w:lang w:bidi="my-MM"/>
        </w:rPr>
        <w:t xml:space="preserve">တွင် </w:t>
      </w:r>
      <w:r w:rsidR="00F7112C">
        <w:rPr>
          <w:rFonts w:ascii="Pyidaungsu" w:hAnsi="Pyidaungsu" w:cs="Pyidaungsu"/>
          <w:sz w:val="28"/>
          <w:szCs w:val="28"/>
          <w:lang w:bidi="my-MM"/>
        </w:rPr>
        <w:t>data preparation, train-test-split, model implementation</w:t>
      </w:r>
      <w:r w:rsidR="00F7112C">
        <w:rPr>
          <w:rFonts w:ascii="Pyidaungsu" w:hAnsi="Pyidaungsu" w:cs="Pyidaungsu" w:hint="cs"/>
          <w:sz w:val="28"/>
          <w:szCs w:val="28"/>
          <w:cs/>
          <w:lang w:bidi="my-MM"/>
        </w:rPr>
        <w:t xml:space="preserve"> နှင့်</w:t>
      </w:r>
      <w:r w:rsidR="00F7112C">
        <w:rPr>
          <w:rFonts w:ascii="Pyidaungsu" w:hAnsi="Pyidaungsu" w:cs="Pyidaungsu"/>
          <w:sz w:val="28"/>
          <w:szCs w:val="28"/>
          <w:lang w:bidi="my-MM"/>
        </w:rPr>
        <w:t xml:space="preserve"> model evaluation </w:t>
      </w:r>
      <w:r w:rsidR="00F7112C">
        <w:rPr>
          <w:rFonts w:ascii="Pyidaungsu" w:hAnsi="Pyidaungsu" w:cs="Pyidaungsu" w:hint="cs"/>
          <w:sz w:val="28"/>
          <w:szCs w:val="28"/>
          <w:cs/>
          <w:lang w:bidi="my-MM"/>
        </w:rPr>
        <w:t xml:space="preserve">အဆင့် တို့ ပါ၀င်ပါသည်။ </w:t>
      </w:r>
    </w:p>
    <w:p w14:paraId="6B67D9D4" w14:textId="538F88DF" w:rsidR="00140FD8" w:rsidRDefault="00D41E79" w:rsidP="006834D5">
      <w:pPr>
        <w:spacing w:after="0" w:line="240" w:lineRule="auto"/>
        <w:ind w:firstLine="0"/>
        <w:jc w:val="both"/>
        <w:rPr>
          <w:rFonts w:ascii="Pyidaungsu" w:hAnsi="Pyidaungsu" w:cs="Pyidaungsu"/>
          <w:sz w:val="28"/>
          <w:szCs w:val="28"/>
          <w:lang w:bidi="my-MM"/>
        </w:rPr>
      </w:pPr>
      <w:r w:rsidRPr="00D41E79">
        <w:rPr>
          <w:rFonts w:ascii="Pyidaungsu" w:hAnsi="Pyidaungsu" w:cs="Pyidaungsu" w:hint="cs"/>
          <w:noProof/>
          <w:sz w:val="28"/>
          <w:szCs w:val="28"/>
          <w:cs/>
          <w:lang w:bidi="my-MM"/>
        </w:rPr>
        <w:drawing>
          <wp:inline distT="0" distB="0" distL="0" distR="0" wp14:anchorId="221FEBD8" wp14:editId="2F510DEA">
            <wp:extent cx="5943600" cy="332576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9606"/>
                    <a:stretch/>
                  </pic:blipFill>
                  <pic:spPr bwMode="auto">
                    <a:xfrm>
                      <a:off x="0" y="0"/>
                      <a:ext cx="5943600" cy="3325762"/>
                    </a:xfrm>
                    <a:prstGeom prst="rect">
                      <a:avLst/>
                    </a:prstGeom>
                    <a:noFill/>
                    <a:ln>
                      <a:noFill/>
                    </a:ln>
                    <a:extLst>
                      <a:ext uri="{53640926-AAD7-44D8-BBD7-CCE9431645EC}">
                        <a14:shadowObscured xmlns:a14="http://schemas.microsoft.com/office/drawing/2010/main"/>
                      </a:ext>
                    </a:extLst>
                  </pic:spPr>
                </pic:pic>
              </a:graphicData>
            </a:graphic>
          </wp:inline>
        </w:drawing>
      </w:r>
    </w:p>
    <w:p w14:paraId="4482BC10" w14:textId="7D6D59B5" w:rsidR="00D41E79" w:rsidRDefault="00D41E79" w:rsidP="006834D5">
      <w:pPr>
        <w:spacing w:after="0" w:line="240" w:lineRule="auto"/>
        <w:ind w:firstLine="0"/>
        <w:jc w:val="both"/>
        <w:rPr>
          <w:rFonts w:ascii="Pyidaungsu" w:hAnsi="Pyidaungsu" w:cs="Pyidaungsu"/>
          <w:sz w:val="28"/>
          <w:szCs w:val="28"/>
          <w:lang w:bidi="my-MM"/>
        </w:rPr>
      </w:pPr>
      <w:r w:rsidRPr="00D41E79">
        <w:rPr>
          <w:rFonts w:ascii="Pyidaungsu" w:hAnsi="Pyidaungsu" w:cs="Pyidaungsu" w:hint="cs"/>
          <w:noProof/>
          <w:sz w:val="28"/>
          <w:szCs w:val="28"/>
          <w:cs/>
          <w:lang w:bidi="my-MM"/>
        </w:rPr>
        <w:lastRenderedPageBreak/>
        <w:drawing>
          <wp:inline distT="0" distB="0" distL="0" distR="0" wp14:anchorId="5C59EA94" wp14:editId="6A144100">
            <wp:extent cx="5486400" cy="3019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19280"/>
                    </a:xfrm>
                    <a:prstGeom prst="rect">
                      <a:avLst/>
                    </a:prstGeom>
                    <a:noFill/>
                    <a:ln>
                      <a:noFill/>
                    </a:ln>
                  </pic:spPr>
                </pic:pic>
              </a:graphicData>
            </a:graphic>
          </wp:inline>
        </w:drawing>
      </w:r>
    </w:p>
    <w:p w14:paraId="671771A8" w14:textId="530DBC6B" w:rsidR="00F7112C" w:rsidRDefault="00F7112C" w:rsidP="006834D5">
      <w:pPr>
        <w:spacing w:after="0" w:line="240" w:lineRule="auto"/>
        <w:ind w:firstLine="0"/>
        <w:jc w:val="both"/>
        <w:rPr>
          <w:rFonts w:ascii="Pyidaungsu" w:hAnsi="Pyidaungsu" w:cs="Pyidaungsu"/>
          <w:sz w:val="28"/>
          <w:szCs w:val="28"/>
          <w:cs/>
          <w:lang w:bidi="my-MM"/>
        </w:rPr>
      </w:pPr>
      <w:r w:rsidRPr="00F7112C">
        <w:rPr>
          <w:rFonts w:ascii="Pyidaungsu" w:hAnsi="Pyidaungsu" w:cs="Pyidaungsu" w:hint="cs"/>
          <w:noProof/>
          <w:sz w:val="28"/>
          <w:szCs w:val="28"/>
          <w:lang w:bidi="my-MM"/>
        </w:rPr>
        <w:drawing>
          <wp:inline distT="0" distB="0" distL="0" distR="0" wp14:anchorId="2B50A9B0" wp14:editId="59414AB4">
            <wp:extent cx="5486400" cy="3373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373315"/>
                    </a:xfrm>
                    <a:prstGeom prst="rect">
                      <a:avLst/>
                    </a:prstGeom>
                    <a:noFill/>
                    <a:ln>
                      <a:noFill/>
                    </a:ln>
                  </pic:spPr>
                </pic:pic>
              </a:graphicData>
            </a:graphic>
          </wp:inline>
        </w:drawing>
      </w:r>
    </w:p>
    <w:p w14:paraId="4F5CBF29" w14:textId="500B31E3" w:rsidR="00707113" w:rsidRPr="00F7112C" w:rsidRDefault="00F7112C" w:rsidP="00F7112C">
      <w:pPr>
        <w:spacing w:line="276" w:lineRule="auto"/>
        <w:ind w:firstLine="0"/>
        <w:jc w:val="both"/>
        <w:rPr>
          <w:rFonts w:ascii="Pyidaungsu" w:eastAsia="Times New Roman" w:hAnsi="Pyidaungsu" w:cs="Pyidaungsu"/>
          <w:b/>
          <w:bCs/>
          <w:spacing w:val="10"/>
          <w:kern w:val="32"/>
          <w:sz w:val="32"/>
          <w:szCs w:val="32"/>
          <w:cs/>
          <w:lang w:bidi="my-MM"/>
        </w:rPr>
      </w:pPr>
      <w:r>
        <w:rPr>
          <w:rFonts w:ascii="Pyidaungsu" w:hAnsi="Pyidaungsu" w:cs="Pyidaungsu" w:hint="cs"/>
          <w:sz w:val="28"/>
          <w:szCs w:val="28"/>
          <w:cs/>
          <w:lang w:bidi="my-MM"/>
        </w:rPr>
        <w:t xml:space="preserve">၃၇။ </w:t>
      </w:r>
      <w:r w:rsidRPr="006834D5">
        <w:rPr>
          <w:rFonts w:ascii="Pyidaungsu" w:hAnsi="Pyidaungsu" w:cs="Pyidaungsu"/>
          <w:sz w:val="28"/>
          <w:szCs w:val="28"/>
          <w:lang w:val="en-SG" w:bidi="my-MM"/>
        </w:rPr>
        <w:t>Logistic Regression</w:t>
      </w:r>
      <w:r>
        <w:rPr>
          <w:rFonts w:ascii="Pyidaungsu" w:hAnsi="Pyidaungsu" w:cs="Pyidaungsu" w:hint="cs"/>
          <w:sz w:val="28"/>
          <w:szCs w:val="28"/>
          <w:cs/>
          <w:lang w:val="en-SG" w:bidi="my-MM"/>
        </w:rPr>
        <w:t xml:space="preserve"> </w:t>
      </w:r>
      <w:r>
        <w:rPr>
          <w:rFonts w:ascii="Pyidaungsu" w:hAnsi="Pyidaungsu" w:cs="Pyidaungsu"/>
          <w:sz w:val="28"/>
          <w:szCs w:val="28"/>
          <w:lang w:bidi="my-MM"/>
        </w:rPr>
        <w:t xml:space="preserve">Classifier </w:t>
      </w:r>
      <w:r>
        <w:rPr>
          <w:rFonts w:ascii="Pyidaungsu" w:hAnsi="Pyidaungsu" w:cs="Pyidaungsu" w:hint="cs"/>
          <w:sz w:val="28"/>
          <w:szCs w:val="28"/>
          <w:cs/>
          <w:lang w:bidi="my-MM"/>
        </w:rPr>
        <w:t xml:space="preserve">ကို တည်ဆောက်ရန် </w:t>
      </w:r>
      <w:r>
        <w:rPr>
          <w:rFonts w:ascii="Pyidaungsu" w:hAnsi="Pyidaungsu" w:cs="Pyidaungsu" w:hint="cs"/>
          <w:sz w:val="28"/>
          <w:szCs w:val="28"/>
          <w:cs/>
          <w:lang w:val="en-SG" w:bidi="my-MM"/>
        </w:rPr>
        <w:t xml:space="preserve">အတွက် </w:t>
      </w:r>
      <w:r>
        <w:rPr>
          <w:rFonts w:ascii="Pyidaungsu" w:hAnsi="Pyidaungsu" w:cs="Pyidaungsu"/>
          <w:sz w:val="28"/>
          <w:szCs w:val="28"/>
          <w:lang w:val="en-SG" w:bidi="my-MM"/>
        </w:rPr>
        <w:t xml:space="preserve">Python </w:t>
      </w:r>
      <w:proofErr w:type="spellStart"/>
      <w:r>
        <w:rPr>
          <w:rFonts w:ascii="Pyidaungsu" w:hAnsi="Pyidaungsu" w:cs="Pyidaungsu"/>
          <w:sz w:val="28"/>
          <w:szCs w:val="28"/>
          <w:lang w:val="en-SG" w:bidi="my-MM"/>
        </w:rPr>
        <w:t>sklearn</w:t>
      </w:r>
      <w:proofErr w:type="spellEnd"/>
      <w:r>
        <w:rPr>
          <w:rFonts w:ascii="Pyidaungsu" w:hAnsi="Pyidaungsu" w:cs="Pyidaungsu"/>
          <w:sz w:val="28"/>
          <w:szCs w:val="28"/>
          <w:lang w:val="en-SG" w:bidi="my-MM"/>
        </w:rPr>
        <w:t xml:space="preserve"> Library</w:t>
      </w:r>
      <w:r>
        <w:rPr>
          <w:rFonts w:ascii="Pyidaungsu" w:hAnsi="Pyidaungsu" w:cs="Pyidaungsu" w:hint="cs"/>
          <w:sz w:val="28"/>
          <w:szCs w:val="28"/>
          <w:cs/>
          <w:lang w:val="en-SG" w:bidi="my-MM"/>
        </w:rPr>
        <w:t xml:space="preserve"> မှ</w:t>
      </w:r>
      <w:r>
        <w:rPr>
          <w:rFonts w:ascii="Pyidaungsu" w:hAnsi="Pyidaungsu" w:cs="Pyidaungsu"/>
          <w:sz w:val="28"/>
          <w:szCs w:val="28"/>
          <w:lang w:val="en-SG" w:bidi="my-MM"/>
        </w:rPr>
        <w:t xml:space="preserve"> Linear Model Module </w:t>
      </w:r>
      <w:r>
        <w:rPr>
          <w:rFonts w:ascii="Pyidaungsu" w:hAnsi="Pyidaungsu" w:cs="Pyidaungsu" w:hint="cs"/>
          <w:sz w:val="28"/>
          <w:szCs w:val="28"/>
          <w:cs/>
          <w:lang w:val="en-SG" w:bidi="my-MM"/>
        </w:rPr>
        <w:t xml:space="preserve">အောက်ရှိ </w:t>
      </w:r>
      <w:r>
        <w:rPr>
          <w:rFonts w:ascii="Pyidaungsu" w:hAnsi="Pyidaungsu" w:cs="Pyidaungsu"/>
          <w:sz w:val="28"/>
          <w:szCs w:val="28"/>
          <w:lang w:val="en-SG" w:bidi="my-MM"/>
        </w:rPr>
        <w:t>Logistic Regression Function</w:t>
      </w:r>
      <w:r>
        <w:rPr>
          <w:rFonts w:ascii="Pyidaungsu" w:hAnsi="Pyidaungsu" w:cs="Pyidaungsu" w:hint="cs"/>
          <w:sz w:val="28"/>
          <w:szCs w:val="28"/>
          <w:cs/>
          <w:lang w:val="en-SG" w:bidi="my-MM"/>
        </w:rPr>
        <w:t xml:space="preserve"> ကို အသုံးပြုထားပြီး </w:t>
      </w:r>
      <w:r>
        <w:rPr>
          <w:rFonts w:ascii="Pyidaungsu" w:hAnsi="Pyidaungsu" w:cs="Pyidaungsu"/>
          <w:sz w:val="28"/>
          <w:szCs w:val="28"/>
          <w:lang w:bidi="my-MM"/>
        </w:rPr>
        <w:t xml:space="preserve">Evaluation Metric </w:t>
      </w:r>
      <w:r>
        <w:rPr>
          <w:rFonts w:ascii="Pyidaungsu" w:hAnsi="Pyidaungsu" w:cs="Pyidaungsu" w:hint="cs"/>
          <w:sz w:val="28"/>
          <w:szCs w:val="28"/>
          <w:cs/>
          <w:lang w:bidi="my-MM"/>
        </w:rPr>
        <w:t xml:space="preserve">များကို တွက်ချက်ရန် အတွက် </w:t>
      </w:r>
      <w:r>
        <w:rPr>
          <w:rFonts w:ascii="Pyidaungsu" w:hAnsi="Pyidaungsu" w:cs="Pyidaungsu"/>
          <w:sz w:val="28"/>
          <w:szCs w:val="28"/>
          <w:lang w:bidi="my-MM"/>
        </w:rPr>
        <w:t xml:space="preserve">Metrics Module </w:t>
      </w:r>
      <w:r>
        <w:rPr>
          <w:rFonts w:ascii="Pyidaungsu" w:hAnsi="Pyidaungsu" w:cs="Pyidaungsu" w:hint="cs"/>
          <w:sz w:val="28"/>
          <w:szCs w:val="28"/>
          <w:cs/>
          <w:lang w:bidi="my-MM"/>
        </w:rPr>
        <w:t>အောက်ရှိ ‘</w:t>
      </w:r>
      <w:proofErr w:type="spellStart"/>
      <w:r>
        <w:rPr>
          <w:rFonts w:ascii="Pyidaungsu" w:hAnsi="Pyidaungsu" w:cs="Pyidaungsu"/>
          <w:sz w:val="28"/>
          <w:szCs w:val="28"/>
          <w:lang w:bidi="my-MM"/>
        </w:rPr>
        <w:t>classification_report</w:t>
      </w:r>
      <w:proofErr w:type="spellEnd"/>
      <w:r>
        <w:rPr>
          <w:rFonts w:ascii="Pyidaungsu" w:hAnsi="Pyidaungsu" w:cs="Pyidaungsu" w:hint="cs"/>
          <w:sz w:val="28"/>
          <w:szCs w:val="28"/>
          <w:cs/>
          <w:lang w:bidi="my-MM"/>
        </w:rPr>
        <w:t>’</w:t>
      </w:r>
      <w:r>
        <w:rPr>
          <w:rFonts w:ascii="Pyidaungsu" w:hAnsi="Pyidaungsu" w:cs="Pyidaungsu"/>
          <w:sz w:val="28"/>
          <w:szCs w:val="28"/>
          <w:lang w:bidi="my-MM"/>
        </w:rPr>
        <w:t xml:space="preserve">, </w:t>
      </w:r>
      <w:r>
        <w:rPr>
          <w:rFonts w:ascii="Pyidaungsu" w:hAnsi="Pyidaungsu" w:cs="Pyidaungsu" w:hint="cs"/>
          <w:sz w:val="28"/>
          <w:szCs w:val="28"/>
          <w:cs/>
          <w:lang w:bidi="my-MM"/>
        </w:rPr>
        <w:t>‘</w:t>
      </w:r>
      <w:proofErr w:type="spellStart"/>
      <w:r>
        <w:rPr>
          <w:rFonts w:ascii="Pyidaungsu" w:hAnsi="Pyidaungsu" w:cs="Pyidaungsu"/>
          <w:sz w:val="28"/>
          <w:szCs w:val="28"/>
          <w:lang w:bidi="my-MM"/>
        </w:rPr>
        <w:t>confusion_matrix</w:t>
      </w:r>
      <w:proofErr w:type="spellEnd"/>
      <w:r>
        <w:rPr>
          <w:rFonts w:ascii="Pyidaungsu" w:hAnsi="Pyidaungsu" w:cs="Pyidaungsu" w:hint="cs"/>
          <w:sz w:val="28"/>
          <w:szCs w:val="28"/>
          <w:cs/>
          <w:lang w:bidi="my-MM"/>
        </w:rPr>
        <w:t>’</w:t>
      </w:r>
      <w:r>
        <w:rPr>
          <w:rFonts w:ascii="Pyidaungsu" w:hAnsi="Pyidaungsu" w:cs="Pyidaungsu"/>
          <w:sz w:val="28"/>
          <w:szCs w:val="28"/>
          <w:lang w:bidi="my-MM"/>
        </w:rPr>
        <w:t xml:space="preserve">, </w:t>
      </w:r>
      <w:r>
        <w:rPr>
          <w:rFonts w:ascii="Pyidaungsu" w:hAnsi="Pyidaungsu" w:cs="Pyidaungsu" w:hint="cs"/>
          <w:sz w:val="28"/>
          <w:szCs w:val="28"/>
          <w:cs/>
          <w:lang w:bidi="my-MM"/>
        </w:rPr>
        <w:t>‘</w:t>
      </w:r>
      <w:proofErr w:type="spellStart"/>
      <w:r>
        <w:rPr>
          <w:rFonts w:ascii="Pyidaungsu" w:hAnsi="Pyidaungsu" w:cs="Pyidaungsu"/>
          <w:sz w:val="28"/>
          <w:szCs w:val="28"/>
          <w:lang w:bidi="my-MM"/>
        </w:rPr>
        <w:t>roc_auc_score</w:t>
      </w:r>
      <w:proofErr w:type="spellEnd"/>
      <w:r>
        <w:rPr>
          <w:rFonts w:ascii="Pyidaungsu" w:hAnsi="Pyidaungsu" w:cs="Pyidaungsu" w:hint="cs"/>
          <w:sz w:val="28"/>
          <w:szCs w:val="28"/>
          <w:cs/>
          <w:lang w:bidi="my-MM"/>
        </w:rPr>
        <w:t>’</w:t>
      </w:r>
      <w:r>
        <w:rPr>
          <w:rFonts w:ascii="Pyidaungsu" w:hAnsi="Pyidaungsu" w:cs="Pyidaungsu"/>
          <w:sz w:val="28"/>
          <w:szCs w:val="28"/>
          <w:lang w:bidi="my-MM"/>
        </w:rPr>
        <w:t xml:space="preserve"> Function </w:t>
      </w:r>
      <w:r>
        <w:rPr>
          <w:rFonts w:ascii="Pyidaungsu" w:hAnsi="Pyidaungsu" w:cs="Pyidaungsu" w:hint="cs"/>
          <w:sz w:val="28"/>
          <w:szCs w:val="28"/>
          <w:cs/>
          <w:lang w:bidi="my-MM"/>
        </w:rPr>
        <w:t xml:space="preserve">များကို အသုံးပြုထားပါသည်။ </w:t>
      </w:r>
    </w:p>
    <w:p w14:paraId="0FC5B65F" w14:textId="00FEBD02" w:rsidR="00707113" w:rsidRPr="008154B4" w:rsidRDefault="00145E24" w:rsidP="00145E24">
      <w:pPr>
        <w:pStyle w:val="Heading2"/>
        <w:spacing w:before="0" w:line="276" w:lineRule="auto"/>
        <w:jc w:val="both"/>
        <w:rPr>
          <w:rFonts w:ascii="Pyidaungsu" w:hAnsi="Pyidaungsu" w:cs="Pyidaungsu"/>
          <w:lang w:bidi="my-MM"/>
        </w:rPr>
      </w:pPr>
      <w:bookmarkStart w:id="25" w:name="_Toc125496906"/>
      <w:r w:rsidRPr="008154B4">
        <w:rPr>
          <w:rFonts w:ascii="Pyidaungsu" w:hAnsi="Pyidaungsu" w:cs="Pyidaungsu"/>
          <w:lang w:bidi="my-MM"/>
        </w:rPr>
        <w:lastRenderedPageBreak/>
        <w:t>KNN Classifier</w:t>
      </w:r>
      <w:bookmarkEnd w:id="25"/>
    </w:p>
    <w:p w14:paraId="296F95BF" w14:textId="47208925" w:rsidR="00145E24" w:rsidRDefault="00145E24" w:rsidP="00145E24">
      <w:pPr>
        <w:spacing w:after="60" w:line="276" w:lineRule="auto"/>
        <w:ind w:firstLine="0"/>
        <w:jc w:val="both"/>
        <w:rPr>
          <w:rFonts w:ascii="Pyidaungsu" w:hAnsi="Pyidaungsu" w:cs="Pyidaungsu"/>
          <w:sz w:val="28"/>
          <w:szCs w:val="28"/>
          <w:lang w:bidi="my-MM"/>
        </w:rPr>
      </w:pPr>
      <w:r w:rsidRPr="00145E24">
        <w:rPr>
          <w:rFonts w:ascii="Pyidaungsu" w:hAnsi="Pyidaungsu" w:cs="Pyidaungsu" w:hint="cs"/>
          <w:sz w:val="28"/>
          <w:szCs w:val="28"/>
          <w:cs/>
          <w:lang w:bidi="my-MM"/>
        </w:rPr>
        <w:t>၃၈။</w:t>
      </w:r>
      <w:r w:rsidRPr="00145E24">
        <w:rPr>
          <w:rFonts w:ascii="Pyidaungsu" w:hAnsi="Pyidaungsu" w:cs="Pyidaungsu"/>
          <w:sz w:val="28"/>
          <w:szCs w:val="28"/>
          <w:cs/>
          <w:lang w:bidi="my-MM"/>
        </w:rPr>
        <w:tab/>
      </w:r>
      <w:r w:rsidRPr="00145E24">
        <w:rPr>
          <w:rFonts w:ascii="Pyidaungsu" w:hAnsi="Pyidaungsu" w:cs="Pyidaungsu"/>
          <w:sz w:val="28"/>
          <w:szCs w:val="28"/>
          <w:lang w:bidi="my-MM"/>
        </w:rPr>
        <w:t>KNN Classifier</w:t>
      </w:r>
      <w:r w:rsidRPr="00145E24">
        <w:rPr>
          <w:rFonts w:ascii="Pyidaungsu" w:hAnsi="Pyidaungsu" w:cs="Pyidaungsu" w:hint="cs"/>
          <w:sz w:val="28"/>
          <w:szCs w:val="28"/>
          <w:cs/>
          <w:lang w:bidi="my-MM"/>
        </w:rPr>
        <w:t xml:space="preserve"> သည် နားလည်ရန် အလွယ်ကူဆုံး </w:t>
      </w:r>
      <w:r w:rsidRPr="00145E24">
        <w:rPr>
          <w:rFonts w:ascii="Pyidaungsu" w:hAnsi="Pyidaungsu" w:cs="Pyidaungsu"/>
          <w:sz w:val="28"/>
          <w:szCs w:val="28"/>
          <w:lang w:bidi="my-MM"/>
        </w:rPr>
        <w:t xml:space="preserve">Machine Learning Classifier </w:t>
      </w:r>
      <w:r w:rsidRPr="00145E24">
        <w:rPr>
          <w:rFonts w:ascii="Pyidaungsu" w:hAnsi="Pyidaungsu" w:cs="Pyidaungsu" w:hint="cs"/>
          <w:sz w:val="28"/>
          <w:szCs w:val="28"/>
          <w:cs/>
          <w:lang w:bidi="my-MM"/>
        </w:rPr>
        <w:t xml:space="preserve">တစ်ခု ဖြစ်ပါသည်။ မြန်မာ စကားပုံတစ်ခု ဖြစ်သည့် “သူတော်ချင်းချင်း သတင်းလွေ့လွေ့ ပေါင်းဖက်တွေ့ “ဆိုသည့် စကားပုံကို နားလည်သည်ဟု ဆိုပါက </w:t>
      </w:r>
      <w:r w:rsidRPr="00145E24">
        <w:rPr>
          <w:rFonts w:ascii="Pyidaungsu" w:hAnsi="Pyidaungsu" w:cs="Pyidaungsu"/>
          <w:sz w:val="28"/>
          <w:szCs w:val="28"/>
          <w:lang w:bidi="my-MM"/>
        </w:rPr>
        <w:t>KNN Classifier</w:t>
      </w:r>
      <w:r w:rsidRPr="00145E24">
        <w:rPr>
          <w:rFonts w:ascii="Pyidaungsu" w:hAnsi="Pyidaungsu" w:cs="Pyidaungsu" w:hint="cs"/>
          <w:sz w:val="28"/>
          <w:szCs w:val="28"/>
          <w:cs/>
          <w:lang w:bidi="my-MM"/>
        </w:rPr>
        <w:t xml:space="preserve"> ကို နားလည်ရန် မခက်ခဲပါ။</w:t>
      </w:r>
    </w:p>
    <w:p w14:paraId="5D6EB0FD" w14:textId="0FF0FD6A" w:rsidR="00145E24" w:rsidRDefault="00145E24" w:rsidP="00145E24">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၃၉။</w:t>
      </w:r>
      <w:r>
        <w:rPr>
          <w:rFonts w:ascii="Pyidaungsu" w:hAnsi="Pyidaungsu" w:cs="Pyidaungsu"/>
          <w:sz w:val="28"/>
          <w:szCs w:val="28"/>
          <w:cs/>
          <w:lang w:bidi="my-MM"/>
        </w:rPr>
        <w:tab/>
      </w:r>
      <w:r w:rsidRPr="00145E24">
        <w:rPr>
          <w:rFonts w:ascii="Pyidaungsu" w:hAnsi="Pyidaungsu" w:cs="Pyidaungsu" w:hint="cs"/>
          <w:sz w:val="28"/>
          <w:szCs w:val="28"/>
          <w:cs/>
          <w:lang w:bidi="my-MM"/>
        </w:rPr>
        <w:t xml:space="preserve"> </w:t>
      </w:r>
      <w:r w:rsidRPr="00145E24">
        <w:rPr>
          <w:rFonts w:ascii="Pyidaungsu" w:hAnsi="Pyidaungsu" w:cs="Pyidaungsu"/>
          <w:sz w:val="28"/>
          <w:szCs w:val="28"/>
          <w:lang w:bidi="my-MM"/>
        </w:rPr>
        <w:t>KNN</w:t>
      </w:r>
      <w:r>
        <w:rPr>
          <w:rFonts w:ascii="Pyidaungsu" w:hAnsi="Pyidaungsu" w:cs="Pyidaungsu" w:hint="cs"/>
          <w:sz w:val="28"/>
          <w:szCs w:val="28"/>
          <w:cs/>
          <w:lang w:bidi="my-MM"/>
        </w:rPr>
        <w:t xml:space="preserve"> ၏ အရှည်မှာ  </w:t>
      </w:r>
      <w:r>
        <w:rPr>
          <w:rFonts w:ascii="Pyidaungsu" w:hAnsi="Pyidaungsu" w:cs="Pyidaungsu"/>
          <w:sz w:val="28"/>
          <w:szCs w:val="28"/>
          <w:lang w:bidi="my-MM"/>
        </w:rPr>
        <w:t xml:space="preserve">K-Nearest Neighbor Classifier </w:t>
      </w:r>
      <w:r>
        <w:rPr>
          <w:rFonts w:ascii="Pyidaungsu" w:hAnsi="Pyidaungsu" w:cs="Pyidaungsu" w:hint="cs"/>
          <w:sz w:val="28"/>
          <w:szCs w:val="28"/>
          <w:cs/>
          <w:lang w:bidi="my-MM"/>
        </w:rPr>
        <w:t xml:space="preserve">ဖြစ်ပြီး </w:t>
      </w:r>
      <w:r>
        <w:rPr>
          <w:rFonts w:ascii="Pyidaungsu" w:hAnsi="Pyidaungsu" w:cs="Pyidaungsu"/>
          <w:sz w:val="28"/>
          <w:szCs w:val="28"/>
          <w:lang w:bidi="my-MM"/>
        </w:rPr>
        <w:t>K</w:t>
      </w:r>
      <w:r>
        <w:rPr>
          <w:rFonts w:ascii="Pyidaungsu" w:hAnsi="Pyidaungsu" w:cs="Pyidaungsu" w:hint="cs"/>
          <w:sz w:val="28"/>
          <w:szCs w:val="28"/>
          <w:cs/>
          <w:lang w:bidi="my-MM"/>
        </w:rPr>
        <w:t xml:space="preserve"> မှာ   အနီးဆုံး အိမ်နီးချင်း အရေအတွက်ကို ရည်ညွှန်းသည်။ ဥပမာ - </w:t>
      </w:r>
      <w:r>
        <w:rPr>
          <w:rFonts w:ascii="Pyidaungsu" w:hAnsi="Pyidaungsu" w:cs="Pyidaungsu"/>
          <w:sz w:val="28"/>
          <w:szCs w:val="28"/>
          <w:lang w:bidi="my-MM"/>
        </w:rPr>
        <w:t xml:space="preserve">5-NN </w:t>
      </w:r>
      <w:r>
        <w:rPr>
          <w:rFonts w:ascii="Pyidaungsu" w:hAnsi="Pyidaungsu" w:cs="Pyidaungsu" w:hint="cs"/>
          <w:sz w:val="28"/>
          <w:szCs w:val="28"/>
          <w:cs/>
          <w:lang w:bidi="my-MM"/>
        </w:rPr>
        <w:t xml:space="preserve">ဟု ဆိုပါက အရင်းနှီးဆုံး အိမ်နီးချင်း ၅ ဦးဟု ဆိုရပါမည်။ </w:t>
      </w:r>
      <w:r w:rsidRPr="00145E24">
        <w:rPr>
          <w:rFonts w:ascii="Pyidaungsu" w:hAnsi="Pyidaungsu" w:cs="Pyidaungsu"/>
          <w:sz w:val="28"/>
          <w:szCs w:val="28"/>
          <w:lang w:bidi="my-MM"/>
        </w:rPr>
        <w:t>KNN Classifier</w:t>
      </w:r>
      <w:r w:rsidRPr="00145E24">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တွင် </w:t>
      </w:r>
      <w:r>
        <w:rPr>
          <w:rFonts w:ascii="Pyidaungsu" w:hAnsi="Pyidaungsu" w:cs="Pyidaungsu"/>
          <w:sz w:val="28"/>
          <w:szCs w:val="28"/>
          <w:lang w:bidi="my-MM"/>
        </w:rPr>
        <w:t xml:space="preserve">Parameter </w:t>
      </w:r>
      <w:r>
        <w:rPr>
          <w:rFonts w:ascii="Pyidaungsu" w:hAnsi="Pyidaungsu" w:cs="Pyidaungsu" w:hint="cs"/>
          <w:sz w:val="28"/>
          <w:szCs w:val="28"/>
          <w:cs/>
          <w:lang w:bidi="my-MM"/>
        </w:rPr>
        <w:t xml:space="preserve">များကို တွက်ချက်ခြင်း မပြုပဲ အသစ်၀င်လာသည့် ဒေတာအတွက် အိမ်နီးချင်းများကို ဦးစွာ ရှာဖွေပါသည်။ အကယ်၍ </w:t>
      </w:r>
      <w:r>
        <w:rPr>
          <w:rFonts w:ascii="Pyidaungsu" w:hAnsi="Pyidaungsu" w:cs="Pyidaungsu"/>
          <w:sz w:val="28"/>
          <w:szCs w:val="28"/>
          <w:lang w:bidi="my-MM"/>
        </w:rPr>
        <w:t>5-NN</w:t>
      </w:r>
      <w:r>
        <w:rPr>
          <w:rFonts w:ascii="Pyidaungsu" w:hAnsi="Pyidaungsu" w:cs="Pyidaungsu" w:hint="cs"/>
          <w:sz w:val="28"/>
          <w:szCs w:val="28"/>
          <w:cs/>
          <w:lang w:bidi="my-MM"/>
        </w:rPr>
        <w:t xml:space="preserve"> </w:t>
      </w:r>
      <w:r w:rsidRPr="00145E24">
        <w:rPr>
          <w:rFonts w:ascii="Pyidaungsu" w:hAnsi="Pyidaungsu" w:cs="Pyidaungsu"/>
          <w:sz w:val="28"/>
          <w:szCs w:val="28"/>
          <w:lang w:bidi="my-MM"/>
        </w:rPr>
        <w:t>Classifier</w:t>
      </w:r>
      <w:r>
        <w:rPr>
          <w:rFonts w:ascii="Pyidaungsu" w:hAnsi="Pyidaungsu" w:cs="Pyidaungsu" w:hint="cs"/>
          <w:sz w:val="28"/>
          <w:szCs w:val="28"/>
          <w:cs/>
          <w:lang w:bidi="my-MM"/>
        </w:rPr>
        <w:t xml:space="preserve"> တစ်ခုကို တည်ဆောက်မည်ဆိုပါက အိမ်နီးချင်းများထဲမှ အနီးဆုံး</w:t>
      </w:r>
      <w:r w:rsidR="002B29A3">
        <w:rPr>
          <w:rFonts w:ascii="Pyidaungsu" w:hAnsi="Pyidaungsu" w:cs="Pyidaungsu" w:hint="cs"/>
          <w:sz w:val="28"/>
          <w:szCs w:val="28"/>
          <w:cs/>
          <w:lang w:bidi="my-MM"/>
        </w:rPr>
        <w:t xml:space="preserve"> ၅ဦးကို ရွေးချယ်ပါမည်။ အကယ်၍ အနီးဆုံး အိမ်နီးချင်း ၅ ဦး အနက် ၃ ဦးမှာ လူကောင်းဖြစ်ပြီး ကျန် နှစ်ဦးမှာ လူဆိုးဖြစ်နေပါက အသစ်၀င်လာသည့် ဒေတာကို လူကောင်းဟု သတ်မှတ်မည် ဖြစ်သည်။ </w:t>
      </w:r>
    </w:p>
    <w:p w14:paraId="2B3690AB" w14:textId="2D5FDAFE" w:rsidR="002B29A3" w:rsidRDefault="002B29A3" w:rsidP="00145E24">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၄၀။</w:t>
      </w:r>
      <w:r>
        <w:rPr>
          <w:rFonts w:ascii="Pyidaungsu" w:hAnsi="Pyidaungsu" w:cs="Pyidaungsu"/>
          <w:sz w:val="28"/>
          <w:szCs w:val="28"/>
          <w:cs/>
          <w:lang w:bidi="my-MM"/>
        </w:rPr>
        <w:tab/>
      </w:r>
      <w:r>
        <w:rPr>
          <w:rFonts w:ascii="Pyidaungsu" w:hAnsi="Pyidaungsu" w:cs="Pyidaungsu" w:hint="cs"/>
          <w:sz w:val="28"/>
          <w:szCs w:val="28"/>
          <w:cs/>
          <w:lang w:bidi="my-MM"/>
        </w:rPr>
        <w:t xml:space="preserve">အချုပ်ဆိုရသော် </w:t>
      </w:r>
      <w:r>
        <w:rPr>
          <w:rFonts w:ascii="Pyidaungsu" w:hAnsi="Pyidaungsu" w:cs="Pyidaungsu"/>
          <w:sz w:val="28"/>
          <w:szCs w:val="28"/>
          <w:lang w:bidi="my-MM"/>
        </w:rPr>
        <w:t>K-Nearest Neighbor Classifier</w:t>
      </w:r>
      <w:r>
        <w:rPr>
          <w:rFonts w:ascii="Pyidaungsu" w:hAnsi="Pyidaungsu" w:cs="Pyidaungsu" w:hint="cs"/>
          <w:sz w:val="28"/>
          <w:szCs w:val="28"/>
          <w:cs/>
          <w:lang w:bidi="my-MM"/>
        </w:rPr>
        <w:t xml:space="preserve"> ကို တည်ဆောက်ရာတွင် အောက်ပါ အဆင့် (</w:t>
      </w:r>
      <w:r w:rsidR="00472354">
        <w:rPr>
          <w:rFonts w:ascii="Pyidaungsu" w:hAnsi="Pyidaungsu" w:cs="Pyidaungsu" w:hint="cs"/>
          <w:sz w:val="28"/>
          <w:szCs w:val="28"/>
          <w:cs/>
          <w:lang w:bidi="my-MM"/>
        </w:rPr>
        <w:t>၄</w:t>
      </w:r>
      <w:r>
        <w:rPr>
          <w:rFonts w:ascii="Pyidaungsu" w:hAnsi="Pyidaungsu" w:cs="Pyidaungsu" w:hint="cs"/>
          <w:sz w:val="28"/>
          <w:szCs w:val="28"/>
          <w:cs/>
          <w:lang w:bidi="my-MM"/>
        </w:rPr>
        <w:t xml:space="preserve">) ဆင့် ပါ၀င်ပါသည်။ </w:t>
      </w:r>
    </w:p>
    <w:p w14:paraId="26D63578" w14:textId="055F17AB" w:rsidR="002B29A3" w:rsidRDefault="002B29A3" w:rsidP="00472354">
      <w:pPr>
        <w:spacing w:after="0" w:line="276" w:lineRule="auto"/>
        <w:ind w:left="1440" w:hanging="720"/>
        <w:jc w:val="both"/>
        <w:rPr>
          <w:rFonts w:ascii="Pyidaungsu" w:hAnsi="Pyidaungsu" w:cs="Pyidaungsu"/>
          <w:sz w:val="28"/>
          <w:szCs w:val="28"/>
          <w:lang w:bidi="my-MM"/>
        </w:rPr>
      </w:pPr>
      <w:r>
        <w:rPr>
          <w:rFonts w:ascii="Pyidaungsu" w:hAnsi="Pyidaungsu" w:cs="Pyidaungsu" w:hint="cs"/>
          <w:sz w:val="28"/>
          <w:szCs w:val="28"/>
          <w:cs/>
          <w:lang w:bidi="my-MM"/>
        </w:rPr>
        <w:t>(က)</w:t>
      </w:r>
      <w:r>
        <w:rPr>
          <w:rFonts w:ascii="Pyidaungsu" w:hAnsi="Pyidaungsu" w:cs="Pyidaungsu"/>
          <w:sz w:val="28"/>
          <w:szCs w:val="28"/>
          <w:cs/>
          <w:lang w:bidi="my-MM"/>
        </w:rPr>
        <w:tab/>
      </w:r>
      <w:r w:rsidR="00472354">
        <w:rPr>
          <w:rFonts w:ascii="Pyidaungsu" w:hAnsi="Pyidaungsu" w:cs="Pyidaungsu" w:hint="cs"/>
          <w:sz w:val="28"/>
          <w:szCs w:val="28"/>
          <w:cs/>
          <w:lang w:bidi="my-MM"/>
        </w:rPr>
        <w:t xml:space="preserve">အဆင့်(၁) တွင် </w:t>
      </w:r>
      <w:r>
        <w:rPr>
          <w:rFonts w:ascii="Pyidaungsu" w:hAnsi="Pyidaungsu" w:cs="Pyidaungsu" w:hint="cs"/>
          <w:sz w:val="28"/>
          <w:szCs w:val="28"/>
          <w:cs/>
          <w:lang w:bidi="my-MM"/>
        </w:rPr>
        <w:t xml:space="preserve">အသစ်၀င်လာသည့် ဒေတာနှင့် ကြိုတင်စုဆောင်းထားသည့် </w:t>
      </w:r>
      <w:r>
        <w:rPr>
          <w:rFonts w:ascii="Pyidaungsu" w:hAnsi="Pyidaungsu" w:cs="Pyidaungsu"/>
          <w:sz w:val="28"/>
          <w:szCs w:val="28"/>
          <w:lang w:bidi="my-MM"/>
        </w:rPr>
        <w:t xml:space="preserve">Training </w:t>
      </w:r>
      <w:r>
        <w:rPr>
          <w:rFonts w:ascii="Pyidaungsu" w:hAnsi="Pyidaungsu" w:cs="Pyidaungsu" w:hint="cs"/>
          <w:sz w:val="28"/>
          <w:szCs w:val="28"/>
          <w:cs/>
          <w:lang w:bidi="my-MM"/>
        </w:rPr>
        <w:t>ဒေတာများ၏ အကွာအ၀ေးကို</w:t>
      </w:r>
      <w:r w:rsidR="00472354">
        <w:rPr>
          <w:rFonts w:ascii="Pyidaungsu" w:hAnsi="Pyidaungsu" w:cs="Pyidaungsu" w:hint="cs"/>
          <w:sz w:val="28"/>
          <w:szCs w:val="28"/>
          <w:cs/>
          <w:lang w:bidi="my-MM"/>
        </w:rPr>
        <w:t xml:space="preserve"> </w:t>
      </w:r>
      <w:r>
        <w:rPr>
          <w:rFonts w:ascii="Pyidaungsu" w:hAnsi="Pyidaungsu" w:cs="Pyidaungsu" w:hint="cs"/>
          <w:sz w:val="28"/>
          <w:szCs w:val="28"/>
          <w:cs/>
          <w:lang w:bidi="my-MM"/>
        </w:rPr>
        <w:t>တွက်ချက်</w:t>
      </w:r>
      <w:r w:rsidR="00472354">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ရပါမည်။ </w:t>
      </w:r>
    </w:p>
    <w:p w14:paraId="5BC299FF" w14:textId="641A43F8" w:rsidR="002B29A3" w:rsidRDefault="002B29A3" w:rsidP="00472354">
      <w:pPr>
        <w:spacing w:after="0" w:line="276" w:lineRule="auto"/>
        <w:ind w:left="1440" w:hanging="720"/>
        <w:jc w:val="both"/>
        <w:rPr>
          <w:rFonts w:ascii="Pyidaungsu" w:hAnsi="Pyidaungsu" w:cs="Pyidaungsu"/>
          <w:sz w:val="28"/>
          <w:szCs w:val="28"/>
          <w:lang w:bidi="my-MM"/>
        </w:rPr>
      </w:pPr>
      <w:r>
        <w:rPr>
          <w:rFonts w:ascii="Pyidaungsu" w:hAnsi="Pyidaungsu" w:cs="Pyidaungsu" w:hint="cs"/>
          <w:sz w:val="28"/>
          <w:szCs w:val="28"/>
          <w:cs/>
          <w:lang w:bidi="my-MM"/>
        </w:rPr>
        <w:t>(ခ)</w:t>
      </w:r>
      <w:r>
        <w:rPr>
          <w:rFonts w:ascii="Pyidaungsu" w:hAnsi="Pyidaungsu" w:cs="Pyidaungsu"/>
          <w:sz w:val="28"/>
          <w:szCs w:val="28"/>
          <w:cs/>
          <w:lang w:bidi="my-MM"/>
        </w:rPr>
        <w:tab/>
      </w:r>
      <w:r w:rsidR="00472354">
        <w:rPr>
          <w:rFonts w:ascii="Pyidaungsu" w:hAnsi="Pyidaungsu" w:cs="Pyidaungsu" w:hint="cs"/>
          <w:sz w:val="28"/>
          <w:szCs w:val="28"/>
          <w:cs/>
          <w:lang w:bidi="my-MM"/>
        </w:rPr>
        <w:t xml:space="preserve">အဆင့် (၂) တွင် </w:t>
      </w:r>
      <w:r>
        <w:rPr>
          <w:rFonts w:ascii="Pyidaungsu" w:hAnsi="Pyidaungsu" w:cs="Pyidaungsu"/>
          <w:sz w:val="28"/>
          <w:szCs w:val="28"/>
          <w:lang w:bidi="my-MM"/>
        </w:rPr>
        <w:t>Training data</w:t>
      </w:r>
      <w:r>
        <w:rPr>
          <w:rFonts w:ascii="Pyidaungsu" w:hAnsi="Pyidaungsu" w:cs="Pyidaungsu" w:hint="cs"/>
          <w:sz w:val="28"/>
          <w:szCs w:val="28"/>
          <w:cs/>
          <w:lang w:bidi="my-MM"/>
        </w:rPr>
        <w:t xml:space="preserve"> များထဲမှ အသစ်၀င်လာသည့် ဒေတာနှင့် အနီးဆုံး ဖြစ်သော ဒေတာ </w:t>
      </w:r>
      <w:r>
        <w:rPr>
          <w:rFonts w:ascii="Pyidaungsu" w:hAnsi="Pyidaungsu" w:cs="Pyidaungsu"/>
          <w:sz w:val="28"/>
          <w:szCs w:val="28"/>
          <w:lang w:bidi="my-MM"/>
        </w:rPr>
        <w:t>K</w:t>
      </w:r>
      <w:r>
        <w:rPr>
          <w:rFonts w:ascii="Pyidaungsu" w:hAnsi="Pyidaungsu" w:cs="Pyidaungsu" w:hint="cs"/>
          <w:sz w:val="28"/>
          <w:szCs w:val="28"/>
          <w:cs/>
          <w:lang w:bidi="my-MM"/>
        </w:rPr>
        <w:t xml:space="preserve"> အရေ အတွက်ကို ရှာဖွေရပါမည်။ </w:t>
      </w:r>
    </w:p>
    <w:p w14:paraId="2D14C830" w14:textId="459CAD50" w:rsidR="00472354" w:rsidRDefault="00472354" w:rsidP="00472354">
      <w:pPr>
        <w:spacing w:after="0" w:line="276" w:lineRule="auto"/>
        <w:ind w:left="1440" w:hanging="720"/>
        <w:jc w:val="both"/>
        <w:rPr>
          <w:rFonts w:ascii="Pyidaungsu" w:hAnsi="Pyidaungsu" w:cs="Pyidaungsu"/>
          <w:sz w:val="28"/>
          <w:szCs w:val="28"/>
          <w:lang w:bidi="my-MM"/>
        </w:rPr>
      </w:pPr>
      <w:r>
        <w:rPr>
          <w:rFonts w:ascii="Pyidaungsu" w:hAnsi="Pyidaungsu" w:cs="Pyidaungsu" w:hint="cs"/>
          <w:sz w:val="28"/>
          <w:szCs w:val="28"/>
          <w:cs/>
          <w:lang w:bidi="my-MM"/>
        </w:rPr>
        <w:t>(ဂ)</w:t>
      </w:r>
      <w:r>
        <w:rPr>
          <w:rFonts w:ascii="Pyidaungsu" w:hAnsi="Pyidaungsu" w:cs="Pyidaungsu"/>
          <w:sz w:val="28"/>
          <w:szCs w:val="28"/>
          <w:cs/>
          <w:lang w:bidi="my-MM"/>
        </w:rPr>
        <w:tab/>
      </w:r>
      <w:r>
        <w:rPr>
          <w:rFonts w:ascii="Pyidaungsu" w:hAnsi="Pyidaungsu" w:cs="Pyidaungsu" w:hint="cs"/>
          <w:sz w:val="28"/>
          <w:szCs w:val="28"/>
          <w:cs/>
          <w:lang w:bidi="my-MM"/>
        </w:rPr>
        <w:t xml:space="preserve">အဆင့် (၃) တွင် အနီးဆုံး </w:t>
      </w:r>
      <w:r>
        <w:rPr>
          <w:rFonts w:ascii="Pyidaungsu" w:hAnsi="Pyidaungsu" w:cs="Pyidaungsu"/>
          <w:sz w:val="28"/>
          <w:szCs w:val="28"/>
          <w:lang w:bidi="my-MM"/>
        </w:rPr>
        <w:t>K</w:t>
      </w:r>
      <w:r>
        <w:rPr>
          <w:rFonts w:ascii="Pyidaungsu" w:hAnsi="Pyidaungsu" w:cs="Pyidaungsu" w:hint="cs"/>
          <w:sz w:val="28"/>
          <w:szCs w:val="28"/>
          <w:cs/>
          <w:lang w:bidi="my-MM"/>
        </w:rPr>
        <w:t xml:space="preserve"> ဒေတာ၏ </w:t>
      </w:r>
      <w:r>
        <w:rPr>
          <w:rFonts w:ascii="Pyidaungsu" w:hAnsi="Pyidaungsu" w:cs="Pyidaungsu"/>
          <w:sz w:val="28"/>
          <w:szCs w:val="28"/>
          <w:lang w:bidi="my-MM"/>
        </w:rPr>
        <w:t xml:space="preserve">Class </w:t>
      </w:r>
      <w:r>
        <w:rPr>
          <w:rFonts w:ascii="Pyidaungsu" w:hAnsi="Pyidaungsu" w:cs="Pyidaungsu" w:hint="cs"/>
          <w:sz w:val="28"/>
          <w:szCs w:val="28"/>
          <w:cs/>
          <w:lang w:bidi="my-MM"/>
        </w:rPr>
        <w:t xml:space="preserve">အမျိုးအစားများကို </w:t>
      </w:r>
      <w:r>
        <w:rPr>
          <w:rFonts w:ascii="Pyidaungsu" w:hAnsi="Pyidaungsu" w:cs="Pyidaungsu"/>
          <w:sz w:val="28"/>
          <w:szCs w:val="28"/>
          <w:lang w:bidi="my-MM"/>
        </w:rPr>
        <w:t xml:space="preserve">Training data </w:t>
      </w:r>
      <w:r>
        <w:rPr>
          <w:rFonts w:ascii="Pyidaungsu" w:hAnsi="Pyidaungsu" w:cs="Pyidaungsu" w:hint="cs"/>
          <w:sz w:val="28"/>
          <w:szCs w:val="28"/>
          <w:cs/>
          <w:lang w:bidi="my-MM"/>
        </w:rPr>
        <w:t xml:space="preserve">ရှိပေးထားချက်နှင့် တိုက်၍ ရှာဖွေရမည်။ </w:t>
      </w:r>
    </w:p>
    <w:p w14:paraId="26B1AEEE" w14:textId="76C3EF93" w:rsidR="00472354" w:rsidRDefault="00472354" w:rsidP="00472354">
      <w:pPr>
        <w:spacing w:after="0" w:line="276" w:lineRule="auto"/>
        <w:ind w:left="1440" w:hanging="720"/>
        <w:jc w:val="both"/>
        <w:rPr>
          <w:rFonts w:ascii="Pyidaungsu" w:hAnsi="Pyidaungsu" w:cs="Pyidaungsu"/>
          <w:sz w:val="28"/>
          <w:szCs w:val="28"/>
          <w:lang w:bidi="my-MM"/>
        </w:rPr>
      </w:pPr>
      <w:r>
        <w:rPr>
          <w:rFonts w:ascii="Pyidaungsu" w:hAnsi="Pyidaungsu" w:cs="Pyidaungsu" w:hint="cs"/>
          <w:sz w:val="28"/>
          <w:szCs w:val="28"/>
          <w:cs/>
          <w:lang w:bidi="my-MM"/>
        </w:rPr>
        <w:lastRenderedPageBreak/>
        <w:t>(ဃ)</w:t>
      </w:r>
      <w:r>
        <w:rPr>
          <w:rFonts w:ascii="Pyidaungsu" w:hAnsi="Pyidaungsu" w:cs="Pyidaungsu"/>
          <w:sz w:val="28"/>
          <w:szCs w:val="28"/>
          <w:cs/>
          <w:lang w:bidi="my-MM"/>
        </w:rPr>
        <w:tab/>
      </w:r>
      <w:r>
        <w:rPr>
          <w:rFonts w:ascii="Pyidaungsu" w:hAnsi="Pyidaungsu" w:cs="Pyidaungsu" w:hint="cs"/>
          <w:sz w:val="28"/>
          <w:szCs w:val="28"/>
          <w:cs/>
          <w:lang w:bidi="my-MM"/>
        </w:rPr>
        <w:t xml:space="preserve">အဆင့် (၄) တွင် အသစ်၀င်လာသည့် ဒေတာကို အဖွဲ့အ၀င် အရေအတွက် ပိုများသည့် </w:t>
      </w:r>
      <w:r>
        <w:rPr>
          <w:rFonts w:ascii="Pyidaungsu" w:hAnsi="Pyidaungsu" w:cs="Pyidaungsu"/>
          <w:sz w:val="28"/>
          <w:szCs w:val="28"/>
          <w:lang w:bidi="my-MM"/>
        </w:rPr>
        <w:t>Class</w:t>
      </w:r>
      <w:r>
        <w:rPr>
          <w:rFonts w:ascii="Pyidaungsu" w:hAnsi="Pyidaungsu" w:cs="Pyidaungsu" w:hint="cs"/>
          <w:sz w:val="28"/>
          <w:szCs w:val="28"/>
          <w:cs/>
          <w:lang w:bidi="my-MM"/>
        </w:rPr>
        <w:t xml:space="preserve"> ဟု သတ်မှတ်မည် ဖြစ်သည်။ </w:t>
      </w:r>
    </w:p>
    <w:p w14:paraId="3B84C696" w14:textId="77777777" w:rsidR="00472354" w:rsidRDefault="00472354" w:rsidP="002B29A3">
      <w:pPr>
        <w:spacing w:after="60" w:line="276" w:lineRule="auto"/>
        <w:ind w:left="1440" w:hanging="720"/>
        <w:jc w:val="both"/>
        <w:rPr>
          <w:rFonts w:ascii="Pyidaungsu" w:hAnsi="Pyidaungsu" w:cs="Pyidaungsu"/>
          <w:sz w:val="28"/>
          <w:szCs w:val="28"/>
          <w:lang w:bidi="my-MM"/>
        </w:rPr>
      </w:pPr>
    </w:p>
    <w:p w14:paraId="47BA05C4" w14:textId="13EB2748" w:rsidR="002B29A3" w:rsidRDefault="002B29A3" w:rsidP="00145E24">
      <w:pPr>
        <w:spacing w:after="60" w:line="276" w:lineRule="auto"/>
        <w:ind w:firstLine="0"/>
        <w:jc w:val="both"/>
        <w:rPr>
          <w:rFonts w:ascii="Pyidaungsu" w:hAnsi="Pyidaungsu" w:cs="Pyidaungsu"/>
          <w:sz w:val="28"/>
          <w:szCs w:val="28"/>
          <w:lang w:bidi="my-MM"/>
        </w:rPr>
      </w:pPr>
      <w:r w:rsidRPr="002B29A3">
        <w:rPr>
          <w:rFonts w:ascii="Pyidaungsu" w:hAnsi="Pyidaungsu" w:cs="Pyidaungsu" w:hint="cs"/>
          <w:noProof/>
          <w:sz w:val="28"/>
          <w:szCs w:val="28"/>
          <w:cs/>
          <w:lang w:bidi="my-MM"/>
        </w:rPr>
        <w:drawing>
          <wp:inline distT="0" distB="0" distL="0" distR="0" wp14:anchorId="5C268C57" wp14:editId="75D537A3">
            <wp:extent cx="5812995" cy="43907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9664" cy="4395835"/>
                    </a:xfrm>
                    <a:prstGeom prst="rect">
                      <a:avLst/>
                    </a:prstGeom>
                    <a:noFill/>
                    <a:ln>
                      <a:noFill/>
                    </a:ln>
                  </pic:spPr>
                </pic:pic>
              </a:graphicData>
            </a:graphic>
          </wp:inline>
        </w:drawing>
      </w:r>
    </w:p>
    <w:p w14:paraId="4AD87BCB" w14:textId="77777777" w:rsidR="00472354" w:rsidRDefault="00472354" w:rsidP="00472354">
      <w:pPr>
        <w:spacing w:after="60"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ပုံ (၃-စ) </w:t>
      </w:r>
      <w:r>
        <w:rPr>
          <w:rFonts w:ascii="Pyidaungsu" w:hAnsi="Pyidaungsu" w:cs="Pyidaungsu"/>
          <w:sz w:val="28"/>
          <w:szCs w:val="28"/>
          <w:lang w:bidi="my-MM"/>
        </w:rPr>
        <w:t>Demonstration of K-NN Classifier (K = 3)</w:t>
      </w:r>
    </w:p>
    <w:p w14:paraId="3F4EBDE9" w14:textId="77777777" w:rsidR="00472354" w:rsidRDefault="00472354" w:rsidP="00145E24">
      <w:pPr>
        <w:spacing w:after="60" w:line="276" w:lineRule="auto"/>
        <w:ind w:firstLine="0"/>
        <w:jc w:val="both"/>
        <w:rPr>
          <w:rFonts w:ascii="Pyidaungsu" w:hAnsi="Pyidaungsu" w:cs="Pyidaungsu"/>
          <w:sz w:val="28"/>
          <w:szCs w:val="28"/>
          <w:lang w:bidi="my-MM"/>
        </w:rPr>
      </w:pPr>
    </w:p>
    <w:p w14:paraId="64197AFB" w14:textId="6653A4A2" w:rsidR="002B29A3" w:rsidRDefault="002B29A3" w:rsidP="00145E24">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w:t>
      </w:r>
      <w:r w:rsidR="00472354">
        <w:rPr>
          <w:rFonts w:ascii="Pyidaungsu" w:hAnsi="Pyidaungsu" w:cs="Pyidaungsu" w:hint="cs"/>
          <w:sz w:val="28"/>
          <w:szCs w:val="28"/>
          <w:cs/>
          <w:lang w:bidi="my-MM"/>
        </w:rPr>
        <w:t>၁</w:t>
      </w:r>
      <w:r>
        <w:rPr>
          <w:rFonts w:ascii="Pyidaungsu" w:hAnsi="Pyidaungsu" w:cs="Pyidaungsu" w:hint="cs"/>
          <w:sz w:val="28"/>
          <w:szCs w:val="28"/>
          <w:cs/>
          <w:lang w:bidi="my-MM"/>
        </w:rPr>
        <w:t>။</w:t>
      </w:r>
      <w:r>
        <w:rPr>
          <w:rFonts w:ascii="Pyidaungsu" w:hAnsi="Pyidaungsu" w:cs="Pyidaungsu"/>
          <w:sz w:val="28"/>
          <w:szCs w:val="28"/>
          <w:cs/>
          <w:lang w:bidi="my-MM"/>
        </w:rPr>
        <w:tab/>
      </w:r>
      <w:r>
        <w:rPr>
          <w:rFonts w:ascii="Pyidaungsu" w:hAnsi="Pyidaungsu" w:cs="Pyidaungsu" w:hint="cs"/>
          <w:sz w:val="28"/>
          <w:szCs w:val="28"/>
          <w:cs/>
          <w:lang w:bidi="my-MM"/>
        </w:rPr>
        <w:t xml:space="preserve">ပုံ (၃-စ) တွင် </w:t>
      </w:r>
      <w:r w:rsidRPr="00145E24">
        <w:rPr>
          <w:rFonts w:ascii="Pyidaungsu" w:hAnsi="Pyidaungsu" w:cs="Pyidaungsu"/>
          <w:sz w:val="28"/>
          <w:szCs w:val="28"/>
          <w:lang w:bidi="my-MM"/>
        </w:rPr>
        <w:t>KNN Classifier</w:t>
      </w:r>
      <w:r>
        <w:rPr>
          <w:rFonts w:ascii="Pyidaungsu" w:hAnsi="Pyidaungsu" w:cs="Pyidaungsu" w:hint="cs"/>
          <w:sz w:val="28"/>
          <w:szCs w:val="28"/>
          <w:cs/>
          <w:lang w:bidi="my-MM"/>
        </w:rPr>
        <w:t xml:space="preserve"> ၏ လုပ်ဆောင်ပုံကို တင်ပြထားပါသည်။ အသစ်၀င် လာသည့် အမည်းရောင် ဒေတာအတွက် အနီးဆုံး အိမ်နီးချင်း ၃ ဦးကို ရှာဖွေရာ ၂ ဦးမှာ </w:t>
      </w:r>
      <w:r>
        <w:rPr>
          <w:rFonts w:ascii="Pyidaungsu" w:hAnsi="Pyidaungsu" w:cs="Pyidaungsu"/>
          <w:sz w:val="28"/>
          <w:szCs w:val="28"/>
          <w:lang w:bidi="my-MM"/>
        </w:rPr>
        <w:t xml:space="preserve">Positive Class </w:t>
      </w:r>
      <w:r>
        <w:rPr>
          <w:rFonts w:ascii="Pyidaungsu" w:hAnsi="Pyidaungsu" w:cs="Pyidaungsu" w:hint="cs"/>
          <w:sz w:val="28"/>
          <w:szCs w:val="28"/>
          <w:cs/>
          <w:lang w:bidi="my-MM"/>
        </w:rPr>
        <w:t xml:space="preserve">မှ ဖြစ်ပြီး ကျန် တစ်ဦးမှာ </w:t>
      </w:r>
      <w:r>
        <w:rPr>
          <w:rFonts w:ascii="Pyidaungsu" w:hAnsi="Pyidaungsu" w:cs="Pyidaungsu"/>
          <w:sz w:val="28"/>
          <w:szCs w:val="28"/>
          <w:lang w:bidi="my-MM"/>
        </w:rPr>
        <w:t xml:space="preserve">Negative Class </w:t>
      </w:r>
      <w:r>
        <w:rPr>
          <w:rFonts w:ascii="Pyidaungsu" w:hAnsi="Pyidaungsu" w:cs="Pyidaungsu" w:hint="cs"/>
          <w:sz w:val="28"/>
          <w:szCs w:val="28"/>
          <w:cs/>
          <w:lang w:bidi="my-MM"/>
        </w:rPr>
        <w:t xml:space="preserve">မှ ဖြစ်သည်။ </w:t>
      </w:r>
      <w:r>
        <w:rPr>
          <w:rFonts w:ascii="Pyidaungsu" w:hAnsi="Pyidaungsu" w:cs="Pyidaungsu"/>
          <w:sz w:val="28"/>
          <w:szCs w:val="28"/>
          <w:lang w:bidi="my-MM"/>
        </w:rPr>
        <w:t>Positive Class</w:t>
      </w:r>
      <w:r>
        <w:rPr>
          <w:rFonts w:ascii="Pyidaungsu" w:hAnsi="Pyidaungsu" w:cs="Pyidaungsu" w:hint="cs"/>
          <w:sz w:val="28"/>
          <w:szCs w:val="28"/>
          <w:cs/>
          <w:lang w:bidi="my-MM"/>
        </w:rPr>
        <w:t xml:space="preserve"> အဖွဲ့၀င် အရေအတွက်သည် </w:t>
      </w:r>
      <w:r>
        <w:rPr>
          <w:rFonts w:ascii="Pyidaungsu" w:hAnsi="Pyidaungsu" w:cs="Pyidaungsu"/>
          <w:sz w:val="28"/>
          <w:szCs w:val="28"/>
          <w:lang w:bidi="my-MM"/>
        </w:rPr>
        <w:t>Negative Class</w:t>
      </w:r>
      <w:r>
        <w:rPr>
          <w:rFonts w:ascii="Pyidaungsu" w:hAnsi="Pyidaungsu" w:cs="Pyidaungsu" w:hint="cs"/>
          <w:sz w:val="28"/>
          <w:szCs w:val="28"/>
          <w:cs/>
          <w:lang w:bidi="my-MM"/>
        </w:rPr>
        <w:t xml:space="preserve"> အဖွဲ့၀င် အရေအတွက်ထက် ပိုများသည် ဖြစ်ရာ အသစ်၀င် လာသည့် အမည်းရောင် ဒေတာသည် </w:t>
      </w:r>
      <w:r>
        <w:rPr>
          <w:rFonts w:ascii="Pyidaungsu" w:hAnsi="Pyidaungsu" w:cs="Pyidaungsu"/>
          <w:sz w:val="28"/>
          <w:szCs w:val="28"/>
          <w:lang w:bidi="my-MM"/>
        </w:rPr>
        <w:t>Positive Class</w:t>
      </w:r>
      <w:r>
        <w:rPr>
          <w:rFonts w:ascii="Pyidaungsu" w:hAnsi="Pyidaungsu" w:cs="Pyidaungsu" w:hint="cs"/>
          <w:sz w:val="28"/>
          <w:szCs w:val="28"/>
          <w:cs/>
          <w:lang w:bidi="my-MM"/>
        </w:rPr>
        <w:t xml:space="preserve"> ၀င် </w:t>
      </w:r>
      <w:r w:rsidR="00472354">
        <w:rPr>
          <w:rFonts w:ascii="Pyidaungsu" w:hAnsi="Pyidaungsu" w:cs="Pyidaungsu" w:hint="cs"/>
          <w:sz w:val="28"/>
          <w:szCs w:val="28"/>
          <w:cs/>
          <w:lang w:bidi="my-MM"/>
        </w:rPr>
        <w:t>ဖြစ်သ</w:t>
      </w:r>
      <w:r>
        <w:rPr>
          <w:rFonts w:ascii="Pyidaungsu" w:hAnsi="Pyidaungsu" w:cs="Pyidaungsu" w:hint="cs"/>
          <w:sz w:val="28"/>
          <w:szCs w:val="28"/>
          <w:cs/>
          <w:lang w:bidi="my-MM"/>
        </w:rPr>
        <w:t xml:space="preserve">ည်။ </w:t>
      </w:r>
    </w:p>
    <w:p w14:paraId="7BB18830" w14:textId="77777777" w:rsidR="00AE77EE" w:rsidRDefault="003B3809" w:rsidP="00AE77EE">
      <w:pPr>
        <w:spacing w:after="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၄၂။</w:t>
      </w:r>
      <w:r>
        <w:rPr>
          <w:rFonts w:ascii="Pyidaungsu" w:hAnsi="Pyidaungsu" w:cs="Pyidaungsu"/>
          <w:sz w:val="28"/>
          <w:szCs w:val="28"/>
          <w:cs/>
          <w:lang w:bidi="my-MM"/>
        </w:rPr>
        <w:tab/>
      </w:r>
      <w:r w:rsidRPr="00145E24">
        <w:rPr>
          <w:rFonts w:ascii="Pyidaungsu" w:hAnsi="Pyidaungsu" w:cs="Pyidaungsu"/>
          <w:sz w:val="28"/>
          <w:szCs w:val="28"/>
          <w:lang w:bidi="my-MM"/>
        </w:rPr>
        <w:t>KNN Classifier</w:t>
      </w:r>
      <w:r>
        <w:rPr>
          <w:rFonts w:ascii="Pyidaungsu" w:hAnsi="Pyidaungsu" w:cs="Pyidaungsu" w:hint="cs"/>
          <w:sz w:val="28"/>
          <w:szCs w:val="28"/>
          <w:cs/>
          <w:lang w:bidi="my-MM"/>
        </w:rPr>
        <w:t xml:space="preserve"> တွင် အသစ်၀င်လာသည့် ဒေတာနှင့် ကြိုတင်စုဆောင်းထားသည့်</w:t>
      </w:r>
    </w:p>
    <w:p w14:paraId="32D571A7" w14:textId="29BEB45D" w:rsidR="003B3809" w:rsidRDefault="003B3809" w:rsidP="00AE77EE">
      <w:pPr>
        <w:spacing w:after="0" w:line="276" w:lineRule="auto"/>
        <w:ind w:firstLine="0"/>
        <w:jc w:val="both"/>
        <w:rPr>
          <w:rFonts w:ascii="Pyidaungsu" w:hAnsi="Pyidaungsu" w:cs="Pyidaungsu"/>
          <w:sz w:val="28"/>
          <w:szCs w:val="28"/>
          <w:lang w:bidi="my-MM"/>
        </w:rPr>
      </w:pPr>
      <w:r>
        <w:rPr>
          <w:rFonts w:ascii="Pyidaungsu" w:hAnsi="Pyidaungsu" w:cs="Pyidaungsu"/>
          <w:sz w:val="28"/>
          <w:szCs w:val="28"/>
          <w:lang w:bidi="my-MM"/>
        </w:rPr>
        <w:t xml:space="preserve">Training </w:t>
      </w:r>
      <w:r>
        <w:rPr>
          <w:rFonts w:ascii="Pyidaungsu" w:hAnsi="Pyidaungsu" w:cs="Pyidaungsu" w:hint="cs"/>
          <w:sz w:val="28"/>
          <w:szCs w:val="28"/>
          <w:cs/>
          <w:lang w:bidi="my-MM"/>
        </w:rPr>
        <w:t xml:space="preserve">ဒေတာများ၏ အကွာအ၀ေးကို တွက်ချက်ရာတွင် </w:t>
      </w:r>
      <w:r w:rsidRPr="003B3809">
        <w:rPr>
          <w:rFonts w:ascii="Pyidaungsu" w:hAnsi="Pyidaungsu" w:cs="Pyidaungsu"/>
          <w:sz w:val="28"/>
          <w:szCs w:val="28"/>
          <w:lang w:bidi="my-MM"/>
        </w:rPr>
        <w:t>Euclidean</w:t>
      </w:r>
      <w:r w:rsidR="00AE77EE">
        <w:rPr>
          <w:rFonts w:ascii="Pyidaungsu" w:hAnsi="Pyidaungsu" w:cs="Pyidaungsu" w:hint="cs"/>
          <w:sz w:val="28"/>
          <w:szCs w:val="28"/>
          <w:cs/>
          <w:lang w:bidi="my-MM"/>
        </w:rPr>
        <w:t xml:space="preserve"> </w:t>
      </w:r>
      <w:r>
        <w:rPr>
          <w:rFonts w:ascii="Pyidaungsu" w:hAnsi="Pyidaungsu" w:cs="Pyidaungsu" w:hint="cs"/>
          <w:sz w:val="28"/>
          <w:szCs w:val="28"/>
          <w:cs/>
          <w:lang w:bidi="my-MM"/>
        </w:rPr>
        <w:t>သို့မဟုတ်</w:t>
      </w:r>
      <w:r w:rsidR="00AE77EE">
        <w:rPr>
          <w:rFonts w:ascii="Pyidaungsu" w:hAnsi="Pyidaungsu" w:cs="Pyidaungsu" w:hint="cs"/>
          <w:sz w:val="28"/>
          <w:szCs w:val="28"/>
          <w:cs/>
          <w:lang w:bidi="my-MM"/>
        </w:rPr>
        <w:t xml:space="preserve"> </w:t>
      </w:r>
      <w:r w:rsidRPr="003B3809">
        <w:rPr>
          <w:rFonts w:ascii="Pyidaungsu" w:hAnsi="Pyidaungsu" w:cs="Pyidaungsu"/>
          <w:sz w:val="28"/>
          <w:szCs w:val="28"/>
          <w:lang w:bidi="my-MM"/>
        </w:rPr>
        <w:t>Manhattan</w:t>
      </w:r>
      <w:r>
        <w:rPr>
          <w:rFonts w:ascii="Pyidaungsu" w:hAnsi="Pyidaungsu" w:cs="Pyidaungsu" w:hint="cs"/>
          <w:sz w:val="28"/>
          <w:szCs w:val="28"/>
          <w:cs/>
          <w:lang w:bidi="my-MM"/>
        </w:rPr>
        <w:t xml:space="preserve"> </w:t>
      </w:r>
      <w:r w:rsidRPr="003B3809">
        <w:rPr>
          <w:rFonts w:ascii="Pyidaungsu" w:hAnsi="Pyidaungsu" w:cs="Pyidaungsu"/>
          <w:sz w:val="28"/>
          <w:szCs w:val="28"/>
          <w:lang w:bidi="my-MM"/>
        </w:rPr>
        <w:t>Distance</w:t>
      </w:r>
      <w:r>
        <w:rPr>
          <w:rFonts w:ascii="Pyidaungsu" w:hAnsi="Pyidaungsu" w:cs="Pyidaungsu" w:hint="cs"/>
          <w:sz w:val="28"/>
          <w:szCs w:val="28"/>
          <w:cs/>
          <w:lang w:bidi="my-MM"/>
        </w:rPr>
        <w:t xml:space="preserve"> ကို အသုံးပြုနိုင်သည်။ </w:t>
      </w:r>
    </w:p>
    <w:p w14:paraId="1C7636AB" w14:textId="48E6FE2A" w:rsidR="003B3809" w:rsidRDefault="003B3809" w:rsidP="00AE77EE">
      <w:pPr>
        <w:spacing w:after="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၄၃။</w:t>
      </w:r>
      <w:r>
        <w:rPr>
          <w:rFonts w:ascii="Pyidaungsu" w:hAnsi="Pyidaungsu" w:cs="Pyidaungsu"/>
          <w:sz w:val="28"/>
          <w:szCs w:val="28"/>
          <w:cs/>
          <w:lang w:bidi="my-MM"/>
        </w:rPr>
        <w:tab/>
      </w:r>
      <w:r w:rsidRPr="00145E24">
        <w:rPr>
          <w:rFonts w:ascii="Pyidaungsu" w:hAnsi="Pyidaungsu" w:cs="Pyidaungsu"/>
          <w:sz w:val="28"/>
          <w:szCs w:val="28"/>
          <w:lang w:bidi="my-MM"/>
        </w:rPr>
        <w:t>KNN Classifier</w:t>
      </w:r>
      <w:r>
        <w:rPr>
          <w:rFonts w:ascii="Pyidaungsu" w:hAnsi="Pyidaungsu" w:cs="Pyidaungsu" w:hint="cs"/>
          <w:sz w:val="28"/>
          <w:szCs w:val="28"/>
          <w:cs/>
          <w:lang w:bidi="my-MM"/>
        </w:rPr>
        <w:t xml:space="preserve"> တွင် </w:t>
      </w:r>
      <w:r>
        <w:rPr>
          <w:rFonts w:ascii="Pyidaungsu" w:hAnsi="Pyidaungsu" w:cs="Pyidaungsu"/>
          <w:sz w:val="28"/>
          <w:szCs w:val="28"/>
          <w:lang w:bidi="my-MM"/>
        </w:rPr>
        <w:t>K</w:t>
      </w:r>
      <w:r>
        <w:rPr>
          <w:rFonts w:ascii="Pyidaungsu" w:hAnsi="Pyidaungsu" w:cs="Pyidaungsu" w:hint="cs"/>
          <w:sz w:val="28"/>
          <w:szCs w:val="28"/>
          <w:cs/>
          <w:lang w:bidi="my-MM"/>
        </w:rPr>
        <w:t xml:space="preserve"> ၏ တန်ဖိုးကို ကြိုတင် သတ်မှတ်ထားရန် လိုအပ်သည်။ </w:t>
      </w:r>
      <w:r>
        <w:rPr>
          <w:rFonts w:ascii="Pyidaungsu" w:hAnsi="Pyidaungsu" w:cs="Pyidaungsu"/>
          <w:sz w:val="28"/>
          <w:szCs w:val="28"/>
          <w:lang w:bidi="my-MM"/>
        </w:rPr>
        <w:t>K</w:t>
      </w:r>
      <w:r>
        <w:rPr>
          <w:rFonts w:ascii="Pyidaungsu" w:hAnsi="Pyidaungsu" w:cs="Pyidaungsu" w:hint="cs"/>
          <w:sz w:val="28"/>
          <w:szCs w:val="28"/>
          <w:cs/>
          <w:lang w:bidi="my-MM"/>
        </w:rPr>
        <w:t xml:space="preserve"> ၏</w:t>
      </w:r>
      <w:r w:rsidR="008F0477">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တန်ဖိုးသည် </w:t>
      </w:r>
      <w:r w:rsidRPr="00145E24">
        <w:rPr>
          <w:rFonts w:ascii="Pyidaungsu" w:hAnsi="Pyidaungsu" w:cs="Pyidaungsu"/>
          <w:sz w:val="28"/>
          <w:szCs w:val="28"/>
          <w:lang w:bidi="my-MM"/>
        </w:rPr>
        <w:t>Classifier</w:t>
      </w:r>
      <w:r>
        <w:rPr>
          <w:rFonts w:ascii="Pyidaungsu" w:hAnsi="Pyidaungsu" w:cs="Pyidaungsu" w:hint="cs"/>
          <w:sz w:val="28"/>
          <w:szCs w:val="28"/>
          <w:cs/>
          <w:lang w:bidi="my-MM"/>
        </w:rPr>
        <w:t xml:space="preserve"> ၏ လုပ်ဆောင်ချက်ကို အများဆုံး သက်ရောက်မှု ရှိသည်။အကယ်၍ </w:t>
      </w:r>
      <w:r w:rsidR="008F0477">
        <w:rPr>
          <w:rFonts w:ascii="Pyidaungsu" w:hAnsi="Pyidaungsu" w:cs="Pyidaungsu"/>
          <w:sz w:val="28"/>
          <w:szCs w:val="28"/>
          <w:lang w:bidi="my-MM"/>
        </w:rPr>
        <w:t>K</w:t>
      </w:r>
      <w:r w:rsidR="008F0477">
        <w:rPr>
          <w:rFonts w:ascii="Pyidaungsu" w:hAnsi="Pyidaungsu" w:cs="Pyidaungsu" w:hint="cs"/>
          <w:sz w:val="28"/>
          <w:szCs w:val="28"/>
          <w:cs/>
          <w:lang w:bidi="my-MM"/>
        </w:rPr>
        <w:t xml:space="preserve"> ၏ တန်ဖိုးကို</w:t>
      </w:r>
      <w:r>
        <w:rPr>
          <w:rFonts w:ascii="Pyidaungsu" w:hAnsi="Pyidaungsu" w:cs="Pyidaungsu" w:hint="cs"/>
          <w:sz w:val="28"/>
          <w:szCs w:val="28"/>
          <w:cs/>
          <w:lang w:bidi="my-MM"/>
        </w:rPr>
        <w:t xml:space="preserve"> တစ်ဟု သတ်မှတ်ခဲ့ပါက အနီးဆုံး ဒေတာတစ်ခု</w:t>
      </w:r>
      <w:r w:rsidR="008F0477">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အပေါ်တွင်သာ မူတည်၍ </w:t>
      </w:r>
      <w:r w:rsidR="008F0477">
        <w:rPr>
          <w:rFonts w:ascii="Pyidaungsu" w:hAnsi="Pyidaungsu" w:cs="Pyidaungsu" w:hint="cs"/>
          <w:sz w:val="28"/>
          <w:szCs w:val="28"/>
          <w:cs/>
          <w:lang w:bidi="my-MM"/>
        </w:rPr>
        <w:t xml:space="preserve">အသစ်ဒေတာ၏ </w:t>
      </w:r>
      <w:r w:rsidR="008F0477">
        <w:rPr>
          <w:rFonts w:ascii="Pyidaungsu" w:hAnsi="Pyidaungsu" w:cs="Pyidaungsu"/>
          <w:sz w:val="28"/>
          <w:szCs w:val="28"/>
          <w:lang w:bidi="my-MM"/>
        </w:rPr>
        <w:t xml:space="preserve">Class </w:t>
      </w:r>
      <w:r w:rsidR="008F0477">
        <w:rPr>
          <w:rFonts w:ascii="Pyidaungsu" w:hAnsi="Pyidaungsu" w:cs="Pyidaungsu" w:hint="cs"/>
          <w:sz w:val="28"/>
          <w:szCs w:val="28"/>
          <w:cs/>
          <w:lang w:bidi="my-MM"/>
        </w:rPr>
        <w:t xml:space="preserve">အမျိုးအစားကို ဆုံးဖြတ်မည် ဖြစ်ရာ လက်ရှိ </w:t>
      </w:r>
      <w:r w:rsidR="008F0477">
        <w:rPr>
          <w:rFonts w:ascii="Pyidaungsu" w:hAnsi="Pyidaungsu" w:cs="Pyidaungsu"/>
          <w:sz w:val="28"/>
          <w:szCs w:val="28"/>
          <w:lang w:bidi="my-MM"/>
        </w:rPr>
        <w:t xml:space="preserve">Training Data </w:t>
      </w:r>
      <w:r w:rsidR="008F0477">
        <w:rPr>
          <w:rFonts w:ascii="Pyidaungsu" w:hAnsi="Pyidaungsu" w:cs="Pyidaungsu" w:hint="cs"/>
          <w:sz w:val="28"/>
          <w:szCs w:val="28"/>
          <w:cs/>
          <w:lang w:bidi="my-MM"/>
        </w:rPr>
        <w:t xml:space="preserve">အတွက် အဖြေမှန်ကို ရရှိနိုင်သော်လည်း အခြား ဒေတာများအတွက်မူ တိကျမှု အားနည်းသွားနိုင်ပါသည်။ </w:t>
      </w:r>
    </w:p>
    <w:p w14:paraId="60B1603B" w14:textId="51FFFAF6" w:rsidR="008F0477" w:rsidRDefault="008F0477" w:rsidP="00AE77EE">
      <w:pPr>
        <w:spacing w:after="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၄၄။</w:t>
      </w:r>
      <w:r>
        <w:rPr>
          <w:rFonts w:ascii="Pyidaungsu" w:hAnsi="Pyidaungsu" w:cs="Pyidaungsu"/>
          <w:sz w:val="28"/>
          <w:szCs w:val="28"/>
          <w:cs/>
          <w:lang w:bidi="my-MM"/>
        </w:rPr>
        <w:tab/>
      </w:r>
      <w:r>
        <w:rPr>
          <w:rFonts w:ascii="Pyidaungsu" w:hAnsi="Pyidaungsu" w:cs="Pyidaungsu" w:hint="cs"/>
          <w:sz w:val="28"/>
          <w:szCs w:val="28"/>
          <w:cs/>
          <w:lang w:bidi="my-MM"/>
        </w:rPr>
        <w:t xml:space="preserve">ယေဘုယျ ဆိုရသော် သေးငယ်သည့် </w:t>
      </w:r>
      <w:r>
        <w:rPr>
          <w:rFonts w:ascii="Pyidaungsu" w:hAnsi="Pyidaungsu" w:cs="Pyidaungsu"/>
          <w:sz w:val="28"/>
          <w:szCs w:val="28"/>
          <w:lang w:bidi="my-MM"/>
        </w:rPr>
        <w:t>K</w:t>
      </w:r>
      <w:r>
        <w:rPr>
          <w:rFonts w:ascii="Pyidaungsu" w:hAnsi="Pyidaungsu" w:cs="Pyidaungsu" w:hint="cs"/>
          <w:sz w:val="28"/>
          <w:szCs w:val="28"/>
          <w:cs/>
          <w:lang w:bidi="my-MM"/>
        </w:rPr>
        <w:t xml:space="preserve"> တန်ဖိုးသည် အခန်း(၂) </w:t>
      </w:r>
      <w:r>
        <w:rPr>
          <w:rFonts w:ascii="Pyidaungsu" w:hAnsi="Pyidaungsu" w:cs="Pyidaungsu"/>
          <w:sz w:val="28"/>
          <w:szCs w:val="28"/>
          <w:cs/>
          <w:lang w:bidi="my-MM"/>
        </w:rPr>
        <w:t>–</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Regression Method </w:t>
      </w:r>
      <w:r>
        <w:rPr>
          <w:rFonts w:ascii="Pyidaungsu" w:hAnsi="Pyidaungsu" w:cs="Pyidaungsu" w:hint="cs"/>
          <w:sz w:val="28"/>
          <w:szCs w:val="28"/>
          <w:cs/>
          <w:lang w:bidi="my-MM"/>
        </w:rPr>
        <w:t xml:space="preserve">များတွင် ဆွေးနွေးခဲ့သည့် </w:t>
      </w:r>
      <w:r>
        <w:rPr>
          <w:rFonts w:ascii="Pyidaungsu" w:hAnsi="Pyidaungsu" w:cs="Pyidaungsu"/>
          <w:sz w:val="28"/>
          <w:szCs w:val="28"/>
          <w:lang w:bidi="my-MM"/>
        </w:rPr>
        <w:t xml:space="preserve">Over-Fitting </w:t>
      </w:r>
      <w:r>
        <w:rPr>
          <w:rFonts w:ascii="Pyidaungsu" w:hAnsi="Pyidaungsu" w:cs="Pyidaungsu" w:hint="cs"/>
          <w:sz w:val="28"/>
          <w:szCs w:val="28"/>
          <w:cs/>
          <w:lang w:bidi="my-MM"/>
        </w:rPr>
        <w:t xml:space="preserve">ပြဿနာကို ဖြစ်စေနိုင်ပြီး ကြီးမားသည့် </w:t>
      </w:r>
      <w:r>
        <w:rPr>
          <w:rFonts w:ascii="Pyidaungsu" w:hAnsi="Pyidaungsu" w:cs="Pyidaungsu"/>
          <w:sz w:val="28"/>
          <w:szCs w:val="28"/>
          <w:lang w:bidi="my-MM"/>
        </w:rPr>
        <w:t>K</w:t>
      </w:r>
      <w:r>
        <w:rPr>
          <w:rFonts w:ascii="Pyidaungsu" w:hAnsi="Pyidaungsu" w:cs="Pyidaungsu" w:hint="cs"/>
          <w:sz w:val="28"/>
          <w:szCs w:val="28"/>
          <w:cs/>
          <w:lang w:bidi="my-MM"/>
        </w:rPr>
        <w:t xml:space="preserve"> တန်ဖိုးသည် </w:t>
      </w:r>
      <w:r>
        <w:rPr>
          <w:rFonts w:ascii="Pyidaungsu" w:hAnsi="Pyidaungsu" w:cs="Pyidaungsu"/>
          <w:sz w:val="28"/>
          <w:szCs w:val="28"/>
          <w:lang w:bidi="my-MM"/>
        </w:rPr>
        <w:t>Under-fitting</w:t>
      </w:r>
      <w:r>
        <w:rPr>
          <w:rFonts w:ascii="Pyidaungsu" w:hAnsi="Pyidaungsu" w:cs="Pyidaungsu" w:hint="cs"/>
          <w:sz w:val="28"/>
          <w:szCs w:val="28"/>
          <w:cs/>
          <w:lang w:bidi="my-MM"/>
        </w:rPr>
        <w:t xml:space="preserve"> ကို ဖြစ်စေနိုင်ပါသည်။ သို့ဖြစ်ရာ သင့်တော်သည့် </w:t>
      </w:r>
      <w:r>
        <w:rPr>
          <w:rFonts w:ascii="Pyidaungsu" w:hAnsi="Pyidaungsu" w:cs="Pyidaungsu"/>
          <w:sz w:val="28"/>
          <w:szCs w:val="28"/>
          <w:lang w:bidi="my-MM"/>
        </w:rPr>
        <w:t>K</w:t>
      </w:r>
      <w:r>
        <w:rPr>
          <w:rFonts w:ascii="Pyidaungsu" w:hAnsi="Pyidaungsu" w:cs="Pyidaungsu" w:hint="cs"/>
          <w:sz w:val="28"/>
          <w:szCs w:val="28"/>
          <w:cs/>
          <w:lang w:bidi="my-MM"/>
        </w:rPr>
        <w:t xml:space="preserve"> တန်ဖိုးကို ရွေးချယ်ရန် လိုအပ်သည်။ </w:t>
      </w:r>
    </w:p>
    <w:p w14:paraId="644B9F9C" w14:textId="10590782" w:rsidR="008F0477" w:rsidRDefault="008F0477" w:rsidP="00AE77EE">
      <w:pPr>
        <w:spacing w:after="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၄၅။</w:t>
      </w:r>
      <w:r>
        <w:rPr>
          <w:rFonts w:ascii="Pyidaungsu" w:hAnsi="Pyidaungsu" w:cs="Pyidaungsu"/>
          <w:sz w:val="28"/>
          <w:szCs w:val="28"/>
          <w:cs/>
          <w:lang w:bidi="my-MM"/>
        </w:rPr>
        <w:tab/>
      </w:r>
      <w:r>
        <w:rPr>
          <w:rFonts w:ascii="Pyidaungsu" w:hAnsi="Pyidaungsu" w:cs="Pyidaungsu"/>
          <w:sz w:val="28"/>
          <w:szCs w:val="28"/>
          <w:lang w:bidi="my-MM"/>
        </w:rPr>
        <w:t>K</w:t>
      </w:r>
      <w:r>
        <w:rPr>
          <w:rFonts w:ascii="Pyidaungsu" w:hAnsi="Pyidaungsu" w:cs="Pyidaungsu" w:hint="cs"/>
          <w:sz w:val="28"/>
          <w:szCs w:val="28"/>
          <w:cs/>
          <w:lang w:bidi="my-MM"/>
        </w:rPr>
        <w:t xml:space="preserve"> တန်ဖိုး ရွေးချယ်ရာတွင် သတိပြုရမည့် အချက်မှာ </w:t>
      </w:r>
      <w:r>
        <w:rPr>
          <w:rFonts w:ascii="Pyidaungsu" w:hAnsi="Pyidaungsu" w:cs="Pyidaungsu"/>
          <w:sz w:val="28"/>
          <w:szCs w:val="28"/>
          <w:lang w:bidi="my-MM"/>
        </w:rPr>
        <w:t>K</w:t>
      </w:r>
      <w:r>
        <w:rPr>
          <w:rFonts w:ascii="Pyidaungsu" w:hAnsi="Pyidaungsu" w:cs="Pyidaungsu" w:hint="cs"/>
          <w:sz w:val="28"/>
          <w:szCs w:val="28"/>
          <w:cs/>
          <w:lang w:bidi="my-MM"/>
        </w:rPr>
        <w:t xml:space="preserve"> ၏တန်ဖိုးသည် ‘မ’ ကိန်း ဖြစ်ရမည်ဆိုသော အချက်ပင် ဖြစ်သည်။ အကယ်၍ စုံကိန်းဖြစ်ခဲ့ပါက </w:t>
      </w:r>
      <w:r>
        <w:rPr>
          <w:rFonts w:ascii="Pyidaungsu" w:hAnsi="Pyidaungsu" w:cs="Pyidaungsu"/>
          <w:sz w:val="28"/>
          <w:szCs w:val="28"/>
          <w:lang w:bidi="my-MM"/>
        </w:rPr>
        <w:t xml:space="preserve">Positive Class </w:t>
      </w:r>
      <w:r>
        <w:rPr>
          <w:rFonts w:ascii="Pyidaungsu" w:hAnsi="Pyidaungsu" w:cs="Pyidaungsu" w:hint="cs"/>
          <w:sz w:val="28"/>
          <w:szCs w:val="28"/>
          <w:cs/>
          <w:lang w:bidi="my-MM"/>
        </w:rPr>
        <w:t xml:space="preserve">၏ အဖွဲ့၀င် အရေအတွက်နှင့် </w:t>
      </w:r>
      <w:r>
        <w:rPr>
          <w:rFonts w:ascii="Pyidaungsu" w:hAnsi="Pyidaungsu" w:cs="Pyidaungsu"/>
          <w:sz w:val="28"/>
          <w:szCs w:val="28"/>
          <w:lang w:bidi="my-MM"/>
        </w:rPr>
        <w:t>Negative Class</w:t>
      </w:r>
      <w:r>
        <w:rPr>
          <w:rFonts w:ascii="Pyidaungsu" w:hAnsi="Pyidaungsu" w:cs="Pyidaungsu" w:hint="cs"/>
          <w:sz w:val="28"/>
          <w:szCs w:val="28"/>
          <w:cs/>
          <w:lang w:bidi="my-MM"/>
        </w:rPr>
        <w:t xml:space="preserve"> ၏ အဖွဲ့၀င် အရေအတွက် တူညီနေသည့် အခြေအနေမျိုးကို ကြုံရနိုင်သဖြင့် </w:t>
      </w:r>
      <w:r>
        <w:rPr>
          <w:rFonts w:ascii="Pyidaungsu" w:hAnsi="Pyidaungsu" w:cs="Pyidaungsu"/>
          <w:sz w:val="28"/>
          <w:szCs w:val="28"/>
          <w:lang w:bidi="my-MM"/>
        </w:rPr>
        <w:t>K</w:t>
      </w:r>
      <w:r>
        <w:rPr>
          <w:rFonts w:ascii="Pyidaungsu" w:hAnsi="Pyidaungsu" w:cs="Pyidaungsu" w:hint="cs"/>
          <w:sz w:val="28"/>
          <w:szCs w:val="28"/>
          <w:cs/>
          <w:lang w:bidi="my-MM"/>
        </w:rPr>
        <w:t xml:space="preserve"> ၏တန်ဖိုးကို ရွေးချယ်ရာတွင် ‘မ’ ကိန်းကို ရွေးချယ်ရန် လိုသည်။ </w:t>
      </w:r>
    </w:p>
    <w:p w14:paraId="4281D354" w14:textId="3FE42098" w:rsidR="008F0477" w:rsidRDefault="008F0477" w:rsidP="00AE77EE">
      <w:pPr>
        <w:spacing w:after="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၄၆။</w:t>
      </w:r>
      <w:r>
        <w:rPr>
          <w:rFonts w:ascii="Pyidaungsu" w:hAnsi="Pyidaungsu" w:cs="Pyidaungsu"/>
          <w:sz w:val="28"/>
          <w:szCs w:val="28"/>
          <w:cs/>
          <w:lang w:bidi="my-MM"/>
        </w:rPr>
        <w:tab/>
      </w:r>
      <w:r>
        <w:rPr>
          <w:rFonts w:ascii="Pyidaungsu" w:hAnsi="Pyidaungsu" w:cs="Pyidaungsu" w:hint="cs"/>
          <w:sz w:val="28"/>
          <w:szCs w:val="28"/>
          <w:cs/>
          <w:lang w:bidi="my-MM"/>
        </w:rPr>
        <w:t>အောက်ပါ</w:t>
      </w:r>
      <w:r w:rsidRPr="005F34B6">
        <w:rPr>
          <w:rFonts w:ascii="Pyidaungsu" w:hAnsi="Pyidaungsu" w:cs="Pyidaungsu" w:hint="cs"/>
          <w:sz w:val="28"/>
          <w:szCs w:val="28"/>
          <w:cs/>
          <w:lang w:bidi="my-MM"/>
        </w:rPr>
        <w:t xml:space="preserve"> </w:t>
      </w:r>
      <w:r w:rsidRPr="005F34B6">
        <w:rPr>
          <w:rFonts w:ascii="Pyidaungsu" w:hAnsi="Pyidaungsu" w:cs="Pyidaungsu"/>
          <w:sz w:val="28"/>
          <w:szCs w:val="28"/>
          <w:lang w:bidi="my-MM"/>
        </w:rPr>
        <w:t xml:space="preserve">Program </w:t>
      </w:r>
      <w:r w:rsidRPr="005F34B6">
        <w:rPr>
          <w:rFonts w:ascii="Pyidaungsu" w:hAnsi="Pyidaungsu" w:cs="Pyidaungsu" w:hint="cs"/>
          <w:sz w:val="28"/>
          <w:szCs w:val="28"/>
          <w:cs/>
          <w:lang w:bidi="my-MM"/>
        </w:rPr>
        <w:t xml:space="preserve">သည် </w:t>
      </w:r>
      <w:r>
        <w:rPr>
          <w:rFonts w:ascii="Pyidaungsu" w:hAnsi="Pyidaungsu" w:cs="Pyidaungsu" w:hint="cs"/>
          <w:sz w:val="28"/>
          <w:szCs w:val="28"/>
          <w:cs/>
          <w:lang w:bidi="my-MM"/>
        </w:rPr>
        <w:t xml:space="preserve">ငွေချေးသူများမှ ငွေကြေး ပြန်လည်ဆပ်မည့် အခြေအနေ မရှိ </w:t>
      </w:r>
      <w:r>
        <w:rPr>
          <w:rFonts w:ascii="Pyidaungsu" w:hAnsi="Pyidaungsu" w:cs="Pyidaungsu"/>
          <w:sz w:val="28"/>
          <w:szCs w:val="28"/>
          <w:lang w:bidi="my-MM"/>
        </w:rPr>
        <w:t>(default)</w:t>
      </w:r>
      <w:r>
        <w:rPr>
          <w:rFonts w:ascii="Pyidaungsu" w:hAnsi="Pyidaungsu" w:cs="Pyidaungsu" w:hint="cs"/>
          <w:sz w:val="28"/>
          <w:szCs w:val="28"/>
          <w:cs/>
          <w:lang w:bidi="my-MM"/>
        </w:rPr>
        <w:t xml:space="preserve"> / အခြေအနေ ရှိ </w:t>
      </w:r>
      <w:r>
        <w:rPr>
          <w:rFonts w:ascii="Pyidaungsu" w:hAnsi="Pyidaungsu" w:cs="Pyidaungsu"/>
          <w:sz w:val="28"/>
          <w:szCs w:val="28"/>
          <w:lang w:bidi="my-MM"/>
        </w:rPr>
        <w:t>(non-default)</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ကို </w:t>
      </w:r>
      <w:r w:rsidRPr="00145E24">
        <w:rPr>
          <w:rFonts w:ascii="Pyidaungsu" w:hAnsi="Pyidaungsu" w:cs="Pyidaungsu"/>
          <w:sz w:val="28"/>
          <w:szCs w:val="28"/>
          <w:lang w:bidi="my-MM"/>
        </w:rPr>
        <w:t>KNN Classifier</w:t>
      </w:r>
      <w:r>
        <w:rPr>
          <w:rFonts w:ascii="Pyidaungsu" w:hAnsi="Pyidaungsu" w:cs="Pyidaungsu" w:hint="cs"/>
          <w:sz w:val="28"/>
          <w:szCs w:val="28"/>
          <w:cs/>
          <w:lang w:bidi="my-MM"/>
        </w:rPr>
        <w:t xml:space="preserve"> </w:t>
      </w:r>
      <w:r w:rsidRPr="006834D5">
        <w:rPr>
          <w:rFonts w:ascii="Pyidaungsu" w:hAnsi="Pyidaungsu" w:cs="Pyidaungsu" w:hint="cs"/>
          <w:sz w:val="28"/>
          <w:szCs w:val="28"/>
          <w:cs/>
          <w:lang w:val="en-SG" w:bidi="my-MM"/>
        </w:rPr>
        <w:t>သုံး၍</w:t>
      </w:r>
      <w:r w:rsidRPr="006834D5">
        <w:rPr>
          <w:rFonts w:ascii="Pyidaungsu" w:hAnsi="Pyidaungsu" w:cs="Pyidaungsu" w:hint="cs"/>
          <w:cs/>
          <w:lang w:bidi="my-MM"/>
        </w:rPr>
        <w:t xml:space="preserve"> </w:t>
      </w:r>
      <w:r>
        <w:rPr>
          <w:rFonts w:ascii="Pyidaungsu" w:hAnsi="Pyidaungsu" w:cs="Pyidaungsu" w:hint="cs"/>
          <w:sz w:val="28"/>
          <w:szCs w:val="28"/>
          <w:cs/>
          <w:lang w:bidi="my-MM"/>
        </w:rPr>
        <w:t xml:space="preserve">ခန့်မှန်းတွက်ချက်ပုံ အဆင့်ဆင့်ကို ဖော်ပြထားခြင်း ဖြစ်သည်။ ယခု ပုစ္ဆာတွင်  </w:t>
      </w:r>
      <w:r>
        <w:rPr>
          <w:rFonts w:ascii="Pyidaungsu" w:hAnsi="Pyidaungsu" w:cs="Pyidaungsu"/>
          <w:sz w:val="28"/>
          <w:szCs w:val="28"/>
          <w:lang w:bidi="my-MM"/>
        </w:rPr>
        <w:t>K</w:t>
      </w:r>
      <w:r>
        <w:rPr>
          <w:rFonts w:ascii="Pyidaungsu" w:hAnsi="Pyidaungsu" w:cs="Pyidaungsu" w:hint="cs"/>
          <w:sz w:val="28"/>
          <w:szCs w:val="28"/>
          <w:cs/>
          <w:lang w:bidi="my-MM"/>
        </w:rPr>
        <w:t xml:space="preserve"> ၏တန်ဖိုးကို ၅ ဟု သတ်မှတ်ထားသည်။ </w:t>
      </w:r>
    </w:p>
    <w:p w14:paraId="508A2A89" w14:textId="76AC09AE" w:rsidR="008F0477" w:rsidRDefault="008F0477" w:rsidP="003B3809">
      <w:pPr>
        <w:spacing w:after="0" w:line="276" w:lineRule="auto"/>
        <w:ind w:left="720" w:hanging="720"/>
        <w:jc w:val="both"/>
        <w:rPr>
          <w:rFonts w:ascii="Pyidaungsu" w:hAnsi="Pyidaungsu" w:cs="Pyidaungsu"/>
          <w:sz w:val="28"/>
          <w:szCs w:val="28"/>
          <w:lang w:bidi="my-MM"/>
        </w:rPr>
      </w:pPr>
      <w:r w:rsidRPr="008F0477">
        <w:rPr>
          <w:rFonts w:ascii="Pyidaungsu" w:hAnsi="Pyidaungsu" w:cs="Pyidaungsu" w:hint="cs"/>
          <w:noProof/>
          <w:sz w:val="28"/>
          <w:szCs w:val="28"/>
          <w:cs/>
          <w:lang w:bidi="my-MM"/>
        </w:rPr>
        <w:lastRenderedPageBreak/>
        <w:drawing>
          <wp:inline distT="0" distB="0" distL="0" distR="0" wp14:anchorId="4884B9EE" wp14:editId="2022EB5D">
            <wp:extent cx="5943600" cy="21310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31060"/>
                    </a:xfrm>
                    <a:prstGeom prst="rect">
                      <a:avLst/>
                    </a:prstGeom>
                    <a:noFill/>
                    <a:ln>
                      <a:noFill/>
                    </a:ln>
                  </pic:spPr>
                </pic:pic>
              </a:graphicData>
            </a:graphic>
          </wp:inline>
        </w:drawing>
      </w:r>
    </w:p>
    <w:p w14:paraId="40FC4036" w14:textId="7A6F5D8B" w:rsidR="008F0477" w:rsidRPr="003B3809" w:rsidRDefault="008F0477" w:rsidP="003B3809">
      <w:pPr>
        <w:spacing w:after="0" w:line="276" w:lineRule="auto"/>
        <w:ind w:left="720" w:hanging="720"/>
        <w:jc w:val="both"/>
        <w:rPr>
          <w:rFonts w:ascii="Pyidaungsu" w:hAnsi="Pyidaungsu" w:cs="Pyidaungsu"/>
          <w:sz w:val="28"/>
          <w:szCs w:val="28"/>
          <w:cs/>
          <w:lang w:bidi="my-MM"/>
        </w:rPr>
      </w:pPr>
      <w:r w:rsidRPr="008F0477">
        <w:rPr>
          <w:rFonts w:ascii="Pyidaungsu" w:hAnsi="Pyidaungsu" w:cs="Pyidaungsu" w:hint="cs"/>
          <w:noProof/>
          <w:sz w:val="28"/>
          <w:szCs w:val="28"/>
          <w:cs/>
          <w:lang w:bidi="my-MM"/>
        </w:rPr>
        <w:drawing>
          <wp:inline distT="0" distB="0" distL="0" distR="0" wp14:anchorId="0B3B670E" wp14:editId="3493923E">
            <wp:extent cx="5943600" cy="5582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582920"/>
                    </a:xfrm>
                    <a:prstGeom prst="rect">
                      <a:avLst/>
                    </a:prstGeom>
                    <a:noFill/>
                    <a:ln>
                      <a:noFill/>
                    </a:ln>
                  </pic:spPr>
                </pic:pic>
              </a:graphicData>
            </a:graphic>
          </wp:inline>
        </w:drawing>
      </w:r>
    </w:p>
    <w:p w14:paraId="261A2290" w14:textId="020DAE2B" w:rsidR="003B3809" w:rsidRDefault="003B3809" w:rsidP="00145E24">
      <w:pPr>
        <w:spacing w:after="60" w:line="276" w:lineRule="auto"/>
        <w:ind w:firstLine="0"/>
        <w:jc w:val="both"/>
        <w:rPr>
          <w:rFonts w:ascii="Pyidaungsu" w:hAnsi="Pyidaungsu" w:cs="Pyidaungsu"/>
          <w:sz w:val="28"/>
          <w:szCs w:val="28"/>
          <w:lang w:bidi="my-MM"/>
        </w:rPr>
      </w:pPr>
    </w:p>
    <w:p w14:paraId="10A143DD" w14:textId="03309EA4" w:rsidR="008F0477" w:rsidRPr="008154B4" w:rsidRDefault="008F0477" w:rsidP="008F0477">
      <w:pPr>
        <w:pStyle w:val="Heading2"/>
        <w:spacing w:before="0" w:line="276" w:lineRule="auto"/>
        <w:jc w:val="both"/>
        <w:rPr>
          <w:rFonts w:ascii="Pyidaungsu" w:hAnsi="Pyidaungsu" w:cs="Pyidaungsu"/>
          <w:lang w:bidi="my-MM"/>
        </w:rPr>
      </w:pPr>
      <w:bookmarkStart w:id="26" w:name="_Toc125496907"/>
      <w:r w:rsidRPr="008154B4">
        <w:rPr>
          <w:rFonts w:ascii="Pyidaungsu" w:hAnsi="Pyidaungsu" w:cs="Pyidaungsu"/>
          <w:lang w:bidi="my-MM"/>
        </w:rPr>
        <w:lastRenderedPageBreak/>
        <w:t>SVM Classifier</w:t>
      </w:r>
      <w:bookmarkEnd w:id="26"/>
    </w:p>
    <w:p w14:paraId="0A5813F5" w14:textId="586AA887" w:rsidR="00005BEC" w:rsidRDefault="00005BEC" w:rsidP="00145E24">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၄၇။</w:t>
      </w:r>
      <w:r>
        <w:rPr>
          <w:rFonts w:ascii="Pyidaungsu" w:hAnsi="Pyidaungsu" w:cs="Pyidaungsu"/>
          <w:sz w:val="28"/>
          <w:szCs w:val="28"/>
          <w:cs/>
          <w:lang w:bidi="my-MM"/>
        </w:rPr>
        <w:tab/>
      </w:r>
      <w:r>
        <w:rPr>
          <w:rFonts w:ascii="Pyidaungsu" w:hAnsi="Pyidaungsu" w:cs="Pyidaungsu"/>
          <w:sz w:val="28"/>
          <w:szCs w:val="28"/>
          <w:lang w:bidi="my-MM"/>
        </w:rPr>
        <w:t xml:space="preserve">Support Vector Machine (SVM) </w:t>
      </w:r>
      <w:r>
        <w:rPr>
          <w:rFonts w:ascii="Pyidaungsu" w:hAnsi="Pyidaungsu" w:cs="Pyidaungsu" w:hint="cs"/>
          <w:sz w:val="28"/>
          <w:szCs w:val="28"/>
          <w:cs/>
          <w:lang w:bidi="my-MM"/>
        </w:rPr>
        <w:t xml:space="preserve">သည် လူသုံးအများဆုံး </w:t>
      </w:r>
      <w:r>
        <w:rPr>
          <w:rFonts w:ascii="Pyidaungsu" w:hAnsi="Pyidaungsu" w:cs="Pyidaungsu"/>
          <w:sz w:val="28"/>
          <w:szCs w:val="28"/>
          <w:lang w:bidi="my-MM"/>
        </w:rPr>
        <w:t xml:space="preserve">Classifier </w:t>
      </w:r>
      <w:r>
        <w:rPr>
          <w:rFonts w:ascii="Pyidaungsu" w:hAnsi="Pyidaungsu" w:cs="Pyidaungsu" w:hint="cs"/>
          <w:sz w:val="28"/>
          <w:szCs w:val="28"/>
          <w:cs/>
          <w:lang w:bidi="my-MM"/>
        </w:rPr>
        <w:t xml:space="preserve">တစ်ခု ဖြစ်သည်။ </w:t>
      </w:r>
      <w:r>
        <w:rPr>
          <w:rFonts w:ascii="Pyidaungsu" w:hAnsi="Pyidaungsu" w:cs="Pyidaungsu"/>
          <w:sz w:val="28"/>
          <w:szCs w:val="28"/>
          <w:lang w:bidi="my-MM"/>
        </w:rPr>
        <w:t>SVM</w:t>
      </w:r>
      <w:r>
        <w:rPr>
          <w:rFonts w:ascii="Pyidaungsu" w:hAnsi="Pyidaungsu" w:cs="Pyidaungsu" w:hint="cs"/>
          <w:sz w:val="28"/>
          <w:szCs w:val="28"/>
          <w:cs/>
          <w:lang w:bidi="my-MM"/>
        </w:rPr>
        <w:t xml:space="preserve"> ကို </w:t>
      </w:r>
      <w:r>
        <w:rPr>
          <w:rFonts w:ascii="Pyidaungsu" w:hAnsi="Pyidaungsu" w:cs="Pyidaungsu"/>
          <w:sz w:val="28"/>
          <w:szCs w:val="28"/>
          <w:lang w:bidi="my-MM"/>
        </w:rPr>
        <w:t xml:space="preserve">Classification </w:t>
      </w:r>
      <w:r>
        <w:rPr>
          <w:rFonts w:ascii="Pyidaungsu" w:hAnsi="Pyidaungsu" w:cs="Pyidaungsu" w:hint="cs"/>
          <w:sz w:val="28"/>
          <w:szCs w:val="28"/>
          <w:cs/>
          <w:lang w:bidi="my-MM"/>
        </w:rPr>
        <w:t xml:space="preserve">ပြဿနာအတွက် အဓိက သုံးစွဲကြသော်လည်း </w:t>
      </w:r>
      <w:r>
        <w:rPr>
          <w:rFonts w:ascii="Pyidaungsu" w:hAnsi="Pyidaungsu" w:cs="Pyidaungsu"/>
          <w:sz w:val="28"/>
          <w:szCs w:val="28"/>
          <w:lang w:bidi="my-MM"/>
        </w:rPr>
        <w:t xml:space="preserve">Regression </w:t>
      </w:r>
      <w:r>
        <w:rPr>
          <w:rFonts w:ascii="Pyidaungsu" w:hAnsi="Pyidaungsu" w:cs="Pyidaungsu" w:hint="cs"/>
          <w:sz w:val="28"/>
          <w:szCs w:val="28"/>
          <w:cs/>
          <w:lang w:bidi="my-MM"/>
        </w:rPr>
        <w:t xml:space="preserve">ပြဿနာများ အတွက်လည်း သုံးစွဲနိုင်သည်။ </w:t>
      </w:r>
    </w:p>
    <w:p w14:paraId="0ED02E6B" w14:textId="20D5AB77" w:rsidR="00016162" w:rsidRDefault="00016162" w:rsidP="00016162">
      <w:pPr>
        <w:spacing w:after="60" w:line="276" w:lineRule="auto"/>
        <w:ind w:firstLine="0"/>
        <w:jc w:val="center"/>
        <w:rPr>
          <w:rFonts w:ascii="Pyidaungsu" w:hAnsi="Pyidaungsu" w:cs="Pyidaungsu"/>
          <w:sz w:val="28"/>
          <w:szCs w:val="28"/>
          <w:lang w:bidi="my-MM"/>
        </w:rPr>
      </w:pPr>
      <w:r w:rsidRPr="00016162">
        <w:rPr>
          <w:rFonts w:ascii="Pyidaungsu" w:hAnsi="Pyidaungsu" w:cs="Pyidaungsu" w:hint="cs"/>
          <w:noProof/>
          <w:sz w:val="28"/>
          <w:szCs w:val="28"/>
          <w:cs/>
          <w:lang w:bidi="my-MM"/>
        </w:rPr>
        <w:drawing>
          <wp:inline distT="0" distB="0" distL="0" distR="0" wp14:anchorId="401FAD8D" wp14:editId="58605D2F">
            <wp:extent cx="5379351" cy="40853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5077" cy="4089652"/>
                    </a:xfrm>
                    <a:prstGeom prst="rect">
                      <a:avLst/>
                    </a:prstGeom>
                    <a:noFill/>
                    <a:ln>
                      <a:noFill/>
                    </a:ln>
                  </pic:spPr>
                </pic:pic>
              </a:graphicData>
            </a:graphic>
          </wp:inline>
        </w:drawing>
      </w:r>
    </w:p>
    <w:p w14:paraId="76EBD064" w14:textId="674BA9B5" w:rsidR="00005BEC" w:rsidRDefault="00005BEC" w:rsidP="007F23E7">
      <w:pPr>
        <w:spacing w:after="60"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ပုံ (၃-ဆ) </w:t>
      </w:r>
      <w:r w:rsidR="007F23E7">
        <w:rPr>
          <w:rFonts w:ascii="Pyidaungsu" w:hAnsi="Pyidaungsu" w:cs="Pyidaungsu"/>
          <w:sz w:val="28"/>
          <w:szCs w:val="28"/>
          <w:lang w:bidi="my-MM"/>
        </w:rPr>
        <w:t>SVM</w:t>
      </w:r>
      <w:r w:rsidR="007F23E7">
        <w:rPr>
          <w:rFonts w:ascii="Pyidaungsu" w:hAnsi="Pyidaungsu" w:cs="Pyidaungsu" w:hint="cs"/>
          <w:sz w:val="28"/>
          <w:szCs w:val="28"/>
          <w:cs/>
          <w:lang w:bidi="my-MM"/>
        </w:rPr>
        <w:t xml:space="preserve"> </w:t>
      </w:r>
      <w:r w:rsidR="007F23E7">
        <w:rPr>
          <w:rFonts w:ascii="Pyidaungsu" w:hAnsi="Pyidaungsu" w:cs="Pyidaungsu"/>
          <w:sz w:val="28"/>
          <w:szCs w:val="28"/>
          <w:lang w:bidi="my-MM"/>
        </w:rPr>
        <w:t>Classifier in 2 Dimensional Feature Space</w:t>
      </w:r>
    </w:p>
    <w:p w14:paraId="5CBA6915" w14:textId="77777777" w:rsidR="00F21D5B" w:rsidRDefault="00F21D5B" w:rsidP="007F23E7">
      <w:pPr>
        <w:spacing w:after="60" w:line="276" w:lineRule="auto"/>
        <w:ind w:firstLine="0"/>
        <w:jc w:val="center"/>
        <w:rPr>
          <w:rFonts w:ascii="Pyidaungsu" w:hAnsi="Pyidaungsu" w:cs="Pyidaungsu"/>
          <w:sz w:val="28"/>
          <w:szCs w:val="28"/>
          <w:lang w:bidi="my-MM"/>
        </w:rPr>
      </w:pPr>
    </w:p>
    <w:p w14:paraId="0234A5C5" w14:textId="77777777" w:rsidR="007F23E7" w:rsidRDefault="00005BEC" w:rsidP="00145E24">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၄၈။</w:t>
      </w:r>
      <w:r>
        <w:rPr>
          <w:rFonts w:ascii="Pyidaungsu" w:hAnsi="Pyidaungsu" w:cs="Pyidaungsu"/>
          <w:sz w:val="28"/>
          <w:szCs w:val="28"/>
          <w:cs/>
          <w:lang w:bidi="my-MM"/>
        </w:rPr>
        <w:tab/>
      </w:r>
      <w:r>
        <w:rPr>
          <w:rFonts w:ascii="Pyidaungsu" w:hAnsi="Pyidaungsu" w:cs="Pyidaungsu"/>
          <w:sz w:val="28"/>
          <w:szCs w:val="28"/>
          <w:lang w:bidi="my-MM"/>
        </w:rPr>
        <w:t>SVM</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Classifier </w:t>
      </w:r>
      <w:r>
        <w:rPr>
          <w:rFonts w:ascii="Pyidaungsu" w:hAnsi="Pyidaungsu" w:cs="Pyidaungsu" w:hint="cs"/>
          <w:sz w:val="28"/>
          <w:szCs w:val="28"/>
          <w:cs/>
          <w:lang w:bidi="my-MM"/>
        </w:rPr>
        <w:t xml:space="preserve">၏ လုပ်ဆောင်ချက်ကို အောက်ပါ ပုံ (၃-ဆ) တွင် လေ့လာနိုင် သည်။ </w:t>
      </w:r>
      <w:r>
        <w:rPr>
          <w:rFonts w:ascii="Pyidaungsu" w:hAnsi="Pyidaungsu" w:cs="Pyidaungsu"/>
          <w:sz w:val="28"/>
          <w:szCs w:val="28"/>
          <w:lang w:bidi="my-MM"/>
        </w:rPr>
        <w:t>SVM</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Classifier </w:t>
      </w:r>
      <w:r>
        <w:rPr>
          <w:rFonts w:ascii="Pyidaungsu" w:hAnsi="Pyidaungsu" w:cs="Pyidaungsu" w:hint="cs"/>
          <w:sz w:val="28"/>
          <w:szCs w:val="28"/>
          <w:cs/>
          <w:lang w:bidi="my-MM"/>
        </w:rPr>
        <w:t xml:space="preserve">၏ ရည်ရွယ်ချက်မှာ </w:t>
      </w:r>
      <w:r w:rsidR="007F23E7">
        <w:rPr>
          <w:rFonts w:ascii="Pyidaungsu" w:hAnsi="Pyidaungsu" w:cs="Pyidaungsu"/>
          <w:sz w:val="28"/>
          <w:szCs w:val="28"/>
          <w:lang w:bidi="my-MM"/>
        </w:rPr>
        <w:t xml:space="preserve">Positive </w:t>
      </w:r>
      <w:r w:rsidR="007F23E7">
        <w:rPr>
          <w:rFonts w:ascii="Pyidaungsu" w:hAnsi="Pyidaungsu" w:cs="Pyidaungsu" w:hint="cs"/>
          <w:sz w:val="28"/>
          <w:szCs w:val="28"/>
          <w:cs/>
          <w:lang w:bidi="my-MM"/>
        </w:rPr>
        <w:t xml:space="preserve">နှင့် </w:t>
      </w:r>
      <w:r w:rsidR="007F23E7">
        <w:rPr>
          <w:rFonts w:ascii="Pyidaungsu" w:hAnsi="Pyidaungsu" w:cs="Pyidaungsu"/>
          <w:sz w:val="28"/>
          <w:szCs w:val="28"/>
          <w:lang w:bidi="my-MM"/>
        </w:rPr>
        <w:t xml:space="preserve">Negative Class </w:t>
      </w:r>
      <w:r>
        <w:rPr>
          <w:rFonts w:ascii="Pyidaungsu" w:hAnsi="Pyidaungsu" w:cs="Pyidaungsu" w:hint="cs"/>
          <w:sz w:val="28"/>
          <w:szCs w:val="28"/>
          <w:cs/>
          <w:lang w:bidi="my-MM"/>
        </w:rPr>
        <w:t>ကို ခွဲခြား</w:t>
      </w:r>
      <w:r w:rsidR="007F23E7">
        <w:rPr>
          <w:rFonts w:ascii="Pyidaungsu" w:hAnsi="Pyidaungsu" w:cs="Pyidaungsu" w:hint="cs"/>
          <w:sz w:val="28"/>
          <w:szCs w:val="28"/>
          <w:cs/>
          <w:lang w:bidi="my-MM"/>
        </w:rPr>
        <w:t xml:space="preserve">ပေး </w:t>
      </w:r>
      <w:r>
        <w:rPr>
          <w:rFonts w:ascii="Pyidaungsu" w:hAnsi="Pyidaungsu" w:cs="Pyidaungsu" w:hint="cs"/>
          <w:sz w:val="28"/>
          <w:szCs w:val="28"/>
          <w:cs/>
          <w:lang w:bidi="my-MM"/>
        </w:rPr>
        <w:t xml:space="preserve">နိုင်မည့် </w:t>
      </w:r>
      <w:r>
        <w:rPr>
          <w:rFonts w:ascii="Pyidaungsu" w:hAnsi="Pyidaungsu" w:cs="Pyidaungsu"/>
          <w:sz w:val="28"/>
          <w:szCs w:val="28"/>
          <w:lang w:bidi="my-MM"/>
        </w:rPr>
        <w:t xml:space="preserve">Boundary </w:t>
      </w:r>
      <w:r>
        <w:rPr>
          <w:rFonts w:ascii="Pyidaungsu" w:hAnsi="Pyidaungsu" w:cs="Pyidaungsu" w:hint="cs"/>
          <w:sz w:val="28"/>
          <w:szCs w:val="28"/>
          <w:cs/>
          <w:lang w:bidi="my-MM"/>
        </w:rPr>
        <w:t xml:space="preserve">တစ်ခုကို ရှာဖွေခြင်း ဖြစ်သည်။ ထိုနယ်မြေပိုင်းခြားပေးနိုင်သည့် </w:t>
      </w:r>
      <w:r>
        <w:rPr>
          <w:rFonts w:ascii="Pyidaungsu" w:hAnsi="Pyidaungsu" w:cs="Pyidaungsu"/>
          <w:sz w:val="28"/>
          <w:szCs w:val="28"/>
          <w:lang w:bidi="my-MM"/>
        </w:rPr>
        <w:t xml:space="preserve">Boundary </w:t>
      </w:r>
      <w:r>
        <w:rPr>
          <w:rFonts w:ascii="Pyidaungsu" w:hAnsi="Pyidaungsu" w:cs="Pyidaungsu" w:hint="cs"/>
          <w:sz w:val="28"/>
          <w:szCs w:val="28"/>
          <w:cs/>
          <w:lang w:bidi="my-MM"/>
        </w:rPr>
        <w:t xml:space="preserve">ကို </w:t>
      </w:r>
      <w:r w:rsidRPr="00F21D5B">
        <w:rPr>
          <w:rFonts w:ascii="Pyidaungsu" w:hAnsi="Pyidaungsu" w:cs="Pyidaungsu"/>
          <w:b/>
          <w:bCs/>
          <w:sz w:val="28"/>
          <w:szCs w:val="28"/>
          <w:lang w:bidi="my-MM"/>
        </w:rPr>
        <w:t>Decision Boundary</w:t>
      </w:r>
      <w:r>
        <w:rPr>
          <w:rFonts w:ascii="Pyidaungsu" w:hAnsi="Pyidaungsu" w:cs="Pyidaungsu"/>
          <w:sz w:val="28"/>
          <w:szCs w:val="28"/>
          <w:lang w:bidi="my-MM"/>
        </w:rPr>
        <w:t xml:space="preserve"> </w:t>
      </w:r>
      <w:r>
        <w:rPr>
          <w:rFonts w:ascii="Pyidaungsu" w:hAnsi="Pyidaungsu" w:cs="Pyidaungsu" w:hint="cs"/>
          <w:sz w:val="28"/>
          <w:szCs w:val="28"/>
          <w:cs/>
          <w:lang w:bidi="my-MM"/>
        </w:rPr>
        <w:t>ဟု ခေါ်သည်။ ပုံ (၃-ဆ)</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အရ </w:t>
      </w:r>
      <w:r>
        <w:rPr>
          <w:rFonts w:ascii="Pyidaungsu" w:hAnsi="Pyidaungsu" w:cs="Pyidaungsu"/>
          <w:sz w:val="28"/>
          <w:szCs w:val="28"/>
          <w:lang w:bidi="my-MM"/>
        </w:rPr>
        <w:t>Decision Boundary</w:t>
      </w:r>
      <w:r>
        <w:rPr>
          <w:rFonts w:ascii="Pyidaungsu" w:hAnsi="Pyidaungsu" w:cs="Pyidaungsu" w:hint="cs"/>
          <w:sz w:val="28"/>
          <w:szCs w:val="28"/>
          <w:cs/>
          <w:lang w:bidi="my-MM"/>
        </w:rPr>
        <w:t xml:space="preserve"> သည် မျဥ်းဖြောင့် တစ်ကြောင်းဖြစ်သည်ကို တွေ့နိုင်သည်။ </w:t>
      </w:r>
    </w:p>
    <w:p w14:paraId="393D54D0" w14:textId="0F2BC1FA" w:rsidR="002B29A3" w:rsidRDefault="007F23E7" w:rsidP="00145E24">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၄၉။</w:t>
      </w:r>
      <w:r>
        <w:rPr>
          <w:rFonts w:ascii="Pyidaungsu" w:hAnsi="Pyidaungsu" w:cs="Pyidaungsu"/>
          <w:sz w:val="28"/>
          <w:szCs w:val="28"/>
          <w:cs/>
          <w:lang w:bidi="my-MM"/>
        </w:rPr>
        <w:tab/>
      </w:r>
      <w:r>
        <w:rPr>
          <w:rFonts w:ascii="Pyidaungsu" w:hAnsi="Pyidaungsu" w:cs="Pyidaungsu"/>
          <w:sz w:val="28"/>
          <w:szCs w:val="28"/>
          <w:lang w:bidi="my-MM"/>
        </w:rPr>
        <w:t xml:space="preserve">Independent Variable or Feature </w:t>
      </w:r>
      <w:r>
        <w:rPr>
          <w:rFonts w:ascii="Pyidaungsu" w:hAnsi="Pyidaungsu" w:cs="Pyidaungsu" w:hint="cs"/>
          <w:sz w:val="28"/>
          <w:szCs w:val="28"/>
          <w:cs/>
          <w:lang w:bidi="my-MM"/>
        </w:rPr>
        <w:t xml:space="preserve">၂ ခုထဲကို သာထည့်သွင်းစဥ်းစားရန် လိုအပ်သည့် ပုစ္ဆာများတွင် </w:t>
      </w:r>
      <w:r>
        <w:rPr>
          <w:rFonts w:ascii="Pyidaungsu" w:hAnsi="Pyidaungsu" w:cs="Pyidaungsu"/>
          <w:sz w:val="28"/>
          <w:szCs w:val="28"/>
          <w:lang w:bidi="my-MM"/>
        </w:rPr>
        <w:t xml:space="preserve">Boundary </w:t>
      </w:r>
      <w:r>
        <w:rPr>
          <w:rFonts w:ascii="Pyidaungsu" w:hAnsi="Pyidaungsu" w:cs="Pyidaungsu" w:hint="cs"/>
          <w:sz w:val="28"/>
          <w:szCs w:val="28"/>
          <w:cs/>
          <w:lang w:bidi="my-MM"/>
        </w:rPr>
        <w:t xml:space="preserve">သည် မျဥ်းတစ်ခု ဖြစ်သော်သည်း </w:t>
      </w:r>
      <w:r>
        <w:rPr>
          <w:rFonts w:ascii="Pyidaungsu" w:hAnsi="Pyidaungsu" w:cs="Pyidaungsu"/>
          <w:sz w:val="28"/>
          <w:szCs w:val="28"/>
          <w:lang w:bidi="my-MM"/>
        </w:rPr>
        <w:t xml:space="preserve">Feature </w:t>
      </w:r>
      <w:r>
        <w:rPr>
          <w:rFonts w:ascii="Pyidaungsu" w:hAnsi="Pyidaungsu" w:cs="Pyidaungsu" w:hint="cs"/>
          <w:sz w:val="28"/>
          <w:szCs w:val="28"/>
          <w:cs/>
          <w:lang w:bidi="my-MM"/>
        </w:rPr>
        <w:t xml:space="preserve">၂ ခုထက်ပိုလာပါက </w:t>
      </w:r>
      <w:r>
        <w:rPr>
          <w:rFonts w:ascii="Pyidaungsu" w:hAnsi="Pyidaungsu" w:cs="Pyidaungsu"/>
          <w:sz w:val="28"/>
          <w:szCs w:val="28"/>
          <w:lang w:bidi="my-MM"/>
        </w:rPr>
        <w:t xml:space="preserve">Plane </w:t>
      </w:r>
      <w:r>
        <w:rPr>
          <w:rFonts w:ascii="Pyidaungsu" w:hAnsi="Pyidaungsu" w:cs="Pyidaungsu" w:hint="cs"/>
          <w:sz w:val="28"/>
          <w:szCs w:val="28"/>
          <w:cs/>
          <w:lang w:bidi="my-MM"/>
        </w:rPr>
        <w:t xml:space="preserve">ဖြင့်သာ ပိုင်းခြားနိုင်မည်။ </w:t>
      </w:r>
      <w:r>
        <w:rPr>
          <w:rFonts w:ascii="Pyidaungsu" w:hAnsi="Pyidaungsu" w:cs="Pyidaungsu"/>
          <w:sz w:val="28"/>
          <w:szCs w:val="28"/>
          <w:lang w:bidi="my-MM"/>
        </w:rPr>
        <w:t xml:space="preserve">Classification </w:t>
      </w:r>
      <w:r>
        <w:rPr>
          <w:rFonts w:ascii="Pyidaungsu" w:hAnsi="Pyidaungsu" w:cs="Pyidaungsu" w:hint="cs"/>
          <w:sz w:val="28"/>
          <w:szCs w:val="28"/>
          <w:cs/>
          <w:lang w:bidi="my-MM"/>
        </w:rPr>
        <w:t xml:space="preserve">ပုစ္ဆာများတွင် </w:t>
      </w:r>
      <w:r>
        <w:rPr>
          <w:rFonts w:ascii="Pyidaungsu" w:hAnsi="Pyidaungsu" w:cs="Pyidaungsu"/>
          <w:sz w:val="28"/>
          <w:szCs w:val="28"/>
          <w:lang w:bidi="my-MM"/>
        </w:rPr>
        <w:t xml:space="preserve">Feature </w:t>
      </w:r>
      <w:r>
        <w:rPr>
          <w:rFonts w:ascii="Pyidaungsu" w:hAnsi="Pyidaungsu" w:cs="Pyidaungsu" w:hint="cs"/>
          <w:sz w:val="28"/>
          <w:szCs w:val="28"/>
          <w:cs/>
          <w:lang w:bidi="my-MM"/>
        </w:rPr>
        <w:t xml:space="preserve">အရေအတွက် အများအပြားကို ထည့်သွင်း စဥ်းစား လေ့ရှိသည်။ သို့ဖြစ်၍ အဆိုပါ </w:t>
      </w:r>
      <w:r>
        <w:rPr>
          <w:rFonts w:ascii="Pyidaungsu" w:hAnsi="Pyidaungsu" w:cs="Pyidaungsu"/>
          <w:sz w:val="28"/>
          <w:szCs w:val="28"/>
          <w:lang w:bidi="my-MM"/>
        </w:rPr>
        <w:t xml:space="preserve">Boundary </w:t>
      </w:r>
      <w:r>
        <w:rPr>
          <w:rFonts w:ascii="Pyidaungsu" w:hAnsi="Pyidaungsu" w:cs="Pyidaungsu" w:hint="cs"/>
          <w:sz w:val="28"/>
          <w:szCs w:val="28"/>
          <w:cs/>
          <w:lang w:bidi="my-MM"/>
        </w:rPr>
        <w:t xml:space="preserve">ကို </w:t>
      </w:r>
      <w:r>
        <w:rPr>
          <w:rFonts w:ascii="Pyidaungsu" w:hAnsi="Pyidaungsu" w:cs="Pyidaungsu"/>
          <w:sz w:val="28"/>
          <w:szCs w:val="28"/>
          <w:lang w:bidi="my-MM"/>
        </w:rPr>
        <w:t xml:space="preserve">SVM </w:t>
      </w:r>
      <w:r>
        <w:rPr>
          <w:rFonts w:ascii="Pyidaungsu" w:hAnsi="Pyidaungsu" w:cs="Pyidaungsu" w:hint="cs"/>
          <w:sz w:val="28"/>
          <w:szCs w:val="28"/>
          <w:cs/>
          <w:lang w:bidi="my-MM"/>
        </w:rPr>
        <w:t>တွင်</w:t>
      </w:r>
      <w:r>
        <w:rPr>
          <w:rFonts w:ascii="Pyidaungsu" w:hAnsi="Pyidaungsu" w:cs="Pyidaungsu"/>
          <w:sz w:val="28"/>
          <w:szCs w:val="28"/>
          <w:lang w:bidi="my-MM"/>
        </w:rPr>
        <w:t xml:space="preserve"> </w:t>
      </w:r>
      <w:r w:rsidRPr="00016162">
        <w:rPr>
          <w:rFonts w:ascii="Pyidaungsu" w:hAnsi="Pyidaungsu" w:cs="Pyidaungsu"/>
          <w:b/>
          <w:bCs/>
          <w:sz w:val="28"/>
          <w:szCs w:val="28"/>
          <w:lang w:bidi="my-MM"/>
        </w:rPr>
        <w:t>Hyperplane</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ဟုသာ သုံးစွဲသည်။  </w:t>
      </w:r>
      <w:r>
        <w:rPr>
          <w:rFonts w:ascii="Pyidaungsu" w:hAnsi="Pyidaungsu" w:cs="Pyidaungsu"/>
          <w:sz w:val="28"/>
          <w:szCs w:val="28"/>
          <w:lang w:bidi="my-MM"/>
        </w:rPr>
        <w:t xml:space="preserve">3-Dimensional Feature Space </w:t>
      </w:r>
      <w:r>
        <w:rPr>
          <w:rFonts w:ascii="Pyidaungsu" w:hAnsi="Pyidaungsu" w:cs="Pyidaungsu" w:hint="cs"/>
          <w:sz w:val="28"/>
          <w:szCs w:val="28"/>
          <w:cs/>
          <w:lang w:bidi="my-MM"/>
        </w:rPr>
        <w:t>(</w:t>
      </w:r>
      <w:r>
        <w:rPr>
          <w:rFonts w:ascii="Pyidaungsu" w:hAnsi="Pyidaungsu" w:cs="Pyidaungsu"/>
          <w:sz w:val="28"/>
          <w:szCs w:val="28"/>
          <w:lang w:bidi="my-MM"/>
        </w:rPr>
        <w:t>Feature</w:t>
      </w:r>
      <w:r>
        <w:rPr>
          <w:rFonts w:ascii="Pyidaungsu" w:hAnsi="Pyidaungsu" w:cs="Pyidaungsu" w:hint="cs"/>
          <w:sz w:val="28"/>
          <w:szCs w:val="28"/>
          <w:cs/>
          <w:lang w:bidi="my-MM"/>
        </w:rPr>
        <w:t xml:space="preserve"> ၃ ခုကို အသုံးပြုထားသော ) </w:t>
      </w:r>
      <w:r>
        <w:rPr>
          <w:rFonts w:ascii="Pyidaungsu" w:hAnsi="Pyidaungsu" w:cs="Pyidaungsu"/>
          <w:sz w:val="28"/>
          <w:szCs w:val="28"/>
          <w:lang w:bidi="my-MM"/>
        </w:rPr>
        <w:t xml:space="preserve">Decision Boundary </w:t>
      </w:r>
      <w:r>
        <w:rPr>
          <w:rFonts w:ascii="Pyidaungsu" w:hAnsi="Pyidaungsu" w:cs="Pyidaungsu" w:hint="cs"/>
          <w:sz w:val="28"/>
          <w:szCs w:val="28"/>
          <w:cs/>
          <w:lang w:bidi="my-MM"/>
        </w:rPr>
        <w:t xml:space="preserve">ကို ပုံ (၃-ဇ) တွင် ပြသ ထားသည်။ ၃ ခုထက်ပိုသော </w:t>
      </w:r>
      <w:r>
        <w:rPr>
          <w:rFonts w:ascii="Pyidaungsu" w:hAnsi="Pyidaungsu" w:cs="Pyidaungsu"/>
          <w:sz w:val="28"/>
          <w:szCs w:val="28"/>
          <w:lang w:bidi="my-MM"/>
        </w:rPr>
        <w:t xml:space="preserve">Feature Space </w:t>
      </w:r>
      <w:r>
        <w:rPr>
          <w:rFonts w:ascii="Pyidaungsu" w:hAnsi="Pyidaungsu" w:cs="Pyidaungsu" w:hint="cs"/>
          <w:sz w:val="28"/>
          <w:szCs w:val="28"/>
          <w:cs/>
          <w:lang w:bidi="my-MM"/>
        </w:rPr>
        <w:t xml:space="preserve">များအတွက် ပုံဖြင့် ဖော်ယူရန် မလွယ်ကူပါ။ </w:t>
      </w:r>
    </w:p>
    <w:p w14:paraId="10906E43" w14:textId="24044C92" w:rsidR="007F23E7" w:rsidRDefault="007F23E7" w:rsidP="007F23E7">
      <w:pPr>
        <w:spacing w:after="60" w:line="276" w:lineRule="auto"/>
        <w:ind w:firstLine="0"/>
        <w:jc w:val="center"/>
        <w:rPr>
          <w:rFonts w:ascii="Pyidaungsu" w:hAnsi="Pyidaungsu" w:cs="Pyidaungsu"/>
          <w:sz w:val="28"/>
          <w:szCs w:val="28"/>
          <w:lang w:bidi="my-MM"/>
        </w:rPr>
      </w:pPr>
      <w:r w:rsidRPr="007F23E7">
        <w:rPr>
          <w:rFonts w:ascii="Pyidaungsu" w:hAnsi="Pyidaungsu" w:cs="Pyidaungsu" w:hint="cs"/>
          <w:noProof/>
          <w:sz w:val="28"/>
          <w:szCs w:val="28"/>
          <w:cs/>
          <w:lang w:bidi="my-MM"/>
        </w:rPr>
        <w:drawing>
          <wp:inline distT="0" distB="0" distL="0" distR="0" wp14:anchorId="4C3BFC33" wp14:editId="1178EDE8">
            <wp:extent cx="4895780" cy="3502742"/>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17684" b="9897"/>
                    <a:stretch/>
                  </pic:blipFill>
                  <pic:spPr bwMode="auto">
                    <a:xfrm>
                      <a:off x="0" y="0"/>
                      <a:ext cx="4896485" cy="3503246"/>
                    </a:xfrm>
                    <a:prstGeom prst="rect">
                      <a:avLst/>
                    </a:prstGeom>
                    <a:noFill/>
                    <a:ln>
                      <a:noFill/>
                    </a:ln>
                    <a:extLst>
                      <a:ext uri="{53640926-AAD7-44D8-BBD7-CCE9431645EC}">
                        <a14:shadowObscured xmlns:a14="http://schemas.microsoft.com/office/drawing/2010/main"/>
                      </a:ext>
                    </a:extLst>
                  </pic:spPr>
                </pic:pic>
              </a:graphicData>
            </a:graphic>
          </wp:inline>
        </w:drawing>
      </w:r>
    </w:p>
    <w:p w14:paraId="067CA6C0" w14:textId="5C044818" w:rsidR="007F23E7" w:rsidRDefault="007F23E7" w:rsidP="007F23E7">
      <w:pPr>
        <w:spacing w:after="60"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ပုံ (၃-ဇ)၊ </w:t>
      </w:r>
      <w:r>
        <w:rPr>
          <w:rFonts w:ascii="Pyidaungsu" w:hAnsi="Pyidaungsu" w:cs="Pyidaungsu"/>
          <w:sz w:val="28"/>
          <w:szCs w:val="28"/>
          <w:lang w:bidi="my-MM"/>
        </w:rPr>
        <w:t>SVM</w:t>
      </w:r>
      <w:r>
        <w:rPr>
          <w:rFonts w:ascii="Pyidaungsu" w:hAnsi="Pyidaungsu" w:cs="Pyidaungsu" w:hint="cs"/>
          <w:sz w:val="28"/>
          <w:szCs w:val="28"/>
          <w:cs/>
          <w:lang w:bidi="my-MM"/>
        </w:rPr>
        <w:t xml:space="preserve"> </w:t>
      </w:r>
      <w:r>
        <w:rPr>
          <w:rFonts w:ascii="Pyidaungsu" w:hAnsi="Pyidaungsu" w:cs="Pyidaungsu"/>
          <w:sz w:val="28"/>
          <w:szCs w:val="28"/>
          <w:lang w:bidi="my-MM"/>
        </w:rPr>
        <w:t>Classifier in 3-Dimenstional Feature Space</w:t>
      </w:r>
    </w:p>
    <w:p w14:paraId="2B4EA86C" w14:textId="77777777" w:rsidR="00F21D5B" w:rsidRDefault="00F21D5B" w:rsidP="007F23E7">
      <w:pPr>
        <w:spacing w:after="60" w:line="276" w:lineRule="auto"/>
        <w:ind w:firstLine="0"/>
        <w:jc w:val="center"/>
        <w:rPr>
          <w:rFonts w:ascii="Pyidaungsu" w:hAnsi="Pyidaungsu" w:cs="Pyidaungsu"/>
          <w:sz w:val="28"/>
          <w:szCs w:val="28"/>
          <w:lang w:bidi="my-MM"/>
        </w:rPr>
      </w:pPr>
    </w:p>
    <w:p w14:paraId="5DB8DCCB" w14:textId="6ADDBD4A" w:rsidR="00016162" w:rsidRDefault="00016162" w:rsidP="00016162">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၅၀။</w:t>
      </w:r>
      <w:r>
        <w:rPr>
          <w:rFonts w:ascii="Pyidaungsu" w:hAnsi="Pyidaungsu" w:cs="Pyidaungsu"/>
          <w:sz w:val="28"/>
          <w:szCs w:val="28"/>
          <w:cs/>
          <w:lang w:bidi="my-MM"/>
        </w:rPr>
        <w:tab/>
      </w:r>
      <w:r>
        <w:rPr>
          <w:rFonts w:ascii="Pyidaungsu" w:hAnsi="Pyidaungsu" w:cs="Pyidaungsu" w:hint="cs"/>
          <w:sz w:val="28"/>
          <w:szCs w:val="28"/>
          <w:cs/>
          <w:lang w:bidi="my-MM"/>
        </w:rPr>
        <w:t xml:space="preserve">ပုံ (၃-ဆ) နှင့် ပုံ (၃-ဇ) တို့ကို လေ့လာကြည့်ပါက </w:t>
      </w:r>
      <w:r>
        <w:rPr>
          <w:rFonts w:ascii="Pyidaungsu" w:hAnsi="Pyidaungsu" w:cs="Pyidaungsu"/>
          <w:sz w:val="28"/>
          <w:szCs w:val="28"/>
          <w:lang w:bidi="my-MM"/>
        </w:rPr>
        <w:t xml:space="preserve">Positive </w:t>
      </w:r>
      <w:r>
        <w:rPr>
          <w:rFonts w:ascii="Pyidaungsu" w:hAnsi="Pyidaungsu" w:cs="Pyidaungsu" w:hint="cs"/>
          <w:sz w:val="28"/>
          <w:szCs w:val="28"/>
          <w:cs/>
          <w:lang w:bidi="my-MM"/>
        </w:rPr>
        <w:t xml:space="preserve">နှင့် </w:t>
      </w:r>
      <w:r>
        <w:rPr>
          <w:rFonts w:ascii="Pyidaungsu" w:hAnsi="Pyidaungsu" w:cs="Pyidaungsu"/>
          <w:sz w:val="28"/>
          <w:szCs w:val="28"/>
          <w:lang w:bidi="my-MM"/>
        </w:rPr>
        <w:t xml:space="preserve">Negative Class </w:t>
      </w:r>
      <w:r>
        <w:rPr>
          <w:rFonts w:ascii="Pyidaungsu" w:hAnsi="Pyidaungsu" w:cs="Pyidaungsu" w:hint="cs"/>
          <w:sz w:val="28"/>
          <w:szCs w:val="28"/>
          <w:cs/>
          <w:lang w:bidi="my-MM"/>
        </w:rPr>
        <w:t xml:space="preserve">ကို ခွဲခြားပေး နိုင်မည့် </w:t>
      </w:r>
      <w:r>
        <w:rPr>
          <w:rFonts w:ascii="Pyidaungsu" w:hAnsi="Pyidaungsu" w:cs="Pyidaungsu"/>
          <w:sz w:val="28"/>
          <w:szCs w:val="28"/>
          <w:lang w:bidi="my-MM"/>
        </w:rPr>
        <w:t>Boundary</w:t>
      </w:r>
      <w:r>
        <w:rPr>
          <w:rFonts w:ascii="Pyidaungsu" w:hAnsi="Pyidaungsu" w:cs="Pyidaungsu" w:hint="cs"/>
          <w:sz w:val="28"/>
          <w:szCs w:val="28"/>
          <w:cs/>
          <w:lang w:bidi="my-MM"/>
        </w:rPr>
        <w:t xml:space="preserve"> သည် တစ်ခုထက်မက ရှိနိုင်သည်ကို သိနိုင်ပါသည်။ သို့ဖြစ်ရာ </w:t>
      </w:r>
      <w:r>
        <w:rPr>
          <w:rFonts w:ascii="Pyidaungsu" w:hAnsi="Pyidaungsu" w:cs="Pyidaungsu"/>
          <w:sz w:val="28"/>
          <w:szCs w:val="28"/>
          <w:lang w:bidi="my-MM"/>
        </w:rPr>
        <w:t>SVM</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Classifier </w:t>
      </w:r>
      <w:r>
        <w:rPr>
          <w:rFonts w:ascii="Pyidaungsu" w:hAnsi="Pyidaungsu" w:cs="Pyidaungsu" w:hint="cs"/>
          <w:sz w:val="28"/>
          <w:szCs w:val="28"/>
          <w:cs/>
          <w:lang w:bidi="my-MM"/>
        </w:rPr>
        <w:t xml:space="preserve">တွင် </w:t>
      </w:r>
      <w:r>
        <w:rPr>
          <w:rFonts w:ascii="Pyidaungsu" w:hAnsi="Pyidaungsu" w:cs="Pyidaungsu"/>
          <w:sz w:val="28"/>
          <w:szCs w:val="28"/>
          <w:lang w:bidi="my-MM"/>
        </w:rPr>
        <w:t>Boundary</w:t>
      </w:r>
      <w:r>
        <w:rPr>
          <w:rFonts w:ascii="Pyidaungsu" w:hAnsi="Pyidaungsu" w:cs="Pyidaungsu" w:hint="cs"/>
          <w:sz w:val="28"/>
          <w:szCs w:val="28"/>
          <w:cs/>
          <w:lang w:bidi="my-MM"/>
        </w:rPr>
        <w:t xml:space="preserve"> နှင့် </w:t>
      </w:r>
      <w:r>
        <w:rPr>
          <w:rFonts w:ascii="Pyidaungsu" w:hAnsi="Pyidaungsu" w:cs="Pyidaungsu"/>
          <w:sz w:val="28"/>
          <w:szCs w:val="28"/>
          <w:lang w:bidi="my-MM"/>
        </w:rPr>
        <w:t xml:space="preserve">Positive </w:t>
      </w:r>
      <w:r>
        <w:rPr>
          <w:rFonts w:ascii="Pyidaungsu" w:hAnsi="Pyidaungsu" w:cs="Pyidaungsu" w:hint="cs"/>
          <w:sz w:val="28"/>
          <w:szCs w:val="28"/>
          <w:cs/>
          <w:lang w:bidi="my-MM"/>
        </w:rPr>
        <w:t xml:space="preserve">နှင့် </w:t>
      </w:r>
      <w:r>
        <w:rPr>
          <w:rFonts w:ascii="Pyidaungsu" w:hAnsi="Pyidaungsu" w:cs="Pyidaungsu"/>
          <w:sz w:val="28"/>
          <w:szCs w:val="28"/>
          <w:lang w:bidi="my-MM"/>
        </w:rPr>
        <w:t xml:space="preserve">Negative Class </w:t>
      </w:r>
      <w:r>
        <w:rPr>
          <w:rFonts w:ascii="Pyidaungsu" w:hAnsi="Pyidaungsu" w:cs="Pyidaungsu" w:hint="cs"/>
          <w:sz w:val="28"/>
          <w:szCs w:val="28"/>
          <w:cs/>
          <w:lang w:bidi="my-MM"/>
        </w:rPr>
        <w:t xml:space="preserve">- ၂ ခုလုံးမှ </w:t>
      </w:r>
      <w:r>
        <w:rPr>
          <w:rFonts w:ascii="Pyidaungsu" w:hAnsi="Pyidaungsu" w:cs="Pyidaungsu" w:hint="cs"/>
          <w:sz w:val="28"/>
          <w:szCs w:val="28"/>
          <w:cs/>
          <w:lang w:bidi="my-MM"/>
        </w:rPr>
        <w:lastRenderedPageBreak/>
        <w:t xml:space="preserve">ဒေတာများ အကြားရှိသည့် အကွားအ၀ေး အကြီး ဆုံး ဖြစ်နိုင်မည့် </w:t>
      </w:r>
      <w:r>
        <w:rPr>
          <w:rFonts w:ascii="Pyidaungsu" w:hAnsi="Pyidaungsu" w:cs="Pyidaungsu"/>
          <w:sz w:val="28"/>
          <w:szCs w:val="28"/>
          <w:lang w:bidi="my-MM"/>
        </w:rPr>
        <w:t>Boundary</w:t>
      </w:r>
      <w:r>
        <w:rPr>
          <w:rFonts w:ascii="Pyidaungsu" w:hAnsi="Pyidaungsu" w:cs="Pyidaungsu" w:hint="cs"/>
          <w:sz w:val="28"/>
          <w:szCs w:val="28"/>
          <w:cs/>
          <w:lang w:bidi="my-MM"/>
        </w:rPr>
        <w:t xml:space="preserve"> ကို </w:t>
      </w:r>
      <w:r>
        <w:rPr>
          <w:rFonts w:ascii="Pyidaungsu" w:hAnsi="Pyidaungsu" w:cs="Pyidaungsu"/>
          <w:sz w:val="28"/>
          <w:szCs w:val="28"/>
          <w:lang w:bidi="my-MM"/>
        </w:rPr>
        <w:t>Decision Boundary</w:t>
      </w:r>
      <w:r>
        <w:rPr>
          <w:rFonts w:ascii="Pyidaungsu" w:hAnsi="Pyidaungsu" w:cs="Pyidaungsu" w:hint="cs"/>
          <w:sz w:val="28"/>
          <w:szCs w:val="28"/>
          <w:cs/>
          <w:lang w:bidi="my-MM"/>
        </w:rPr>
        <w:t xml:space="preserve"> ဟု သတ်မှတ်သည်။ ပုံ (၃-ဈ) </w:t>
      </w:r>
      <w:r w:rsidR="00F21D5B">
        <w:rPr>
          <w:rFonts w:ascii="Pyidaungsu" w:hAnsi="Pyidaungsu" w:cs="Pyidaungsu" w:hint="cs"/>
          <w:sz w:val="28"/>
          <w:szCs w:val="28"/>
          <w:cs/>
          <w:lang w:bidi="my-MM"/>
        </w:rPr>
        <w:t xml:space="preserve">တွင် ခဲရောင်ဖြင့် ပြသထားသည့် </w:t>
      </w:r>
      <w:r w:rsidR="00F21D5B">
        <w:rPr>
          <w:rFonts w:ascii="Pyidaungsu" w:hAnsi="Pyidaungsu" w:cs="Pyidaungsu"/>
          <w:sz w:val="28"/>
          <w:szCs w:val="28"/>
          <w:lang w:bidi="my-MM"/>
        </w:rPr>
        <w:t xml:space="preserve">Region </w:t>
      </w:r>
      <w:r>
        <w:rPr>
          <w:rFonts w:ascii="Pyidaungsu" w:hAnsi="Pyidaungsu" w:cs="Pyidaungsu" w:hint="cs"/>
          <w:sz w:val="28"/>
          <w:szCs w:val="28"/>
          <w:cs/>
          <w:lang w:bidi="my-MM"/>
        </w:rPr>
        <w:t xml:space="preserve">ကို </w:t>
      </w:r>
      <w:r w:rsidR="00F21D5B" w:rsidRPr="00F21D5B">
        <w:rPr>
          <w:rFonts w:ascii="Pyidaungsu" w:hAnsi="Pyidaungsu" w:cs="Pyidaungsu"/>
          <w:b/>
          <w:bCs/>
          <w:sz w:val="28"/>
          <w:szCs w:val="28"/>
          <w:lang w:bidi="my-MM"/>
        </w:rPr>
        <w:t>Margin</w:t>
      </w:r>
      <w:r w:rsidR="00F21D5B">
        <w:rPr>
          <w:rFonts w:ascii="Pyidaungsu" w:hAnsi="Pyidaungsu" w:cs="Pyidaungsu"/>
          <w:sz w:val="28"/>
          <w:szCs w:val="28"/>
          <w:lang w:bidi="my-MM"/>
        </w:rPr>
        <w:t xml:space="preserve"> </w:t>
      </w:r>
      <w:r w:rsidR="00F21D5B">
        <w:rPr>
          <w:rFonts w:ascii="Pyidaungsu" w:hAnsi="Pyidaungsu" w:cs="Pyidaungsu" w:hint="cs"/>
          <w:sz w:val="28"/>
          <w:szCs w:val="28"/>
          <w:cs/>
          <w:lang w:bidi="my-MM"/>
        </w:rPr>
        <w:t xml:space="preserve">ဟု ခေါ်ပြီး </w:t>
      </w:r>
      <w:r>
        <w:rPr>
          <w:rFonts w:ascii="Pyidaungsu" w:hAnsi="Pyidaungsu" w:cs="Pyidaungsu"/>
          <w:sz w:val="28"/>
          <w:szCs w:val="28"/>
          <w:lang w:bidi="my-MM"/>
        </w:rPr>
        <w:t>SVM</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Classifier </w:t>
      </w:r>
      <w:r>
        <w:rPr>
          <w:rFonts w:ascii="Pyidaungsu" w:hAnsi="Pyidaungsu" w:cs="Pyidaungsu" w:hint="cs"/>
          <w:sz w:val="28"/>
          <w:szCs w:val="28"/>
          <w:cs/>
          <w:lang w:bidi="my-MM"/>
        </w:rPr>
        <w:t xml:space="preserve">၏ တာ၀န်မှာ </w:t>
      </w:r>
      <w:r w:rsidR="00F21D5B">
        <w:rPr>
          <w:rFonts w:ascii="Pyidaungsu" w:hAnsi="Pyidaungsu" w:cs="Pyidaungsu" w:hint="cs"/>
          <w:sz w:val="28"/>
          <w:szCs w:val="28"/>
          <w:cs/>
          <w:lang w:bidi="my-MM"/>
        </w:rPr>
        <w:t xml:space="preserve">အဆိုပါ </w:t>
      </w:r>
      <w:r w:rsidR="00F21D5B">
        <w:rPr>
          <w:rFonts w:ascii="Pyidaungsu" w:hAnsi="Pyidaungsu" w:cs="Pyidaungsu"/>
          <w:sz w:val="28"/>
          <w:szCs w:val="28"/>
          <w:lang w:bidi="my-MM"/>
        </w:rPr>
        <w:t xml:space="preserve">Margin </w:t>
      </w:r>
      <w:r w:rsidR="00F21D5B">
        <w:rPr>
          <w:rFonts w:ascii="Pyidaungsu" w:hAnsi="Pyidaungsu" w:cs="Pyidaungsu" w:hint="cs"/>
          <w:sz w:val="28"/>
          <w:szCs w:val="28"/>
          <w:cs/>
          <w:lang w:bidi="my-MM"/>
        </w:rPr>
        <w:t xml:space="preserve">ကို အကြီးဆုံး ဖြစ်စေမည့် </w:t>
      </w:r>
      <w:r w:rsidR="00F21D5B">
        <w:rPr>
          <w:rFonts w:ascii="Pyidaungsu" w:hAnsi="Pyidaungsu" w:cs="Pyidaungsu"/>
          <w:sz w:val="28"/>
          <w:szCs w:val="28"/>
          <w:lang w:bidi="my-MM"/>
        </w:rPr>
        <w:t>Boundary</w:t>
      </w:r>
      <w:r w:rsidR="00F21D5B">
        <w:rPr>
          <w:rFonts w:ascii="Pyidaungsu" w:hAnsi="Pyidaungsu" w:cs="Pyidaungsu" w:hint="cs"/>
          <w:sz w:val="28"/>
          <w:szCs w:val="28"/>
          <w:cs/>
          <w:lang w:bidi="my-MM"/>
        </w:rPr>
        <w:t xml:space="preserve">  ကို ရှာဖွေရန် ဖြစ်သည်။ </w:t>
      </w:r>
    </w:p>
    <w:p w14:paraId="78BA4FE8" w14:textId="4B67BE4B" w:rsidR="00F21D5B" w:rsidRDefault="00016162" w:rsidP="00F21D5B">
      <w:pPr>
        <w:spacing w:after="60" w:line="276" w:lineRule="auto"/>
        <w:ind w:firstLine="0"/>
        <w:jc w:val="center"/>
        <w:rPr>
          <w:rFonts w:ascii="Pyidaungsu" w:hAnsi="Pyidaungsu" w:cs="Pyidaungsu"/>
          <w:sz w:val="28"/>
          <w:szCs w:val="28"/>
          <w:lang w:bidi="my-MM"/>
        </w:rPr>
      </w:pPr>
      <w:r w:rsidRPr="00005BEC">
        <w:rPr>
          <w:rFonts w:ascii="Pyidaungsu" w:hAnsi="Pyidaungsu" w:cs="Pyidaungsu" w:hint="cs"/>
          <w:noProof/>
          <w:sz w:val="28"/>
          <w:szCs w:val="28"/>
          <w:cs/>
          <w:lang w:bidi="my-MM"/>
        </w:rPr>
        <w:drawing>
          <wp:inline distT="0" distB="0" distL="0" distR="0" wp14:anchorId="7BD8074D" wp14:editId="513EE03F">
            <wp:extent cx="5943600" cy="4540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540885"/>
                    </a:xfrm>
                    <a:prstGeom prst="rect">
                      <a:avLst/>
                    </a:prstGeom>
                    <a:noFill/>
                    <a:ln>
                      <a:noFill/>
                    </a:ln>
                  </pic:spPr>
                </pic:pic>
              </a:graphicData>
            </a:graphic>
          </wp:inline>
        </w:drawing>
      </w:r>
      <w:r w:rsidR="00F21D5B" w:rsidRPr="00F21D5B">
        <w:rPr>
          <w:rFonts w:ascii="Pyidaungsu" w:hAnsi="Pyidaungsu" w:cs="Pyidaungsu" w:hint="cs"/>
          <w:sz w:val="28"/>
          <w:szCs w:val="28"/>
          <w:cs/>
          <w:lang w:bidi="my-MM"/>
        </w:rPr>
        <w:t xml:space="preserve"> </w:t>
      </w:r>
      <w:r w:rsidR="00F21D5B">
        <w:rPr>
          <w:rFonts w:ascii="Pyidaungsu" w:hAnsi="Pyidaungsu" w:cs="Pyidaungsu" w:hint="cs"/>
          <w:sz w:val="28"/>
          <w:szCs w:val="28"/>
          <w:cs/>
          <w:lang w:bidi="my-MM"/>
        </w:rPr>
        <w:t>ပုံ (၃-</w:t>
      </w:r>
      <w:r w:rsidR="00F21D5B" w:rsidRPr="00F21D5B">
        <w:rPr>
          <w:rFonts w:ascii="Pyidaungsu" w:hAnsi="Pyidaungsu" w:cs="Pyidaungsu" w:hint="cs"/>
          <w:sz w:val="28"/>
          <w:szCs w:val="28"/>
          <w:cs/>
          <w:lang w:bidi="my-MM"/>
        </w:rPr>
        <w:t xml:space="preserve"> </w:t>
      </w:r>
      <w:r w:rsidR="00F21D5B">
        <w:rPr>
          <w:rFonts w:ascii="Pyidaungsu" w:hAnsi="Pyidaungsu" w:cs="Pyidaungsu" w:hint="cs"/>
          <w:sz w:val="28"/>
          <w:szCs w:val="28"/>
          <w:cs/>
          <w:lang w:bidi="my-MM"/>
        </w:rPr>
        <w:t xml:space="preserve">ဈ)၊ </w:t>
      </w:r>
      <w:r w:rsidR="00F21D5B">
        <w:rPr>
          <w:rFonts w:ascii="Pyidaungsu" w:hAnsi="Pyidaungsu" w:cs="Pyidaungsu"/>
          <w:sz w:val="28"/>
          <w:szCs w:val="28"/>
          <w:lang w:bidi="my-MM"/>
        </w:rPr>
        <w:t>SVM</w:t>
      </w:r>
      <w:r w:rsidR="00F21D5B">
        <w:rPr>
          <w:rFonts w:ascii="Pyidaungsu" w:hAnsi="Pyidaungsu" w:cs="Pyidaungsu" w:hint="cs"/>
          <w:sz w:val="28"/>
          <w:szCs w:val="28"/>
          <w:cs/>
          <w:lang w:bidi="my-MM"/>
        </w:rPr>
        <w:t xml:space="preserve"> </w:t>
      </w:r>
      <w:r w:rsidR="00F21D5B">
        <w:rPr>
          <w:rFonts w:ascii="Pyidaungsu" w:hAnsi="Pyidaungsu" w:cs="Pyidaungsu"/>
          <w:sz w:val="28"/>
          <w:szCs w:val="28"/>
          <w:lang w:bidi="my-MM"/>
        </w:rPr>
        <w:t>Classifier : Decision Boundary, Margin and Support Vector</w:t>
      </w:r>
    </w:p>
    <w:p w14:paraId="234653A9" w14:textId="77777777" w:rsidR="00F21D5B" w:rsidRDefault="00F21D5B" w:rsidP="00F21D5B">
      <w:pPr>
        <w:spacing w:after="60" w:line="276" w:lineRule="auto"/>
        <w:ind w:firstLine="0"/>
        <w:jc w:val="center"/>
        <w:rPr>
          <w:rFonts w:ascii="Pyidaungsu" w:hAnsi="Pyidaungsu" w:cs="Pyidaungsu"/>
          <w:sz w:val="28"/>
          <w:szCs w:val="28"/>
          <w:lang w:bidi="my-MM"/>
        </w:rPr>
      </w:pPr>
    </w:p>
    <w:p w14:paraId="6D46A600" w14:textId="48CD8FA4" w:rsidR="00016162" w:rsidRDefault="00F21D5B" w:rsidP="00016162">
      <w:pPr>
        <w:spacing w:after="60" w:line="276" w:lineRule="auto"/>
        <w:ind w:firstLine="0"/>
        <w:rPr>
          <w:rFonts w:ascii="Pyidaungsu" w:hAnsi="Pyidaungsu" w:cs="Pyidaungsu"/>
          <w:sz w:val="28"/>
          <w:szCs w:val="28"/>
          <w:lang w:bidi="my-MM"/>
        </w:rPr>
      </w:pPr>
      <w:r>
        <w:rPr>
          <w:rFonts w:ascii="Pyidaungsu" w:hAnsi="Pyidaungsu" w:cs="Pyidaungsu" w:hint="cs"/>
          <w:sz w:val="28"/>
          <w:szCs w:val="28"/>
          <w:cs/>
          <w:lang w:bidi="my-MM"/>
        </w:rPr>
        <w:t>၅</w:t>
      </w:r>
      <w:r>
        <w:rPr>
          <w:rFonts w:ascii="Pyidaungsu" w:hAnsi="Pyidaungsu" w:cs="Pyidaungsu" w:hint="cs"/>
          <w:sz w:val="28"/>
          <w:szCs w:val="28"/>
          <w:cs/>
          <w:lang w:val="en-GB" w:bidi="my-MM"/>
        </w:rPr>
        <w:t>၁</w:t>
      </w:r>
      <w:r>
        <w:rPr>
          <w:rFonts w:ascii="Pyidaungsu" w:hAnsi="Pyidaungsu" w:cs="Pyidaungsu" w:hint="cs"/>
          <w:sz w:val="28"/>
          <w:szCs w:val="28"/>
          <w:cs/>
          <w:lang w:bidi="my-MM"/>
        </w:rPr>
        <w:t>။</w:t>
      </w:r>
      <w:r>
        <w:rPr>
          <w:rFonts w:ascii="Pyidaungsu" w:hAnsi="Pyidaungsu" w:cs="Pyidaungsu"/>
          <w:sz w:val="28"/>
          <w:szCs w:val="28"/>
          <w:cs/>
          <w:lang w:bidi="my-MM"/>
        </w:rPr>
        <w:tab/>
      </w:r>
      <w:r>
        <w:rPr>
          <w:rFonts w:ascii="Pyidaungsu" w:hAnsi="Pyidaungsu" w:cs="Pyidaungsu"/>
          <w:sz w:val="28"/>
          <w:szCs w:val="28"/>
          <w:lang w:bidi="my-MM"/>
        </w:rPr>
        <w:t>Decision Boundary</w:t>
      </w:r>
      <w:r>
        <w:rPr>
          <w:rFonts w:ascii="Pyidaungsu" w:hAnsi="Pyidaungsu" w:cs="Pyidaungsu" w:hint="cs"/>
          <w:sz w:val="28"/>
          <w:szCs w:val="28"/>
          <w:cs/>
          <w:lang w:bidi="my-MM"/>
        </w:rPr>
        <w:t xml:space="preserve"> နှင့် အနီးဆုံး ဖြစ်နေသည့် ဒေတာများကို </w:t>
      </w:r>
      <w:r>
        <w:rPr>
          <w:rFonts w:ascii="Pyidaungsu" w:hAnsi="Pyidaungsu" w:cs="Pyidaungsu"/>
          <w:sz w:val="28"/>
          <w:szCs w:val="28"/>
          <w:lang w:bidi="my-MM"/>
        </w:rPr>
        <w:t>Support Vector</w:t>
      </w:r>
      <w:r>
        <w:rPr>
          <w:rFonts w:ascii="Pyidaungsu" w:hAnsi="Pyidaungsu" w:cs="Pyidaungsu" w:hint="cs"/>
          <w:sz w:val="28"/>
          <w:szCs w:val="28"/>
          <w:cs/>
          <w:lang w:bidi="my-MM"/>
        </w:rPr>
        <w:t xml:space="preserve"> ဟု ခေါ်ပြီး ပုံ(၃-</w:t>
      </w:r>
      <w:r w:rsidRPr="00F21D5B">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ဈ) တွင် လေးထောင့်ကွက်များဖြင့် ပြသထားသည်။ အဆိုပါ </w:t>
      </w:r>
      <w:r>
        <w:rPr>
          <w:rFonts w:ascii="Pyidaungsu" w:hAnsi="Pyidaungsu" w:cs="Pyidaungsu"/>
          <w:sz w:val="28"/>
          <w:szCs w:val="28"/>
          <w:lang w:bidi="my-MM"/>
        </w:rPr>
        <w:t>Support Vector</w:t>
      </w:r>
      <w:r>
        <w:rPr>
          <w:rFonts w:ascii="Pyidaungsu" w:hAnsi="Pyidaungsu" w:cs="Pyidaungsu" w:hint="cs"/>
          <w:sz w:val="28"/>
          <w:szCs w:val="28"/>
          <w:cs/>
          <w:lang w:bidi="my-MM"/>
        </w:rPr>
        <w:t xml:space="preserve"> များကို ဖယ်လိုက်ပါက </w:t>
      </w:r>
      <w:r>
        <w:rPr>
          <w:rFonts w:ascii="Pyidaungsu" w:hAnsi="Pyidaungsu" w:cs="Pyidaungsu"/>
          <w:sz w:val="28"/>
          <w:szCs w:val="28"/>
          <w:lang w:bidi="my-MM"/>
        </w:rPr>
        <w:t>Decision Boundary</w:t>
      </w:r>
      <w:r>
        <w:rPr>
          <w:rFonts w:ascii="Pyidaungsu" w:hAnsi="Pyidaungsu" w:cs="Pyidaungsu" w:hint="cs"/>
          <w:sz w:val="28"/>
          <w:szCs w:val="28"/>
          <w:cs/>
          <w:lang w:bidi="my-MM"/>
        </w:rPr>
        <w:t xml:space="preserve"> ၏ </w:t>
      </w:r>
      <w:r>
        <w:rPr>
          <w:rFonts w:ascii="Pyidaungsu" w:hAnsi="Pyidaungsu" w:cs="Pyidaungsu"/>
          <w:sz w:val="28"/>
          <w:szCs w:val="28"/>
          <w:lang w:bidi="my-MM"/>
        </w:rPr>
        <w:t>Direction</w:t>
      </w:r>
      <w:r>
        <w:rPr>
          <w:rFonts w:ascii="Pyidaungsu" w:hAnsi="Pyidaungsu" w:cs="Pyidaungsu" w:hint="cs"/>
          <w:sz w:val="28"/>
          <w:szCs w:val="28"/>
          <w:cs/>
          <w:lang w:bidi="my-MM"/>
        </w:rPr>
        <w:t xml:space="preserve"> ပြောင်းလဲ သွားမည် ဖြစ်သည်။ </w:t>
      </w:r>
    </w:p>
    <w:p w14:paraId="04292313" w14:textId="28A055C2" w:rsidR="00115E30" w:rsidRDefault="00F21D5B" w:rsidP="00A61132">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၅</w:t>
      </w:r>
      <w:r>
        <w:rPr>
          <w:rFonts w:ascii="Pyidaungsu" w:hAnsi="Pyidaungsu" w:cs="Pyidaungsu" w:hint="cs"/>
          <w:sz w:val="28"/>
          <w:szCs w:val="28"/>
          <w:cs/>
          <w:lang w:val="en-GB" w:bidi="my-MM"/>
        </w:rPr>
        <w:t>၂</w:t>
      </w:r>
      <w:r>
        <w:rPr>
          <w:rFonts w:ascii="Pyidaungsu" w:hAnsi="Pyidaungsu" w:cs="Pyidaungsu" w:hint="cs"/>
          <w:sz w:val="28"/>
          <w:szCs w:val="28"/>
          <w:cs/>
          <w:lang w:bidi="my-MM"/>
        </w:rPr>
        <w:t>။</w:t>
      </w:r>
      <w:r>
        <w:rPr>
          <w:rFonts w:ascii="Pyidaungsu" w:hAnsi="Pyidaungsu" w:cs="Pyidaungsu"/>
          <w:sz w:val="28"/>
          <w:szCs w:val="28"/>
          <w:cs/>
          <w:lang w:bidi="my-MM"/>
        </w:rPr>
        <w:tab/>
      </w:r>
      <w:r>
        <w:rPr>
          <w:rFonts w:ascii="Pyidaungsu" w:hAnsi="Pyidaungsu" w:cs="Pyidaungsu" w:hint="cs"/>
          <w:sz w:val="28"/>
          <w:szCs w:val="28"/>
          <w:cs/>
          <w:lang w:bidi="my-MM"/>
        </w:rPr>
        <w:t>ပုံ(၃-ဆ၊ ၃-</w:t>
      </w:r>
      <w:r w:rsidRPr="00F21D5B">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ဈ) တွင် ပြသထားသည့် ဒေတာများသည် </w:t>
      </w:r>
      <w:r>
        <w:rPr>
          <w:rFonts w:ascii="Pyidaungsu" w:hAnsi="Pyidaungsu" w:cs="Pyidaungsu"/>
          <w:sz w:val="28"/>
          <w:szCs w:val="28"/>
          <w:lang w:bidi="my-MM"/>
        </w:rPr>
        <w:t xml:space="preserve">Linearly </w:t>
      </w:r>
      <w:r>
        <w:rPr>
          <w:rFonts w:ascii="Pyidaungsu" w:hAnsi="Pyidaungsu" w:cs="Pyidaungsu" w:hint="cs"/>
          <w:sz w:val="28"/>
          <w:szCs w:val="28"/>
          <w:cs/>
          <w:lang w:bidi="my-MM"/>
        </w:rPr>
        <w:t xml:space="preserve">ခွဲခြား၍ </w:t>
      </w:r>
      <w:r w:rsidR="00A61132">
        <w:rPr>
          <w:rFonts w:ascii="Pyidaungsu" w:hAnsi="Pyidaungsu" w:cs="Pyidaungsu" w:hint="cs"/>
          <w:sz w:val="28"/>
          <w:szCs w:val="28"/>
          <w:cs/>
          <w:lang w:bidi="my-MM"/>
        </w:rPr>
        <w:t>ရ</w:t>
      </w:r>
      <w:r>
        <w:rPr>
          <w:rFonts w:ascii="Pyidaungsu" w:hAnsi="Pyidaungsu" w:cs="Pyidaungsu" w:hint="cs"/>
          <w:sz w:val="28"/>
          <w:szCs w:val="28"/>
          <w:cs/>
          <w:lang w:bidi="my-MM"/>
        </w:rPr>
        <w:t>သည်</w:t>
      </w:r>
      <w:r w:rsidR="00A61132">
        <w:rPr>
          <w:rFonts w:ascii="Pyidaungsu" w:hAnsi="Pyidaungsu" w:cs="Pyidaungsu" w:hint="cs"/>
          <w:sz w:val="28"/>
          <w:szCs w:val="28"/>
          <w:cs/>
          <w:lang w:bidi="my-MM"/>
        </w:rPr>
        <w:t>့ ဒေတာများ ဖြစ်သည်</w:t>
      </w:r>
      <w:r>
        <w:rPr>
          <w:rFonts w:ascii="Pyidaungsu" w:hAnsi="Pyidaungsu" w:cs="Pyidaungsu" w:hint="cs"/>
          <w:sz w:val="28"/>
          <w:szCs w:val="28"/>
          <w:cs/>
          <w:lang w:bidi="my-MM"/>
        </w:rPr>
        <w:t>။</w:t>
      </w:r>
      <w:r w:rsidR="00A61132">
        <w:rPr>
          <w:rFonts w:ascii="Pyidaungsu" w:hAnsi="Pyidaungsu" w:cs="Pyidaungsu" w:hint="cs"/>
          <w:sz w:val="28"/>
          <w:szCs w:val="28"/>
          <w:cs/>
          <w:lang w:bidi="my-MM"/>
        </w:rPr>
        <w:t xml:space="preserve"> သို့သော် လက်တွေ့တွင်မူ </w:t>
      </w:r>
      <w:r w:rsidR="00A61132">
        <w:rPr>
          <w:rFonts w:ascii="Pyidaungsu" w:hAnsi="Pyidaungsu" w:cs="Pyidaungsu"/>
          <w:sz w:val="28"/>
          <w:szCs w:val="28"/>
          <w:lang w:bidi="my-MM"/>
        </w:rPr>
        <w:t>Linearly</w:t>
      </w:r>
      <w:r w:rsidR="00A61132">
        <w:rPr>
          <w:rFonts w:ascii="Pyidaungsu" w:hAnsi="Pyidaungsu" w:cs="Pyidaungsu" w:hint="cs"/>
          <w:sz w:val="28"/>
          <w:szCs w:val="28"/>
          <w:cs/>
          <w:lang w:bidi="my-MM"/>
        </w:rPr>
        <w:t xml:space="preserve"> ခွဲခြား၍ မရသည့် ဒေတာများ ပါ၀င်သည့် ပုစ္ဆာ အများအပြားလည်း ရှိသည်။ ဥပမာ ပုံ (၃-ည) ကို ကြည့်ပါ။ အနီရောင် နှင့် အစိမ်းရောင် ဒေတာများကို မျဥ်းဖြောင့် တစ်ကြောင်းဖြင့် ခွဲခြား၍ မရနိုင်ပါ။ </w:t>
      </w:r>
    </w:p>
    <w:p w14:paraId="204A71F9" w14:textId="3B3752B9" w:rsidR="00A61132" w:rsidRDefault="00A61132" w:rsidP="00A61132">
      <w:pPr>
        <w:spacing w:after="60" w:line="276" w:lineRule="auto"/>
        <w:ind w:firstLine="0"/>
        <w:jc w:val="both"/>
        <w:rPr>
          <w:rFonts w:ascii="Pyidaungsu" w:hAnsi="Pyidaungsu" w:cs="Pyidaungsu"/>
          <w:sz w:val="28"/>
          <w:szCs w:val="28"/>
          <w:lang w:bidi="my-MM"/>
        </w:rPr>
      </w:pPr>
      <w:r w:rsidRPr="00A61132">
        <w:rPr>
          <w:rFonts w:ascii="Pyidaungsu" w:hAnsi="Pyidaungsu" w:cs="Pyidaungsu" w:hint="cs"/>
          <w:noProof/>
          <w:sz w:val="28"/>
          <w:szCs w:val="28"/>
          <w:cs/>
          <w:lang w:bidi="my-MM"/>
        </w:rPr>
        <w:drawing>
          <wp:inline distT="0" distB="0" distL="0" distR="0" wp14:anchorId="6C7E30B4" wp14:editId="6CB71165">
            <wp:extent cx="6032090" cy="45192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4845" cy="4521322"/>
                    </a:xfrm>
                    <a:prstGeom prst="rect">
                      <a:avLst/>
                    </a:prstGeom>
                    <a:noFill/>
                    <a:ln>
                      <a:noFill/>
                    </a:ln>
                  </pic:spPr>
                </pic:pic>
              </a:graphicData>
            </a:graphic>
          </wp:inline>
        </w:drawing>
      </w:r>
    </w:p>
    <w:p w14:paraId="6CA45ED9" w14:textId="77777777" w:rsidR="00115E30" w:rsidRDefault="00A61132" w:rsidP="00115E30">
      <w:pPr>
        <w:spacing w:after="60"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ပုံ (၃-ည)။ </w:t>
      </w:r>
      <w:r w:rsidRPr="00A61132">
        <w:rPr>
          <w:rFonts w:ascii="Pyidaungsu" w:hAnsi="Pyidaungsu" w:cs="Pyidaungsu"/>
          <w:sz w:val="28"/>
          <w:szCs w:val="28"/>
          <w:lang w:bidi="my-MM"/>
        </w:rPr>
        <w:t>Linearly non-separable data set</w:t>
      </w:r>
    </w:p>
    <w:p w14:paraId="0BCA4786" w14:textId="5E0E7B7D" w:rsidR="00115E30" w:rsidRPr="00A61132" w:rsidRDefault="00115E30" w:rsidP="00115E30">
      <w:pPr>
        <w:spacing w:after="60" w:line="276" w:lineRule="auto"/>
        <w:ind w:firstLine="0"/>
        <w:jc w:val="both"/>
        <w:rPr>
          <w:rFonts w:ascii="Pyidaungsu" w:hAnsi="Pyidaungsu" w:cs="Pyidaungsu"/>
          <w:b/>
          <w:bCs/>
          <w:sz w:val="32"/>
          <w:szCs w:val="32"/>
          <w:lang w:bidi="my-MM"/>
        </w:rPr>
      </w:pPr>
      <w:r w:rsidRPr="00A61132">
        <w:rPr>
          <w:rFonts w:ascii="Pyidaungsu" w:hAnsi="Pyidaungsu" w:cs="Pyidaungsu"/>
          <w:b/>
          <w:bCs/>
          <w:sz w:val="28"/>
          <w:szCs w:val="28"/>
          <w:lang w:val="en-SG" w:bidi="my-MM"/>
        </w:rPr>
        <w:t>SVM Kernels</w:t>
      </w:r>
    </w:p>
    <w:p w14:paraId="6A26A968" w14:textId="77777777" w:rsidR="00115E30" w:rsidRDefault="00115E30" w:rsidP="00115E30">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w:t>
      </w:r>
      <w:r>
        <w:rPr>
          <w:rFonts w:ascii="Pyidaungsu" w:hAnsi="Pyidaungsu" w:cs="Pyidaungsu" w:hint="cs"/>
          <w:sz w:val="28"/>
          <w:szCs w:val="28"/>
          <w:cs/>
          <w:lang w:val="en-GB" w:bidi="my-MM"/>
        </w:rPr>
        <w:t>၃</w:t>
      </w:r>
      <w:r>
        <w:rPr>
          <w:rFonts w:ascii="Pyidaungsu" w:hAnsi="Pyidaungsu" w:cs="Pyidaungsu" w:hint="cs"/>
          <w:sz w:val="28"/>
          <w:szCs w:val="28"/>
          <w:cs/>
          <w:lang w:bidi="my-MM"/>
        </w:rPr>
        <w:t>။</w:t>
      </w:r>
      <w:r>
        <w:rPr>
          <w:rFonts w:ascii="Pyidaungsu" w:hAnsi="Pyidaungsu" w:cs="Pyidaungsu"/>
          <w:sz w:val="28"/>
          <w:szCs w:val="28"/>
          <w:cs/>
          <w:lang w:bidi="my-MM"/>
        </w:rPr>
        <w:tab/>
      </w:r>
      <w:r w:rsidRPr="00A61132">
        <w:rPr>
          <w:rFonts w:ascii="Pyidaungsu" w:hAnsi="Pyidaungsu" w:cs="Pyidaungsu"/>
          <w:sz w:val="28"/>
          <w:szCs w:val="28"/>
          <w:lang w:bidi="my-MM"/>
        </w:rPr>
        <w:t>SVM Kernel</w:t>
      </w:r>
      <w:r>
        <w:rPr>
          <w:rFonts w:ascii="Pyidaungsu" w:hAnsi="Pyidaungsu" w:cs="Pyidaungsu" w:hint="cs"/>
          <w:sz w:val="28"/>
          <w:szCs w:val="28"/>
          <w:cs/>
          <w:lang w:bidi="my-MM"/>
        </w:rPr>
        <w:t xml:space="preserve"> ဆိုသည်မှာ မူလ </w:t>
      </w:r>
      <w:r>
        <w:rPr>
          <w:rFonts w:ascii="Pyidaungsu" w:hAnsi="Pyidaungsu" w:cs="Pyidaungsu"/>
          <w:sz w:val="28"/>
          <w:szCs w:val="28"/>
          <w:lang w:bidi="my-MM"/>
        </w:rPr>
        <w:t xml:space="preserve">Feature Space </w:t>
      </w:r>
      <w:r>
        <w:rPr>
          <w:rFonts w:ascii="Pyidaungsu" w:hAnsi="Pyidaungsu" w:cs="Pyidaungsu" w:hint="cs"/>
          <w:sz w:val="28"/>
          <w:szCs w:val="28"/>
          <w:cs/>
          <w:lang w:bidi="my-MM"/>
        </w:rPr>
        <w:t xml:space="preserve">ရှိ ဒေတာများကို အလွယ်တကူ ခွဲခြားနိုင်မည့် အခြား </w:t>
      </w:r>
      <w:r>
        <w:rPr>
          <w:rFonts w:ascii="Pyidaungsu" w:hAnsi="Pyidaungsu" w:cs="Pyidaungsu"/>
          <w:sz w:val="28"/>
          <w:szCs w:val="28"/>
          <w:lang w:bidi="my-MM"/>
        </w:rPr>
        <w:t xml:space="preserve">Higher dimensional space </w:t>
      </w:r>
      <w:r>
        <w:rPr>
          <w:rFonts w:ascii="Pyidaungsu" w:hAnsi="Pyidaungsu" w:cs="Pyidaungsu" w:hint="cs"/>
          <w:sz w:val="28"/>
          <w:szCs w:val="28"/>
          <w:cs/>
          <w:lang w:bidi="my-MM"/>
        </w:rPr>
        <w:t xml:space="preserve">သို့ ရွှေ့ပြောင်းခြင်း ဖြစ်သည်။ အသုံးပြုသည့် </w:t>
      </w:r>
      <w:r w:rsidRPr="00A61132">
        <w:rPr>
          <w:rFonts w:ascii="Pyidaungsu" w:hAnsi="Pyidaungsu" w:cs="Pyidaungsu"/>
          <w:sz w:val="28"/>
          <w:szCs w:val="28"/>
          <w:lang w:bidi="my-MM"/>
        </w:rPr>
        <w:t>Kernel</w:t>
      </w:r>
      <w:r>
        <w:rPr>
          <w:rFonts w:ascii="Pyidaungsu" w:hAnsi="Pyidaungsu" w:cs="Pyidaungsu" w:hint="cs"/>
          <w:sz w:val="28"/>
          <w:szCs w:val="28"/>
          <w:cs/>
          <w:lang w:bidi="my-MM"/>
        </w:rPr>
        <w:t xml:space="preserve"> အမျိုးအစား အပေါ်မူတည်၍ အမျိုးအစားများ ကွဲပြားသွားသည်။ </w:t>
      </w:r>
    </w:p>
    <w:p w14:paraId="6B80C6BE" w14:textId="06B78CF3" w:rsidR="00A61132" w:rsidRDefault="00115E30" w:rsidP="002E3FA1">
      <w:pPr>
        <w:spacing w:after="60" w:line="276" w:lineRule="auto"/>
        <w:ind w:firstLine="0"/>
        <w:jc w:val="both"/>
        <w:rPr>
          <w:rFonts w:ascii="Pyidaungsu" w:hAnsi="Pyidaungsu" w:cs="Pyidaungsu"/>
          <w:sz w:val="28"/>
          <w:szCs w:val="28"/>
          <w:cs/>
          <w:lang w:bidi="my-MM"/>
        </w:rPr>
      </w:pPr>
      <w:r>
        <w:rPr>
          <w:rFonts w:ascii="Pyidaungsu" w:hAnsi="Pyidaungsu" w:cs="Pyidaungsu"/>
          <w:b/>
          <w:bCs/>
          <w:sz w:val="28"/>
          <w:szCs w:val="28"/>
          <w:lang w:bidi="my-MM"/>
        </w:rPr>
        <w:lastRenderedPageBreak/>
        <w:t xml:space="preserve">Linear </w:t>
      </w:r>
      <w:r w:rsidR="00D11767" w:rsidRPr="00D11767">
        <w:rPr>
          <w:rFonts w:ascii="Pyidaungsu" w:hAnsi="Pyidaungsu" w:cs="Pyidaungsu"/>
          <w:b/>
          <w:bCs/>
          <w:sz w:val="28"/>
          <w:szCs w:val="28"/>
          <w:lang w:val="en-SG" w:bidi="my-MM"/>
        </w:rPr>
        <w:t>Kernel</w:t>
      </w:r>
    </w:p>
    <w:p w14:paraId="449CF737" w14:textId="7A83020C" w:rsidR="002E3FA1" w:rsidRDefault="00115E30" w:rsidP="002E3FA1">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၅၄။</w:t>
      </w:r>
      <w:r>
        <w:rPr>
          <w:rFonts w:ascii="Pyidaungsu" w:hAnsi="Pyidaungsu" w:cs="Pyidaungsu"/>
          <w:sz w:val="28"/>
          <w:szCs w:val="28"/>
          <w:cs/>
          <w:lang w:bidi="my-MM"/>
        </w:rPr>
        <w:tab/>
      </w:r>
      <w:r w:rsidR="002E3FA1" w:rsidRPr="002E3FA1">
        <w:rPr>
          <w:rFonts w:ascii="Pyidaungsu" w:hAnsi="Pyidaungsu" w:cs="Pyidaungsu"/>
          <w:sz w:val="28"/>
          <w:szCs w:val="28"/>
          <w:lang w:bidi="my-MM"/>
        </w:rPr>
        <w:t xml:space="preserve">Linear </w:t>
      </w:r>
      <w:r w:rsidR="002E3FA1">
        <w:rPr>
          <w:rFonts w:ascii="Pyidaungsu" w:hAnsi="Pyidaungsu" w:cs="Pyidaungsu"/>
          <w:sz w:val="28"/>
          <w:szCs w:val="28"/>
          <w:lang w:bidi="my-MM"/>
        </w:rPr>
        <w:t xml:space="preserve">Kernel </w:t>
      </w:r>
      <w:r w:rsidR="002E3FA1">
        <w:rPr>
          <w:rFonts w:ascii="Pyidaungsu" w:hAnsi="Pyidaungsu" w:cs="Pyidaungsu" w:hint="cs"/>
          <w:sz w:val="28"/>
          <w:szCs w:val="28"/>
          <w:cs/>
          <w:lang w:bidi="my-MM"/>
        </w:rPr>
        <w:t xml:space="preserve">အမျိုးအစားကို </w:t>
      </w:r>
      <w:r w:rsidR="00D11767">
        <w:rPr>
          <w:rFonts w:ascii="Pyidaungsu" w:hAnsi="Pyidaungsu" w:cs="Pyidaungsu" w:hint="cs"/>
          <w:sz w:val="28"/>
          <w:szCs w:val="28"/>
          <w:cs/>
          <w:lang w:bidi="my-MM"/>
        </w:rPr>
        <w:t xml:space="preserve">အောက်ပါအတိုင်း သတ်မှတ်ထားသည်။ </w:t>
      </w:r>
      <w:r w:rsidR="00D11767" w:rsidRPr="002E3FA1">
        <w:rPr>
          <w:rFonts w:ascii="Pyidaungsu" w:hAnsi="Pyidaungsu" w:cs="Pyidaungsu"/>
          <w:sz w:val="28"/>
          <w:szCs w:val="28"/>
          <w:lang w:bidi="my-MM"/>
        </w:rPr>
        <w:t xml:space="preserve">Linear </w:t>
      </w:r>
      <w:r w:rsidR="00D11767">
        <w:rPr>
          <w:rFonts w:ascii="Pyidaungsu" w:hAnsi="Pyidaungsu" w:cs="Pyidaungsu"/>
          <w:sz w:val="28"/>
          <w:szCs w:val="28"/>
          <w:lang w:bidi="my-MM"/>
        </w:rPr>
        <w:t xml:space="preserve">Kernel </w:t>
      </w:r>
      <w:r w:rsidR="002E3FA1">
        <w:rPr>
          <w:rFonts w:ascii="Pyidaungsu" w:hAnsi="Pyidaungsu" w:cs="Pyidaungsu" w:hint="cs"/>
          <w:sz w:val="28"/>
          <w:szCs w:val="28"/>
          <w:cs/>
          <w:lang w:bidi="my-MM"/>
        </w:rPr>
        <w:t>အသုံးပြုသည်</w:t>
      </w:r>
      <w:r w:rsidR="00D11767">
        <w:rPr>
          <w:rFonts w:ascii="Pyidaungsu" w:hAnsi="Pyidaungsu" w:cs="Pyidaungsu" w:hint="cs"/>
          <w:sz w:val="28"/>
          <w:szCs w:val="28"/>
          <w:cs/>
          <w:lang w:bidi="my-MM"/>
        </w:rPr>
        <w:t xml:space="preserve">့ </w:t>
      </w:r>
      <w:r w:rsidR="00D11767" w:rsidRPr="002E3FA1">
        <w:rPr>
          <w:rFonts w:ascii="Pyidaungsu" w:hAnsi="Pyidaungsu" w:cs="Pyidaungsu"/>
          <w:sz w:val="28"/>
          <w:szCs w:val="28"/>
          <w:lang w:bidi="my-MM"/>
        </w:rPr>
        <w:t>SVM</w:t>
      </w:r>
      <w:r w:rsidR="00D11767">
        <w:rPr>
          <w:rFonts w:ascii="Pyidaungsu" w:hAnsi="Pyidaungsu" w:cs="Pyidaungsu" w:hint="cs"/>
          <w:sz w:val="28"/>
          <w:szCs w:val="28"/>
          <w:cs/>
          <w:lang w:bidi="my-MM"/>
        </w:rPr>
        <w:t xml:space="preserve"> ကို </w:t>
      </w:r>
      <w:r w:rsidR="00D11767" w:rsidRPr="002E3FA1">
        <w:rPr>
          <w:rFonts w:ascii="Pyidaungsu" w:hAnsi="Pyidaungsu" w:cs="Pyidaungsu"/>
          <w:sz w:val="28"/>
          <w:szCs w:val="28"/>
          <w:lang w:bidi="my-MM"/>
        </w:rPr>
        <w:t>Linear SVM</w:t>
      </w:r>
      <w:r w:rsidR="00D11767">
        <w:rPr>
          <w:rFonts w:ascii="Pyidaungsu" w:hAnsi="Pyidaungsu" w:cs="Pyidaungsu" w:hint="cs"/>
          <w:sz w:val="28"/>
          <w:szCs w:val="28"/>
          <w:cs/>
          <w:lang w:bidi="my-MM"/>
        </w:rPr>
        <w:t xml:space="preserve"> ဟု ခေါ်၀ေါ်၍ အခြား</w:t>
      </w:r>
      <w:r w:rsidR="00C97308" w:rsidRPr="00C97308">
        <w:rPr>
          <w:rFonts w:ascii="Pyidaungsu" w:hAnsi="Pyidaungsu" w:cs="Pyidaungsu"/>
          <w:sz w:val="28"/>
          <w:szCs w:val="28"/>
          <w:lang w:bidi="my-MM"/>
        </w:rPr>
        <w:t xml:space="preserve"> </w:t>
      </w:r>
      <w:r w:rsidR="00C97308">
        <w:rPr>
          <w:rFonts w:ascii="Pyidaungsu" w:hAnsi="Pyidaungsu" w:cs="Pyidaungsu"/>
          <w:sz w:val="28"/>
          <w:szCs w:val="28"/>
          <w:lang w:bidi="my-MM"/>
        </w:rPr>
        <w:t xml:space="preserve">Kernel </w:t>
      </w:r>
      <w:r w:rsidR="00D11767">
        <w:rPr>
          <w:rFonts w:ascii="Pyidaungsu" w:hAnsi="Pyidaungsu" w:cs="Pyidaungsu" w:hint="cs"/>
          <w:sz w:val="28"/>
          <w:szCs w:val="28"/>
          <w:cs/>
          <w:lang w:bidi="my-MM"/>
        </w:rPr>
        <w:t xml:space="preserve">အမျိုးအစား အသုံးပြုသည့် </w:t>
      </w:r>
      <w:r w:rsidR="00C97308" w:rsidRPr="002E3FA1">
        <w:rPr>
          <w:rFonts w:ascii="Pyidaungsu" w:hAnsi="Pyidaungsu" w:cs="Pyidaungsu"/>
          <w:sz w:val="28"/>
          <w:szCs w:val="28"/>
          <w:lang w:bidi="my-MM"/>
        </w:rPr>
        <w:t>SVM</w:t>
      </w:r>
      <w:r w:rsidR="00C97308">
        <w:rPr>
          <w:rFonts w:ascii="Pyidaungsu" w:hAnsi="Pyidaungsu" w:cs="Pyidaungsu" w:hint="cs"/>
          <w:sz w:val="28"/>
          <w:szCs w:val="28"/>
          <w:cs/>
          <w:lang w:bidi="my-MM"/>
        </w:rPr>
        <w:t xml:space="preserve"> </w:t>
      </w:r>
      <w:r w:rsidR="00D11767">
        <w:rPr>
          <w:rFonts w:ascii="Pyidaungsu" w:hAnsi="Pyidaungsu" w:cs="Pyidaungsu" w:hint="cs"/>
          <w:sz w:val="28"/>
          <w:szCs w:val="28"/>
          <w:cs/>
          <w:lang w:bidi="my-MM"/>
        </w:rPr>
        <w:t>ကို</w:t>
      </w:r>
      <w:r w:rsidR="00C97308">
        <w:rPr>
          <w:rFonts w:ascii="Pyidaungsu" w:hAnsi="Pyidaungsu" w:cs="Pyidaungsu"/>
          <w:sz w:val="28"/>
          <w:szCs w:val="28"/>
          <w:lang w:bidi="my-MM"/>
        </w:rPr>
        <w:t xml:space="preserve"> Non-Linear SVM</w:t>
      </w:r>
      <w:r w:rsidR="00D11767">
        <w:rPr>
          <w:rFonts w:ascii="Pyidaungsu" w:hAnsi="Pyidaungsu" w:cs="Pyidaungsu" w:hint="cs"/>
          <w:sz w:val="28"/>
          <w:szCs w:val="28"/>
          <w:cs/>
          <w:lang w:bidi="my-MM"/>
        </w:rPr>
        <w:t xml:space="preserve"> ဟု ခေါ်၀ေါ်ကြသည် </w:t>
      </w:r>
      <w:r w:rsidR="002E3FA1">
        <w:rPr>
          <w:rFonts w:ascii="Pyidaungsu" w:hAnsi="Pyidaungsu" w:cs="Pyidaungsu" w:hint="cs"/>
          <w:sz w:val="28"/>
          <w:szCs w:val="28"/>
          <w:cs/>
          <w:lang w:bidi="my-MM"/>
        </w:rPr>
        <w:t xml:space="preserve">။ </w:t>
      </w:r>
      <w:r w:rsidR="002E3FA1" w:rsidRPr="002E3FA1">
        <w:rPr>
          <w:rFonts w:ascii="Pyidaungsu" w:hAnsi="Pyidaungsu" w:cs="Pyidaungsu"/>
          <w:sz w:val="28"/>
          <w:szCs w:val="28"/>
          <w:lang w:bidi="my-MM"/>
        </w:rPr>
        <w:t>Linear SVM</w:t>
      </w:r>
      <w:r w:rsidR="002E3FA1">
        <w:rPr>
          <w:rFonts w:ascii="Pyidaungsu" w:hAnsi="Pyidaungsu" w:cs="Pyidaungsu" w:hint="cs"/>
          <w:sz w:val="28"/>
          <w:szCs w:val="28"/>
          <w:cs/>
          <w:lang w:bidi="my-MM"/>
        </w:rPr>
        <w:t xml:space="preserve"> သည် </w:t>
      </w:r>
      <w:r w:rsidR="002E3FA1" w:rsidRPr="002E3FA1">
        <w:rPr>
          <w:rFonts w:ascii="Pyidaungsu" w:hAnsi="Pyidaungsu" w:cs="Pyidaungsu"/>
          <w:sz w:val="28"/>
          <w:szCs w:val="28"/>
          <w:lang w:bidi="my-MM"/>
        </w:rPr>
        <w:t>Linear</w:t>
      </w:r>
      <w:r w:rsidR="002E3FA1">
        <w:rPr>
          <w:rFonts w:ascii="Pyidaungsu" w:hAnsi="Pyidaungsu" w:cs="Pyidaungsu"/>
          <w:sz w:val="28"/>
          <w:szCs w:val="28"/>
          <w:lang w:bidi="my-MM"/>
        </w:rPr>
        <w:t xml:space="preserve">ly </w:t>
      </w:r>
      <w:r w:rsidR="002E3FA1">
        <w:rPr>
          <w:rFonts w:ascii="Pyidaungsu" w:hAnsi="Pyidaungsu" w:cs="Pyidaungsu" w:hint="cs"/>
          <w:sz w:val="28"/>
          <w:szCs w:val="28"/>
          <w:cs/>
          <w:lang w:bidi="my-MM"/>
        </w:rPr>
        <w:t xml:space="preserve">ခွဲခြား၍ ရနိုင်သော ဒေတာများအတွက်သာ အသုံး၀င်သည်။ </w:t>
      </w:r>
    </w:p>
    <w:p w14:paraId="3D79C9B7" w14:textId="339412B3" w:rsidR="002E3FA1" w:rsidRDefault="002E3FA1" w:rsidP="002E3FA1">
      <w:pPr>
        <w:spacing w:after="60" w:line="276" w:lineRule="auto"/>
        <w:ind w:firstLine="0"/>
        <w:jc w:val="center"/>
        <w:rPr>
          <w:rFonts w:ascii="Pyidaungsu" w:hAnsi="Pyidaungsu" w:cs="Pyidaungsu"/>
          <w:sz w:val="28"/>
          <w:szCs w:val="28"/>
          <w:lang w:bidi="my-MM"/>
        </w:rPr>
      </w:pPr>
      <w:r>
        <w:rPr>
          <w:noProof/>
        </w:rPr>
        <w:drawing>
          <wp:inline distT="0" distB="0" distL="0" distR="0" wp14:anchorId="478A0166" wp14:editId="68D7C88F">
            <wp:extent cx="2138516" cy="4399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8825" cy="444101"/>
                    </a:xfrm>
                    <a:prstGeom prst="rect">
                      <a:avLst/>
                    </a:prstGeom>
                  </pic:spPr>
                </pic:pic>
              </a:graphicData>
            </a:graphic>
          </wp:inline>
        </w:drawing>
      </w:r>
    </w:p>
    <w:p w14:paraId="529E3418" w14:textId="313A20DD" w:rsidR="002E3FA1" w:rsidRDefault="002E3FA1" w:rsidP="002E3FA1">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၅၅။</w:t>
      </w:r>
      <w:r>
        <w:rPr>
          <w:rFonts w:ascii="Pyidaungsu" w:hAnsi="Pyidaungsu" w:cs="Pyidaungsu"/>
          <w:sz w:val="28"/>
          <w:szCs w:val="28"/>
          <w:cs/>
          <w:lang w:bidi="my-MM"/>
        </w:rPr>
        <w:tab/>
      </w:r>
      <w:r w:rsidRPr="002E3FA1">
        <w:rPr>
          <w:rFonts w:ascii="Pyidaungsu" w:hAnsi="Pyidaungsu" w:cs="Pyidaungsu"/>
          <w:sz w:val="28"/>
          <w:szCs w:val="28"/>
          <w:lang w:bidi="my-MM"/>
        </w:rPr>
        <w:t>Linear SVM</w:t>
      </w:r>
      <w:r>
        <w:rPr>
          <w:rFonts w:ascii="Pyidaungsu" w:hAnsi="Pyidaungsu" w:cs="Pyidaungsu" w:hint="cs"/>
          <w:sz w:val="28"/>
          <w:szCs w:val="28"/>
          <w:cs/>
          <w:lang w:bidi="my-MM"/>
        </w:rPr>
        <w:t xml:space="preserve"> ကို </w:t>
      </w:r>
      <w:r>
        <w:rPr>
          <w:rFonts w:ascii="Pyidaungsu" w:hAnsi="Pyidaungsu" w:cs="Pyidaungsu"/>
          <w:sz w:val="28"/>
          <w:szCs w:val="28"/>
          <w:lang w:bidi="my-MM"/>
        </w:rPr>
        <w:t xml:space="preserve">Python </w:t>
      </w:r>
      <w:proofErr w:type="spellStart"/>
      <w:r>
        <w:rPr>
          <w:rFonts w:ascii="Pyidaungsu" w:hAnsi="Pyidaungsu" w:cs="Pyidaungsu"/>
          <w:sz w:val="28"/>
          <w:szCs w:val="28"/>
          <w:lang w:bidi="my-MM"/>
        </w:rPr>
        <w:t>sklearn</w:t>
      </w:r>
      <w:proofErr w:type="spellEnd"/>
      <w:r>
        <w:rPr>
          <w:rFonts w:ascii="Pyidaungsu" w:hAnsi="Pyidaungsu" w:cs="Pyidaungsu"/>
          <w:sz w:val="28"/>
          <w:szCs w:val="28"/>
          <w:lang w:bidi="my-MM"/>
        </w:rPr>
        <w:t xml:space="preserve"> Library </w:t>
      </w:r>
      <w:r>
        <w:rPr>
          <w:rFonts w:ascii="Pyidaungsu" w:hAnsi="Pyidaungsu" w:cs="Pyidaungsu" w:hint="cs"/>
          <w:sz w:val="28"/>
          <w:szCs w:val="28"/>
          <w:cs/>
          <w:lang w:bidi="my-MM"/>
        </w:rPr>
        <w:t xml:space="preserve">ရှိ </w:t>
      </w:r>
      <w:r>
        <w:rPr>
          <w:rFonts w:ascii="Pyidaungsu" w:hAnsi="Pyidaungsu" w:cs="Pyidaungsu"/>
          <w:sz w:val="28"/>
          <w:szCs w:val="28"/>
          <w:lang w:bidi="my-MM"/>
        </w:rPr>
        <w:t xml:space="preserve">SVM Module </w:t>
      </w:r>
      <w:r>
        <w:rPr>
          <w:rFonts w:ascii="Pyidaungsu" w:hAnsi="Pyidaungsu" w:cs="Pyidaungsu" w:hint="cs"/>
          <w:sz w:val="28"/>
          <w:szCs w:val="28"/>
          <w:cs/>
          <w:lang w:bidi="my-MM"/>
        </w:rPr>
        <w:t>ကို အသုံးပြု၍ အလွယ်</w:t>
      </w:r>
      <w:r>
        <w:rPr>
          <w:rFonts w:ascii="Pyidaungsu" w:hAnsi="Pyidaungsu" w:cs="Pyidaungsu"/>
          <w:sz w:val="28"/>
          <w:szCs w:val="28"/>
          <w:lang w:bidi="my-MM"/>
        </w:rPr>
        <w:t xml:space="preserve"> </w:t>
      </w:r>
      <w:r>
        <w:rPr>
          <w:rFonts w:ascii="Pyidaungsu" w:hAnsi="Pyidaungsu" w:cs="Pyidaungsu" w:hint="cs"/>
          <w:sz w:val="28"/>
          <w:szCs w:val="28"/>
          <w:cs/>
          <w:lang w:bidi="my-MM"/>
        </w:rPr>
        <w:t>တကူ တည်ဆောက်နိုင်သည်။</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အောက်ပါ </w:t>
      </w:r>
      <w:r>
        <w:rPr>
          <w:rFonts w:ascii="Pyidaungsu" w:hAnsi="Pyidaungsu" w:cs="Pyidaungsu"/>
          <w:sz w:val="28"/>
          <w:szCs w:val="28"/>
          <w:lang w:bidi="my-MM"/>
        </w:rPr>
        <w:t xml:space="preserve">Program </w:t>
      </w:r>
      <w:r>
        <w:rPr>
          <w:rFonts w:ascii="Pyidaungsu" w:hAnsi="Pyidaungsu" w:cs="Pyidaungsu" w:hint="cs"/>
          <w:sz w:val="28"/>
          <w:szCs w:val="28"/>
          <w:cs/>
          <w:lang w:bidi="my-MM"/>
        </w:rPr>
        <w:t xml:space="preserve">သည် </w:t>
      </w:r>
      <w:r>
        <w:rPr>
          <w:rFonts w:ascii="Pyidaungsu" w:hAnsi="Pyidaungsu" w:cs="Pyidaungsu"/>
          <w:sz w:val="28"/>
          <w:szCs w:val="28"/>
          <w:lang w:bidi="my-MM"/>
        </w:rPr>
        <w:t xml:space="preserve">Linear SVM </w:t>
      </w:r>
      <w:r>
        <w:rPr>
          <w:rFonts w:ascii="Pyidaungsu" w:hAnsi="Pyidaungsu" w:cs="Pyidaungsu" w:hint="cs"/>
          <w:sz w:val="28"/>
          <w:szCs w:val="28"/>
          <w:cs/>
          <w:lang w:bidi="my-MM"/>
        </w:rPr>
        <w:t xml:space="preserve">တစ်ခု၏ တည်ဆောက်ပုံ ဖြစ်သည်။ </w:t>
      </w:r>
    </w:p>
    <w:p w14:paraId="1E0B8851" w14:textId="77777777" w:rsidR="00805E6E" w:rsidRDefault="00805E6E" w:rsidP="002E3FA1">
      <w:pPr>
        <w:spacing w:after="60" w:line="276" w:lineRule="auto"/>
        <w:ind w:firstLine="0"/>
        <w:jc w:val="both"/>
        <w:rPr>
          <w:rFonts w:ascii="Pyidaungsu" w:hAnsi="Pyidaungsu" w:cs="Pyidaungsu"/>
          <w:sz w:val="28"/>
          <w:szCs w:val="28"/>
          <w:cs/>
          <w:lang w:bidi="my-MM"/>
        </w:rPr>
      </w:pPr>
    </w:p>
    <w:p w14:paraId="380C2A35" w14:textId="0F221384" w:rsidR="002E3FA1" w:rsidRDefault="002E3FA1" w:rsidP="00016162">
      <w:pPr>
        <w:spacing w:after="60" w:line="276" w:lineRule="auto"/>
        <w:ind w:firstLine="0"/>
        <w:rPr>
          <w:rFonts w:ascii="Pyidaungsu" w:hAnsi="Pyidaungsu" w:cs="Pyidaungsu"/>
          <w:sz w:val="28"/>
          <w:szCs w:val="28"/>
          <w:lang w:bidi="my-MM"/>
        </w:rPr>
      </w:pPr>
      <w:r w:rsidRPr="002E3FA1">
        <w:rPr>
          <w:rFonts w:ascii="Pyidaungsu" w:hAnsi="Pyidaungsu" w:cs="Pyidaungsu" w:hint="cs"/>
          <w:noProof/>
          <w:sz w:val="28"/>
          <w:szCs w:val="28"/>
          <w:lang w:bidi="my-MM"/>
        </w:rPr>
        <w:drawing>
          <wp:inline distT="0" distB="0" distL="0" distR="0" wp14:anchorId="0E939108" wp14:editId="6B937DA9">
            <wp:extent cx="5353685" cy="3097161"/>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b="42934"/>
                    <a:stretch/>
                  </pic:blipFill>
                  <pic:spPr bwMode="auto">
                    <a:xfrm>
                      <a:off x="0" y="0"/>
                      <a:ext cx="5353685" cy="3097161"/>
                    </a:xfrm>
                    <a:prstGeom prst="rect">
                      <a:avLst/>
                    </a:prstGeom>
                    <a:noFill/>
                    <a:ln>
                      <a:noFill/>
                    </a:ln>
                    <a:extLst>
                      <a:ext uri="{53640926-AAD7-44D8-BBD7-CCE9431645EC}">
                        <a14:shadowObscured xmlns:a14="http://schemas.microsoft.com/office/drawing/2010/main"/>
                      </a:ext>
                    </a:extLst>
                  </pic:spPr>
                </pic:pic>
              </a:graphicData>
            </a:graphic>
          </wp:inline>
        </w:drawing>
      </w:r>
    </w:p>
    <w:p w14:paraId="416D39E3" w14:textId="77777777" w:rsidR="00DD4C0F" w:rsidRDefault="00DD4C0F">
      <w:pPr>
        <w:spacing w:after="0" w:line="240" w:lineRule="auto"/>
        <w:ind w:firstLine="0"/>
        <w:rPr>
          <w:rFonts w:ascii="Pyidaungsu" w:hAnsi="Pyidaungsu" w:cs="Pyidaungsu"/>
          <w:b/>
          <w:bCs/>
          <w:sz w:val="28"/>
          <w:szCs w:val="28"/>
          <w:lang w:bidi="my-MM"/>
        </w:rPr>
      </w:pPr>
      <w:r>
        <w:rPr>
          <w:rFonts w:ascii="Pyidaungsu" w:hAnsi="Pyidaungsu" w:cs="Pyidaungsu"/>
          <w:b/>
          <w:bCs/>
          <w:sz w:val="28"/>
          <w:szCs w:val="28"/>
          <w:lang w:bidi="my-MM"/>
        </w:rPr>
        <w:br w:type="page"/>
      </w:r>
    </w:p>
    <w:p w14:paraId="25781EDF" w14:textId="299162EF" w:rsidR="002E3FA1" w:rsidRDefault="002E3FA1" w:rsidP="002E3FA1">
      <w:pPr>
        <w:spacing w:after="60" w:line="276" w:lineRule="auto"/>
        <w:ind w:firstLine="0"/>
        <w:jc w:val="both"/>
        <w:rPr>
          <w:rFonts w:ascii="Pyidaungsu" w:hAnsi="Pyidaungsu" w:cs="Pyidaungsu"/>
          <w:sz w:val="28"/>
          <w:szCs w:val="28"/>
          <w:cs/>
          <w:lang w:bidi="my-MM"/>
        </w:rPr>
      </w:pPr>
      <w:r>
        <w:rPr>
          <w:rFonts w:ascii="Pyidaungsu" w:hAnsi="Pyidaungsu" w:cs="Pyidaungsu"/>
          <w:b/>
          <w:bCs/>
          <w:sz w:val="28"/>
          <w:szCs w:val="28"/>
          <w:lang w:bidi="my-MM"/>
        </w:rPr>
        <w:lastRenderedPageBreak/>
        <w:t xml:space="preserve">Polynomial </w:t>
      </w:r>
      <w:r w:rsidR="00C97308">
        <w:rPr>
          <w:rFonts w:ascii="Pyidaungsu" w:hAnsi="Pyidaungsu" w:cs="Pyidaungsu"/>
          <w:b/>
          <w:bCs/>
          <w:sz w:val="28"/>
          <w:szCs w:val="28"/>
          <w:lang w:val="en-SG" w:bidi="my-MM"/>
        </w:rPr>
        <w:t>Kernel</w:t>
      </w:r>
    </w:p>
    <w:p w14:paraId="0C450C6F" w14:textId="4288E74E" w:rsidR="002E3FA1" w:rsidRDefault="002E3FA1" w:rsidP="002E3FA1">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w:t>
      </w:r>
      <w:r w:rsidR="00DD4C0F">
        <w:rPr>
          <w:rFonts w:ascii="Pyidaungsu" w:hAnsi="Pyidaungsu" w:cs="Pyidaungsu" w:hint="cs"/>
          <w:sz w:val="28"/>
          <w:szCs w:val="28"/>
          <w:cs/>
          <w:lang w:bidi="my-MM"/>
        </w:rPr>
        <w:t>၆</w:t>
      </w:r>
      <w:r>
        <w:rPr>
          <w:rFonts w:ascii="Pyidaungsu" w:hAnsi="Pyidaungsu" w:cs="Pyidaungsu" w:hint="cs"/>
          <w:sz w:val="28"/>
          <w:szCs w:val="28"/>
          <w:cs/>
          <w:lang w:bidi="my-MM"/>
        </w:rPr>
        <w:t>။</w:t>
      </w:r>
      <w:r>
        <w:rPr>
          <w:rFonts w:ascii="Pyidaungsu" w:hAnsi="Pyidaungsu" w:cs="Pyidaungsu"/>
          <w:sz w:val="28"/>
          <w:szCs w:val="28"/>
          <w:cs/>
          <w:lang w:bidi="my-MM"/>
        </w:rPr>
        <w:tab/>
      </w:r>
      <w:r w:rsidRPr="002E3FA1">
        <w:rPr>
          <w:rFonts w:ascii="Pyidaungsu" w:hAnsi="Pyidaungsu" w:cs="Pyidaungsu"/>
          <w:sz w:val="28"/>
          <w:szCs w:val="28"/>
          <w:lang w:bidi="my-MM"/>
        </w:rPr>
        <w:t xml:space="preserve">Polynomial </w:t>
      </w:r>
      <w:r>
        <w:rPr>
          <w:rFonts w:ascii="Pyidaungsu" w:hAnsi="Pyidaungsu" w:cs="Pyidaungsu"/>
          <w:sz w:val="28"/>
          <w:szCs w:val="28"/>
          <w:lang w:bidi="my-MM"/>
        </w:rPr>
        <w:t xml:space="preserve">Kernel </w:t>
      </w:r>
      <w:r w:rsidR="00C97308">
        <w:rPr>
          <w:rFonts w:ascii="Pyidaungsu" w:hAnsi="Pyidaungsu" w:cs="Pyidaungsu" w:hint="cs"/>
          <w:sz w:val="28"/>
          <w:szCs w:val="28"/>
          <w:cs/>
          <w:lang w:bidi="my-MM"/>
        </w:rPr>
        <w:t xml:space="preserve">တွင် </w:t>
      </w:r>
      <w:r w:rsidR="00C97308">
        <w:rPr>
          <w:rFonts w:ascii="Pyidaungsu" w:hAnsi="Pyidaungsu" w:cs="Pyidaungsu"/>
          <w:sz w:val="28"/>
          <w:szCs w:val="28"/>
          <w:lang w:bidi="my-MM"/>
        </w:rPr>
        <w:t xml:space="preserve">Polynomial equation </w:t>
      </w:r>
      <w:r>
        <w:rPr>
          <w:rFonts w:ascii="Pyidaungsu" w:hAnsi="Pyidaungsu" w:cs="Pyidaungsu" w:hint="cs"/>
          <w:sz w:val="28"/>
          <w:szCs w:val="28"/>
          <w:cs/>
          <w:lang w:bidi="my-MM"/>
        </w:rPr>
        <w:t>ကို အသုံးပြု</w:t>
      </w:r>
      <w:r w:rsidR="00C97308">
        <w:rPr>
          <w:rFonts w:ascii="Pyidaungsu" w:hAnsi="Pyidaungsu" w:cs="Pyidaungsu" w:hint="cs"/>
          <w:sz w:val="28"/>
          <w:szCs w:val="28"/>
          <w:cs/>
          <w:lang w:bidi="my-MM"/>
        </w:rPr>
        <w:t xml:space="preserve">၍ ဒေတာများကို </w:t>
      </w:r>
      <w:r w:rsidR="00C97308">
        <w:rPr>
          <w:rFonts w:ascii="Pyidaungsu" w:hAnsi="Pyidaungsu" w:cs="Pyidaungsu"/>
          <w:sz w:val="28"/>
          <w:szCs w:val="28"/>
          <w:lang w:bidi="my-MM"/>
        </w:rPr>
        <w:t xml:space="preserve">Higher dimensional space </w:t>
      </w:r>
      <w:r w:rsidR="00C97308">
        <w:rPr>
          <w:rFonts w:ascii="Pyidaungsu" w:hAnsi="Pyidaungsu" w:cs="Pyidaungsu" w:hint="cs"/>
          <w:sz w:val="28"/>
          <w:szCs w:val="28"/>
          <w:cs/>
          <w:lang w:bidi="my-MM"/>
        </w:rPr>
        <w:t>သို့ ရွှေ့ပြောင်း</w:t>
      </w:r>
      <w:r>
        <w:rPr>
          <w:rFonts w:ascii="Pyidaungsu" w:hAnsi="Pyidaungsu" w:cs="Pyidaungsu" w:hint="cs"/>
          <w:sz w:val="28"/>
          <w:szCs w:val="28"/>
          <w:cs/>
          <w:lang w:bidi="my-MM"/>
        </w:rPr>
        <w:t xml:space="preserve">သည်။ သင်္ကေတ </w:t>
      </w:r>
      <m:oMath>
        <m:r>
          <w:rPr>
            <w:rFonts w:ascii="Cambria Math" w:hAnsi="Cambria Math" w:cs="Pyidaungsu"/>
            <w:sz w:val="28"/>
            <w:szCs w:val="28"/>
            <w:lang w:bidi="my-MM"/>
          </w:rPr>
          <m:t>d</m:t>
        </m:r>
      </m:oMath>
      <w:r>
        <w:rPr>
          <w:rFonts w:ascii="Pyidaungsu" w:hAnsi="Pyidaungsu" w:cs="Pyidaungsu"/>
          <w:sz w:val="28"/>
          <w:szCs w:val="28"/>
          <w:lang w:bidi="my-MM"/>
        </w:rPr>
        <w:t xml:space="preserve"> </w:t>
      </w:r>
      <w:r>
        <w:rPr>
          <w:rFonts w:ascii="Pyidaungsu" w:hAnsi="Pyidaungsu" w:cs="Pyidaungsu" w:hint="cs"/>
          <w:sz w:val="28"/>
          <w:szCs w:val="28"/>
          <w:cs/>
          <w:lang w:bidi="my-MM"/>
        </w:rPr>
        <w:t xml:space="preserve">သည် </w:t>
      </w:r>
      <w:r>
        <w:rPr>
          <w:rFonts w:ascii="Pyidaungsu" w:hAnsi="Pyidaungsu" w:cs="Pyidaungsu"/>
          <w:sz w:val="28"/>
          <w:szCs w:val="28"/>
          <w:lang w:bidi="my-MM"/>
        </w:rPr>
        <w:t xml:space="preserve">Polynomial equation </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degree </w:t>
      </w:r>
      <w:r>
        <w:rPr>
          <w:rFonts w:ascii="Pyidaungsu" w:hAnsi="Pyidaungsu" w:cs="Pyidaungsu" w:hint="cs"/>
          <w:sz w:val="28"/>
          <w:szCs w:val="28"/>
          <w:cs/>
          <w:lang w:bidi="my-MM"/>
        </w:rPr>
        <w:t xml:space="preserve">ကို ရည်ညွှန်း၍ သည် ကိန်းသေတစ်ခုဖြစ်သည်။ ကိန်းသေ တန်ဖိုးကို သုည (သို့မဟုတ်) တစ် ဟု သတ်မှတ် လေ့ရှိပြီး </w:t>
      </w:r>
      <m:oMath>
        <m:r>
          <w:rPr>
            <w:rFonts w:ascii="Cambria Math" w:hAnsi="Cambria Math" w:cs="Pyidaungsu"/>
            <w:sz w:val="28"/>
            <w:szCs w:val="28"/>
            <w:lang w:bidi="my-MM"/>
          </w:rPr>
          <m:t>d</m:t>
        </m:r>
      </m:oMath>
      <w:r w:rsidR="00805E6E">
        <w:rPr>
          <w:rFonts w:ascii="Pyidaungsu" w:hAnsi="Pyidaungsu" w:cs="Pyidaungsu" w:hint="cs"/>
          <w:sz w:val="28"/>
          <w:szCs w:val="28"/>
          <w:cs/>
          <w:lang w:bidi="my-MM"/>
        </w:rPr>
        <w:t xml:space="preserve"> </w:t>
      </w:r>
      <w:r>
        <w:rPr>
          <w:rFonts w:ascii="Pyidaungsu" w:hAnsi="Pyidaungsu" w:cs="Pyidaungsu" w:hint="cs"/>
          <w:sz w:val="28"/>
          <w:szCs w:val="28"/>
          <w:cs/>
          <w:lang w:bidi="my-MM"/>
        </w:rPr>
        <w:t>သည်</w:t>
      </w:r>
      <w:r w:rsidR="00805E6E">
        <w:rPr>
          <w:rFonts w:ascii="Pyidaungsu" w:hAnsi="Pyidaungsu" w:cs="Pyidaungsu"/>
          <w:sz w:val="28"/>
          <w:szCs w:val="28"/>
          <w:lang w:bidi="my-MM"/>
        </w:rPr>
        <w:t xml:space="preserve"> Hyperparameter</w:t>
      </w:r>
      <w:r>
        <w:rPr>
          <w:rFonts w:ascii="Pyidaungsu" w:hAnsi="Pyidaungsu" w:cs="Pyidaungsu" w:hint="cs"/>
          <w:sz w:val="28"/>
          <w:szCs w:val="28"/>
          <w:cs/>
          <w:lang w:bidi="my-MM"/>
        </w:rPr>
        <w:t xml:space="preserve"> တစ်ခုဖြစ်သည်။</w:t>
      </w:r>
      <w:r w:rsidR="00805E6E">
        <w:rPr>
          <w:rFonts w:ascii="Pyidaungsu" w:hAnsi="Pyidaungsu" w:cs="Pyidaungsu"/>
          <w:sz w:val="28"/>
          <w:szCs w:val="28"/>
          <w:lang w:bidi="my-MM"/>
        </w:rPr>
        <w:t xml:space="preserve"> Polynomial SVM Classifier</w:t>
      </w:r>
      <w:r>
        <w:rPr>
          <w:rFonts w:ascii="Pyidaungsu" w:hAnsi="Pyidaungsu" w:cs="Pyidaungsu" w:hint="cs"/>
          <w:sz w:val="28"/>
          <w:szCs w:val="28"/>
          <w:cs/>
          <w:lang w:bidi="my-MM"/>
        </w:rPr>
        <w:t xml:space="preserve"> ကို မတည်ဆောက်မီ </w:t>
      </w:r>
      <w:r w:rsidR="00805E6E">
        <w:rPr>
          <w:rFonts w:ascii="Pyidaungsu" w:hAnsi="Pyidaungsu" w:cs="Pyidaungsu"/>
          <w:sz w:val="28"/>
          <w:szCs w:val="28"/>
          <w:lang w:bidi="my-MM"/>
        </w:rPr>
        <w:t xml:space="preserve">Bias </w:t>
      </w:r>
      <w:r>
        <w:rPr>
          <w:rFonts w:ascii="Pyidaungsu" w:hAnsi="Pyidaungsu" w:cs="Pyidaungsu" w:hint="cs"/>
          <w:sz w:val="28"/>
          <w:szCs w:val="28"/>
          <w:cs/>
          <w:lang w:bidi="my-MM"/>
        </w:rPr>
        <w:t xml:space="preserve">နှင့် </w:t>
      </w:r>
      <w:r w:rsidR="00805E6E">
        <w:rPr>
          <w:rFonts w:ascii="Pyidaungsu" w:hAnsi="Pyidaungsu" w:cs="Pyidaungsu"/>
          <w:sz w:val="28"/>
          <w:szCs w:val="28"/>
          <w:lang w:bidi="my-MM"/>
        </w:rPr>
        <w:t xml:space="preserve">Variance </w:t>
      </w:r>
      <w:r>
        <w:rPr>
          <w:rFonts w:ascii="Pyidaungsu" w:hAnsi="Pyidaungsu" w:cs="Pyidaungsu" w:hint="cs"/>
          <w:sz w:val="28"/>
          <w:szCs w:val="28"/>
          <w:cs/>
          <w:lang w:bidi="my-MM"/>
        </w:rPr>
        <w:t xml:space="preserve">ကို </w:t>
      </w:r>
      <w:r w:rsidR="00805E6E">
        <w:rPr>
          <w:rFonts w:ascii="Pyidaungsu" w:hAnsi="Pyidaungsu" w:cs="Pyidaungsu"/>
          <w:sz w:val="28"/>
          <w:szCs w:val="28"/>
          <w:lang w:bidi="my-MM"/>
        </w:rPr>
        <w:t xml:space="preserve">Balance </w:t>
      </w:r>
      <w:r>
        <w:rPr>
          <w:rFonts w:ascii="Pyidaungsu" w:hAnsi="Pyidaungsu" w:cs="Pyidaungsu" w:hint="cs"/>
          <w:sz w:val="28"/>
          <w:szCs w:val="28"/>
          <w:cs/>
          <w:lang w:bidi="my-MM"/>
        </w:rPr>
        <w:t xml:space="preserve">ဖြစ်စေမည့် </w:t>
      </w:r>
      <m:oMath>
        <m:r>
          <m:rPr>
            <m:sty m:val="p"/>
          </m:rPr>
          <w:rPr>
            <w:rFonts w:ascii="Cambria Math" w:hAnsi="Cambria Math" w:cs="Pyidaungsu"/>
            <w:sz w:val="28"/>
            <w:szCs w:val="28"/>
            <w:lang w:bidi="my-MM"/>
          </w:rPr>
          <m:t xml:space="preserve">degree </m:t>
        </m:r>
        <m:r>
          <w:rPr>
            <w:rFonts w:ascii="Cambria Math" w:hAnsi="Pyidaungsu" w:cs="Pyidaungsu"/>
            <w:sz w:val="28"/>
            <w:szCs w:val="28"/>
            <w:lang w:bidi="my-MM"/>
          </w:rPr>
          <m:t xml:space="preserve">or </m:t>
        </m:r>
        <m:r>
          <w:rPr>
            <w:rFonts w:ascii="Cambria Math" w:hAnsi="Cambria Math" w:cs="Pyidaungsu"/>
            <w:sz w:val="28"/>
            <w:szCs w:val="28"/>
            <w:lang w:bidi="my-MM"/>
          </w:rPr>
          <m:t>d</m:t>
        </m:r>
      </m:oMath>
      <w:r w:rsidR="00805E6E">
        <w:rPr>
          <w:rFonts w:ascii="Pyidaungsu" w:hAnsi="Pyidaungsu" w:cs="Pyidaungsu" w:hint="cs"/>
          <w:sz w:val="28"/>
          <w:szCs w:val="28"/>
          <w:cs/>
          <w:lang w:bidi="my-MM"/>
        </w:rPr>
        <w:t xml:space="preserve"> </w:t>
      </w:r>
      <w:r w:rsidR="00DD4C0F">
        <w:rPr>
          <w:rFonts w:ascii="Pyidaungsu" w:hAnsi="Pyidaungsu" w:cs="Pyidaungsu" w:hint="cs"/>
          <w:sz w:val="28"/>
          <w:szCs w:val="28"/>
          <w:cs/>
          <w:lang w:bidi="my-MM"/>
        </w:rPr>
        <w:t xml:space="preserve">ကို ရှာဖွေရန် လိုအပ်သည်။ </w:t>
      </w:r>
      <w:r>
        <w:rPr>
          <w:rFonts w:ascii="Pyidaungsu" w:hAnsi="Pyidaungsu" w:cs="Pyidaungsu" w:hint="cs"/>
          <w:sz w:val="28"/>
          <w:szCs w:val="28"/>
          <w:cs/>
          <w:lang w:bidi="my-MM"/>
        </w:rPr>
        <w:t xml:space="preserve"> </w:t>
      </w:r>
    </w:p>
    <w:p w14:paraId="55AB4CFE" w14:textId="2873C5D4" w:rsidR="002E3FA1" w:rsidRDefault="002E3FA1" w:rsidP="002E3FA1">
      <w:pPr>
        <w:spacing w:after="60" w:line="276" w:lineRule="auto"/>
        <w:ind w:firstLine="0"/>
        <w:jc w:val="center"/>
        <w:rPr>
          <w:rFonts w:ascii="Pyidaungsu" w:hAnsi="Pyidaungsu" w:cs="Pyidaungsu"/>
          <w:sz w:val="28"/>
          <w:szCs w:val="28"/>
          <w:lang w:bidi="my-MM"/>
        </w:rPr>
      </w:pPr>
      <w:r>
        <w:rPr>
          <w:noProof/>
        </w:rPr>
        <w:drawing>
          <wp:inline distT="0" distB="0" distL="0" distR="0" wp14:anchorId="7C793087" wp14:editId="50479511">
            <wp:extent cx="3276600" cy="552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552450"/>
                    </a:xfrm>
                    <a:prstGeom prst="rect">
                      <a:avLst/>
                    </a:prstGeom>
                  </pic:spPr>
                </pic:pic>
              </a:graphicData>
            </a:graphic>
          </wp:inline>
        </w:drawing>
      </w:r>
    </w:p>
    <w:p w14:paraId="4FFAB35F" w14:textId="47568A6D" w:rsidR="002E3FA1" w:rsidRDefault="002E3FA1" w:rsidP="002E3FA1">
      <w:pPr>
        <w:spacing w:after="60" w:line="276" w:lineRule="auto"/>
        <w:ind w:firstLine="0"/>
        <w:jc w:val="center"/>
        <w:rPr>
          <w:rFonts w:ascii="Pyidaungsu" w:hAnsi="Pyidaungsu" w:cs="Pyidaungsu"/>
          <w:sz w:val="28"/>
          <w:szCs w:val="28"/>
          <w:lang w:bidi="my-MM"/>
        </w:rPr>
      </w:pPr>
    </w:p>
    <w:p w14:paraId="5FC0346D" w14:textId="23C663CD" w:rsidR="002E3FA1" w:rsidRDefault="002E3FA1" w:rsidP="002E3FA1">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w:t>
      </w:r>
      <w:r w:rsidR="00DD4C0F">
        <w:rPr>
          <w:rFonts w:ascii="Pyidaungsu" w:hAnsi="Pyidaungsu" w:cs="Pyidaungsu" w:hint="cs"/>
          <w:sz w:val="28"/>
          <w:szCs w:val="28"/>
          <w:cs/>
          <w:lang w:bidi="my-MM"/>
        </w:rPr>
        <w:t>၇</w:t>
      </w:r>
      <w:r>
        <w:rPr>
          <w:rFonts w:ascii="Pyidaungsu" w:hAnsi="Pyidaungsu" w:cs="Pyidaungsu" w:hint="cs"/>
          <w:sz w:val="28"/>
          <w:szCs w:val="28"/>
          <w:cs/>
          <w:lang w:bidi="my-MM"/>
        </w:rPr>
        <w:t>။</w:t>
      </w:r>
      <w:r>
        <w:rPr>
          <w:rFonts w:ascii="Pyidaungsu" w:hAnsi="Pyidaungsu" w:cs="Pyidaungsu"/>
          <w:sz w:val="28"/>
          <w:szCs w:val="28"/>
          <w:cs/>
          <w:lang w:bidi="my-MM"/>
        </w:rPr>
        <w:tab/>
      </w:r>
      <w:r>
        <w:rPr>
          <w:rFonts w:ascii="Pyidaungsu" w:hAnsi="Pyidaungsu" w:cs="Pyidaungsu" w:hint="cs"/>
          <w:sz w:val="28"/>
          <w:szCs w:val="28"/>
          <w:cs/>
          <w:lang w:bidi="my-MM"/>
        </w:rPr>
        <w:t xml:space="preserve">အောက်ပါ </w:t>
      </w:r>
      <w:r>
        <w:rPr>
          <w:rFonts w:ascii="Pyidaungsu" w:hAnsi="Pyidaungsu" w:cs="Pyidaungsu"/>
          <w:sz w:val="28"/>
          <w:szCs w:val="28"/>
          <w:lang w:bidi="my-MM"/>
        </w:rPr>
        <w:t xml:space="preserve">Program </w:t>
      </w:r>
      <w:r>
        <w:rPr>
          <w:rFonts w:ascii="Pyidaungsu" w:hAnsi="Pyidaungsu" w:cs="Pyidaungsu" w:hint="cs"/>
          <w:sz w:val="28"/>
          <w:szCs w:val="28"/>
          <w:cs/>
          <w:lang w:bidi="my-MM"/>
        </w:rPr>
        <w:t xml:space="preserve">သည် </w:t>
      </w:r>
      <w:r w:rsidR="00805E6E">
        <w:rPr>
          <w:rFonts w:ascii="Pyidaungsu" w:hAnsi="Pyidaungsu" w:cs="Pyidaungsu"/>
          <w:sz w:val="28"/>
          <w:szCs w:val="28"/>
          <w:lang w:bidi="my-MM"/>
        </w:rPr>
        <w:t xml:space="preserve">Python </w:t>
      </w:r>
      <w:proofErr w:type="spellStart"/>
      <w:r w:rsidR="00805E6E">
        <w:rPr>
          <w:rFonts w:ascii="Pyidaungsu" w:hAnsi="Pyidaungsu" w:cs="Pyidaungsu"/>
          <w:sz w:val="28"/>
          <w:szCs w:val="28"/>
          <w:lang w:bidi="my-MM"/>
        </w:rPr>
        <w:t>sklearn</w:t>
      </w:r>
      <w:proofErr w:type="spellEnd"/>
      <w:r w:rsidR="00805E6E">
        <w:rPr>
          <w:rFonts w:ascii="Pyidaungsu" w:hAnsi="Pyidaungsu" w:cs="Pyidaungsu"/>
          <w:sz w:val="28"/>
          <w:szCs w:val="28"/>
          <w:lang w:bidi="my-MM"/>
        </w:rPr>
        <w:t xml:space="preserve"> Library </w:t>
      </w:r>
      <w:r w:rsidR="00805E6E">
        <w:rPr>
          <w:rFonts w:ascii="Pyidaungsu" w:hAnsi="Pyidaungsu" w:cs="Pyidaungsu" w:hint="cs"/>
          <w:sz w:val="28"/>
          <w:szCs w:val="28"/>
          <w:cs/>
          <w:lang w:bidi="my-MM"/>
        </w:rPr>
        <w:t xml:space="preserve">ရှိ </w:t>
      </w:r>
      <w:r w:rsidR="00805E6E">
        <w:rPr>
          <w:rFonts w:ascii="Pyidaungsu" w:hAnsi="Pyidaungsu" w:cs="Pyidaungsu"/>
          <w:sz w:val="28"/>
          <w:szCs w:val="28"/>
          <w:lang w:bidi="my-MM"/>
        </w:rPr>
        <w:t xml:space="preserve">SVM Module </w:t>
      </w:r>
      <w:r w:rsidR="00805E6E">
        <w:rPr>
          <w:rFonts w:ascii="Pyidaungsu" w:hAnsi="Pyidaungsu" w:cs="Pyidaungsu" w:hint="cs"/>
          <w:sz w:val="28"/>
          <w:szCs w:val="28"/>
          <w:cs/>
          <w:lang w:bidi="my-MM"/>
        </w:rPr>
        <w:t xml:space="preserve">ကို အသုံးပြု၍ </w:t>
      </w:r>
      <w:r w:rsidR="00805E6E">
        <w:rPr>
          <w:rFonts w:ascii="Pyidaungsu" w:hAnsi="Pyidaungsu" w:cs="Pyidaungsu"/>
          <w:sz w:val="28"/>
          <w:szCs w:val="28"/>
          <w:lang w:bidi="my-MM"/>
        </w:rPr>
        <w:t xml:space="preserve"> </w:t>
      </w:r>
      <w:r w:rsidR="00DD4C0F" w:rsidRPr="002E3FA1">
        <w:rPr>
          <w:rFonts w:ascii="Pyidaungsu" w:hAnsi="Pyidaungsu" w:cs="Pyidaungsu"/>
          <w:sz w:val="28"/>
          <w:szCs w:val="28"/>
          <w:lang w:bidi="my-MM"/>
        </w:rPr>
        <w:t>Polynomial</w:t>
      </w:r>
      <w:r w:rsidR="00DD4C0F">
        <w:rPr>
          <w:rFonts w:ascii="Pyidaungsu" w:hAnsi="Pyidaungsu" w:cs="Pyidaungsu"/>
          <w:b/>
          <w:bCs/>
          <w:sz w:val="28"/>
          <w:szCs w:val="28"/>
          <w:lang w:bidi="my-MM"/>
        </w:rPr>
        <w:t xml:space="preserve"> </w:t>
      </w:r>
      <w:r>
        <w:rPr>
          <w:rFonts w:ascii="Pyidaungsu" w:hAnsi="Pyidaungsu" w:cs="Pyidaungsu"/>
          <w:sz w:val="28"/>
          <w:szCs w:val="28"/>
          <w:lang w:bidi="my-MM"/>
        </w:rPr>
        <w:t xml:space="preserve">SVM </w:t>
      </w:r>
      <w:r w:rsidR="00805E6E">
        <w:rPr>
          <w:rFonts w:ascii="Pyidaungsu" w:hAnsi="Pyidaungsu" w:cs="Pyidaungsu" w:hint="cs"/>
          <w:sz w:val="28"/>
          <w:szCs w:val="28"/>
          <w:cs/>
          <w:lang w:bidi="my-MM"/>
        </w:rPr>
        <w:t>တစ်ခုကို တည်ဆောက်ပုံ</w:t>
      </w:r>
      <w:r>
        <w:rPr>
          <w:rFonts w:ascii="Pyidaungsu" w:hAnsi="Pyidaungsu" w:cs="Pyidaungsu" w:hint="cs"/>
          <w:sz w:val="28"/>
          <w:szCs w:val="28"/>
          <w:cs/>
          <w:lang w:bidi="my-MM"/>
        </w:rPr>
        <w:t xml:space="preserve"> ဖြစ်သည်။ </w:t>
      </w:r>
      <w:r w:rsidR="00DD4C0F">
        <w:rPr>
          <w:rFonts w:ascii="Pyidaungsu" w:hAnsi="Pyidaungsu" w:cs="Pyidaungsu" w:hint="cs"/>
          <w:sz w:val="28"/>
          <w:szCs w:val="28"/>
          <w:cs/>
          <w:lang w:bidi="my-MM"/>
        </w:rPr>
        <w:t xml:space="preserve">ယခု </w:t>
      </w:r>
      <w:r w:rsidR="00805E6E" w:rsidRPr="002E3FA1">
        <w:rPr>
          <w:rFonts w:ascii="Pyidaungsu" w:hAnsi="Pyidaungsu" w:cs="Pyidaungsu"/>
          <w:sz w:val="28"/>
          <w:szCs w:val="28"/>
          <w:lang w:bidi="my-MM"/>
        </w:rPr>
        <w:t>Polynomial</w:t>
      </w:r>
      <w:r w:rsidR="00805E6E">
        <w:rPr>
          <w:rFonts w:ascii="Pyidaungsu" w:hAnsi="Pyidaungsu" w:cs="Pyidaungsu"/>
          <w:b/>
          <w:bCs/>
          <w:sz w:val="28"/>
          <w:szCs w:val="28"/>
          <w:lang w:bidi="my-MM"/>
        </w:rPr>
        <w:t xml:space="preserve"> </w:t>
      </w:r>
      <w:r w:rsidR="00805E6E">
        <w:rPr>
          <w:rFonts w:ascii="Pyidaungsu" w:hAnsi="Pyidaungsu" w:cs="Pyidaungsu"/>
          <w:sz w:val="28"/>
          <w:szCs w:val="28"/>
          <w:lang w:bidi="my-MM"/>
        </w:rPr>
        <w:t>SVM</w:t>
      </w:r>
      <w:r w:rsidR="00805E6E">
        <w:rPr>
          <w:rFonts w:ascii="Pyidaungsu" w:hAnsi="Pyidaungsu" w:cs="Pyidaungsu" w:hint="cs"/>
          <w:sz w:val="28"/>
          <w:szCs w:val="28"/>
          <w:cs/>
          <w:lang w:bidi="my-MM"/>
        </w:rPr>
        <w:t xml:space="preserve"> </w:t>
      </w:r>
      <w:r w:rsidR="00DD4C0F">
        <w:rPr>
          <w:rFonts w:ascii="Pyidaungsu" w:hAnsi="Pyidaungsu" w:cs="Pyidaungsu" w:hint="cs"/>
          <w:sz w:val="28"/>
          <w:szCs w:val="28"/>
          <w:cs/>
          <w:lang w:bidi="my-MM"/>
        </w:rPr>
        <w:t>တွင်</w:t>
      </w:r>
      <w:r w:rsidR="00805E6E">
        <w:rPr>
          <w:rFonts w:ascii="Pyidaungsu" w:hAnsi="Pyidaungsu" w:cs="Pyidaungsu"/>
          <w:sz w:val="28"/>
          <w:szCs w:val="28"/>
          <w:lang w:bidi="my-MM"/>
        </w:rPr>
        <w:t xml:space="preserve"> </w:t>
      </w:r>
      <m:oMath>
        <m:r>
          <m:rPr>
            <m:sty m:val="p"/>
          </m:rPr>
          <w:rPr>
            <w:rFonts w:ascii="Cambria Math" w:hAnsi="Cambria Math" w:cs="Pyidaungsu"/>
            <w:sz w:val="28"/>
            <w:szCs w:val="28"/>
            <w:lang w:bidi="my-MM"/>
          </w:rPr>
          <m:t xml:space="preserve">degree </m:t>
        </m:r>
        <m:r>
          <w:rPr>
            <w:rFonts w:ascii="Cambria Math" w:hAnsi="Pyidaungsu" w:cs="Pyidaungsu"/>
            <w:sz w:val="28"/>
            <w:szCs w:val="28"/>
            <w:lang w:bidi="my-MM"/>
          </w:rPr>
          <m:t xml:space="preserve">or </m:t>
        </m:r>
        <m:r>
          <w:rPr>
            <w:rFonts w:ascii="Cambria Math" w:hAnsi="Cambria Math" w:cs="Pyidaungsu"/>
            <w:sz w:val="28"/>
            <w:szCs w:val="28"/>
            <w:lang w:bidi="my-MM"/>
          </w:rPr>
          <m:t>d</m:t>
        </m:r>
      </m:oMath>
      <w:r w:rsidR="00DD4C0F">
        <w:rPr>
          <w:rFonts w:ascii="Pyidaungsu" w:hAnsi="Pyidaungsu" w:cs="Pyidaungsu" w:hint="cs"/>
          <w:sz w:val="28"/>
          <w:szCs w:val="28"/>
          <w:cs/>
          <w:lang w:bidi="my-MM"/>
        </w:rPr>
        <w:t xml:space="preserve"> ၏ တန်ဖိုးကို ၅ ဟု သတ်မှတ်ထားသည်။ </w:t>
      </w:r>
    </w:p>
    <w:p w14:paraId="0CEF681F" w14:textId="77777777" w:rsidR="00A566A2" w:rsidRDefault="00A566A2" w:rsidP="002E3FA1">
      <w:pPr>
        <w:spacing w:after="60" w:line="276" w:lineRule="auto"/>
        <w:ind w:firstLine="0"/>
        <w:jc w:val="both"/>
        <w:rPr>
          <w:rFonts w:ascii="Pyidaungsu" w:hAnsi="Pyidaungsu" w:cs="Pyidaungsu"/>
          <w:sz w:val="28"/>
          <w:szCs w:val="28"/>
          <w:cs/>
          <w:lang w:bidi="my-MM"/>
        </w:rPr>
      </w:pPr>
    </w:p>
    <w:p w14:paraId="6DD4D874" w14:textId="28280EA4" w:rsidR="00005BEC" w:rsidRDefault="00A566A2" w:rsidP="00145E24">
      <w:pPr>
        <w:spacing w:after="60" w:line="276" w:lineRule="auto"/>
        <w:ind w:firstLine="0"/>
        <w:jc w:val="both"/>
        <w:rPr>
          <w:rFonts w:ascii="Pyidaungsu" w:hAnsi="Pyidaungsu" w:cs="Pyidaungsu"/>
          <w:sz w:val="28"/>
          <w:szCs w:val="28"/>
          <w:lang w:bidi="my-MM"/>
        </w:rPr>
      </w:pPr>
      <w:r w:rsidRPr="00A566A2">
        <w:rPr>
          <w:rFonts w:ascii="Pyidaungsu" w:hAnsi="Pyidaungsu" w:cs="Pyidaungsu"/>
          <w:noProof/>
          <w:sz w:val="28"/>
          <w:szCs w:val="28"/>
          <w:cs/>
          <w:lang w:bidi="my-MM"/>
        </w:rPr>
        <w:drawing>
          <wp:inline distT="0" distB="0" distL="0" distR="0" wp14:anchorId="5E3ADC0D" wp14:editId="6883ED00">
            <wp:extent cx="5176520" cy="311213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6520" cy="3112135"/>
                    </a:xfrm>
                    <a:prstGeom prst="rect">
                      <a:avLst/>
                    </a:prstGeom>
                    <a:noFill/>
                    <a:ln>
                      <a:noFill/>
                    </a:ln>
                  </pic:spPr>
                </pic:pic>
              </a:graphicData>
            </a:graphic>
          </wp:inline>
        </w:drawing>
      </w:r>
    </w:p>
    <w:p w14:paraId="1C01248D" w14:textId="1F4F4F28" w:rsidR="00972A85" w:rsidRDefault="00972A85" w:rsidP="00972A85">
      <w:pPr>
        <w:spacing w:after="60" w:line="276" w:lineRule="auto"/>
        <w:ind w:firstLine="0"/>
        <w:jc w:val="both"/>
        <w:rPr>
          <w:rFonts w:ascii="Pyidaungsu" w:hAnsi="Pyidaungsu" w:cs="Pyidaungsu"/>
          <w:b/>
          <w:bCs/>
          <w:sz w:val="28"/>
          <w:szCs w:val="28"/>
          <w:lang w:bidi="my-MM"/>
        </w:rPr>
      </w:pPr>
      <w:r w:rsidRPr="00972A85">
        <w:rPr>
          <w:rFonts w:ascii="Pyidaungsu" w:hAnsi="Pyidaungsu" w:cs="Pyidaungsu"/>
          <w:b/>
          <w:bCs/>
          <w:sz w:val="28"/>
          <w:szCs w:val="28"/>
          <w:lang w:bidi="my-MM"/>
        </w:rPr>
        <w:lastRenderedPageBreak/>
        <w:t>Radial Bias Function (</w:t>
      </w:r>
      <w:bookmarkStart w:id="27" w:name="_Hlk125536269"/>
      <w:r w:rsidRPr="00972A85">
        <w:rPr>
          <w:rFonts w:ascii="Pyidaungsu" w:hAnsi="Pyidaungsu" w:cs="Pyidaungsu"/>
          <w:b/>
          <w:bCs/>
          <w:sz w:val="28"/>
          <w:szCs w:val="28"/>
          <w:lang w:bidi="my-MM"/>
        </w:rPr>
        <w:t>RBF</w:t>
      </w:r>
      <w:bookmarkEnd w:id="27"/>
      <w:r w:rsidRPr="00972A85">
        <w:rPr>
          <w:rFonts w:ascii="Pyidaungsu" w:hAnsi="Pyidaungsu" w:cs="Pyidaungsu"/>
          <w:b/>
          <w:bCs/>
          <w:sz w:val="28"/>
          <w:szCs w:val="28"/>
          <w:lang w:bidi="my-MM"/>
        </w:rPr>
        <w:t>) kernel</w:t>
      </w:r>
    </w:p>
    <w:p w14:paraId="7AB0687A" w14:textId="0F89D5CF" w:rsidR="00005BEC" w:rsidRDefault="00972A85" w:rsidP="00145E24">
      <w:pPr>
        <w:spacing w:after="60" w:line="276"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၅၈။</w:t>
      </w:r>
      <w:r>
        <w:rPr>
          <w:rFonts w:ascii="Pyidaungsu" w:hAnsi="Pyidaungsu" w:cs="Pyidaungsu"/>
          <w:sz w:val="28"/>
          <w:szCs w:val="28"/>
          <w:cs/>
          <w:lang w:bidi="my-MM"/>
        </w:rPr>
        <w:tab/>
      </w:r>
      <w:r w:rsidRPr="00972A85">
        <w:rPr>
          <w:rFonts w:ascii="Pyidaungsu" w:hAnsi="Pyidaungsu" w:cs="Pyidaungsu"/>
          <w:sz w:val="28"/>
          <w:szCs w:val="28"/>
          <w:lang w:bidi="my-MM"/>
        </w:rPr>
        <w:t xml:space="preserve">RBF </w:t>
      </w:r>
      <w:r>
        <w:rPr>
          <w:rFonts w:ascii="Pyidaungsu" w:hAnsi="Pyidaungsu" w:cs="Pyidaungsu"/>
          <w:sz w:val="28"/>
          <w:szCs w:val="28"/>
          <w:lang w:bidi="my-MM"/>
        </w:rPr>
        <w:t>Kernel</w:t>
      </w:r>
      <w:r w:rsidR="00465D56">
        <w:rPr>
          <w:rFonts w:ascii="Pyidaungsu" w:hAnsi="Pyidaungsu" w:cs="Pyidaungsu" w:hint="cs"/>
          <w:sz w:val="28"/>
          <w:szCs w:val="28"/>
          <w:cs/>
          <w:lang w:bidi="my-MM"/>
        </w:rPr>
        <w:t xml:space="preserve"> တွင် </w:t>
      </w:r>
      <w:r w:rsidR="00465D56">
        <w:rPr>
          <w:rFonts w:ascii="Pyidaungsu" w:hAnsi="Pyidaungsu" w:cs="Pyidaungsu"/>
          <w:sz w:val="28"/>
          <w:szCs w:val="28"/>
          <w:lang w:bidi="my-MM"/>
        </w:rPr>
        <w:t xml:space="preserve">Gaussian Function </w:t>
      </w:r>
      <w:r w:rsidR="00465D56">
        <w:rPr>
          <w:rFonts w:ascii="Pyidaungsu" w:hAnsi="Pyidaungsu" w:cs="Pyidaungsu" w:hint="cs"/>
          <w:sz w:val="28"/>
          <w:szCs w:val="28"/>
          <w:cs/>
          <w:lang w:bidi="my-MM"/>
        </w:rPr>
        <w:t xml:space="preserve">ကို အသုံးပြု၍ </w:t>
      </w:r>
      <w:r w:rsidR="00465D56">
        <w:rPr>
          <w:rFonts w:ascii="Pyidaungsu" w:hAnsi="Pyidaungsu" w:cs="Pyidaungsu"/>
          <w:sz w:val="28"/>
          <w:szCs w:val="28"/>
          <w:lang w:bidi="my-MM"/>
        </w:rPr>
        <w:t>Kernel</w:t>
      </w:r>
      <w:r w:rsidR="00465D56">
        <w:rPr>
          <w:rFonts w:ascii="Pyidaungsu" w:hAnsi="Pyidaungsu" w:cs="Pyidaungsu" w:hint="cs"/>
          <w:sz w:val="28"/>
          <w:szCs w:val="28"/>
          <w:cs/>
          <w:lang w:bidi="my-MM"/>
        </w:rPr>
        <w:t xml:space="preserve"> ကို သတ်မှတ်ထားသည်။ </w:t>
      </w:r>
      <w:r w:rsidR="003F5BF0">
        <w:rPr>
          <w:rFonts w:ascii="Pyidaungsu" w:hAnsi="Pyidaungsu" w:cs="Pyidaungsu" w:hint="cs"/>
          <w:sz w:val="28"/>
          <w:szCs w:val="28"/>
          <w:cs/>
          <w:lang w:bidi="my-MM"/>
        </w:rPr>
        <w:t xml:space="preserve">သင်္ကေတ </w:t>
      </w:r>
      <m:oMath>
        <m:r>
          <w:rPr>
            <w:rFonts w:ascii="Cambria Math" w:hAnsi="Cambria Math" w:cs="Pyidaungsu"/>
            <w:sz w:val="28"/>
            <w:szCs w:val="28"/>
            <w:lang w:bidi="my-MM"/>
          </w:rPr>
          <m:t>γ</m:t>
        </m:r>
      </m:oMath>
      <w:r w:rsidR="003F5BF0">
        <w:rPr>
          <w:rFonts w:ascii="Pyidaungsu" w:hAnsi="Pyidaungsu" w:cs="Pyidaungsu"/>
          <w:sz w:val="28"/>
          <w:szCs w:val="28"/>
          <w:lang w:bidi="my-MM"/>
        </w:rPr>
        <w:t xml:space="preserve"> </w:t>
      </w:r>
      <w:r w:rsidR="003F5BF0">
        <w:rPr>
          <w:rFonts w:ascii="Pyidaungsu" w:hAnsi="Pyidaungsu" w:cs="Pyidaungsu" w:hint="cs"/>
          <w:sz w:val="28"/>
          <w:szCs w:val="28"/>
          <w:cs/>
          <w:lang w:bidi="my-MM"/>
        </w:rPr>
        <w:t>သည်</w:t>
      </w:r>
      <w:r w:rsidR="003F5BF0">
        <w:rPr>
          <w:rFonts w:ascii="Pyidaungsu" w:hAnsi="Pyidaungsu" w:cs="Pyidaungsu"/>
          <w:sz w:val="28"/>
          <w:szCs w:val="28"/>
          <w:lang w:bidi="my-MM"/>
        </w:rPr>
        <w:t xml:space="preserve"> Hyperparameter </w:t>
      </w:r>
      <w:r w:rsidR="003F5BF0">
        <w:rPr>
          <w:rFonts w:ascii="Pyidaungsu" w:hAnsi="Pyidaungsu" w:cs="Pyidaungsu" w:hint="cs"/>
          <w:sz w:val="28"/>
          <w:szCs w:val="28"/>
          <w:cs/>
          <w:lang w:bidi="my-MM"/>
        </w:rPr>
        <w:t xml:space="preserve">တစ်ခုဖြစ်ပြီး </w:t>
      </w:r>
      <w:r w:rsidR="003F5BF0">
        <w:rPr>
          <w:rFonts w:ascii="Pyidaungsu" w:hAnsi="Pyidaungsu" w:cs="Pyidaungsu"/>
          <w:sz w:val="28"/>
          <w:szCs w:val="28"/>
          <w:lang w:bidi="my-MM"/>
        </w:rPr>
        <w:t>Kernel</w:t>
      </w:r>
      <w:r w:rsidR="003F5BF0">
        <w:rPr>
          <w:rFonts w:ascii="Pyidaungsu" w:hAnsi="Pyidaungsu" w:cs="Pyidaungsu" w:hint="cs"/>
          <w:sz w:val="28"/>
          <w:szCs w:val="28"/>
          <w:cs/>
          <w:lang w:bidi="my-MM"/>
        </w:rPr>
        <w:t xml:space="preserve"> ၏ အကျယ်အ၀န်းကို ထိန်းချုပ်သည်။ ပုံ (၃-ဋ) တွင် သင်္ကေတ </w:t>
      </w:r>
      <m:oMath>
        <m:r>
          <w:rPr>
            <w:rFonts w:ascii="Cambria Math" w:hAnsi="Cambria Math" w:cs="Pyidaungsu"/>
            <w:sz w:val="28"/>
            <w:szCs w:val="28"/>
            <w:lang w:bidi="my-MM"/>
          </w:rPr>
          <m:t>γ</m:t>
        </m:r>
      </m:oMath>
      <w:r w:rsidR="003F5BF0">
        <w:rPr>
          <w:rFonts w:ascii="Pyidaungsu" w:hAnsi="Pyidaungsu" w:cs="Pyidaungsu" w:hint="cs"/>
          <w:sz w:val="28"/>
          <w:szCs w:val="28"/>
          <w:cs/>
          <w:lang w:bidi="my-MM"/>
        </w:rPr>
        <w:t xml:space="preserve"> ကို မူတည်၍ </w:t>
      </w:r>
      <w:r w:rsidR="003F5BF0">
        <w:rPr>
          <w:rFonts w:ascii="Pyidaungsu" w:hAnsi="Pyidaungsu" w:cs="Pyidaungsu"/>
          <w:sz w:val="28"/>
          <w:szCs w:val="28"/>
          <w:lang w:bidi="my-MM"/>
        </w:rPr>
        <w:t>Kernel</w:t>
      </w:r>
      <w:r w:rsidR="003F5BF0">
        <w:rPr>
          <w:rFonts w:ascii="Pyidaungsu" w:hAnsi="Pyidaungsu" w:cs="Pyidaungsu" w:hint="cs"/>
          <w:sz w:val="28"/>
          <w:szCs w:val="28"/>
          <w:cs/>
          <w:lang w:bidi="my-MM"/>
        </w:rPr>
        <w:t xml:space="preserve"> ၏ အကျယ်အ၀န်း ပြောင်းလဲသွားပုံကို ပြသထားသည်။ </w:t>
      </w:r>
    </w:p>
    <w:p w14:paraId="0466ACF4" w14:textId="63D567B9" w:rsidR="00972A85" w:rsidRDefault="00972A85" w:rsidP="00972A85">
      <w:pPr>
        <w:spacing w:after="60" w:line="276" w:lineRule="auto"/>
        <w:ind w:firstLine="0"/>
        <w:jc w:val="center"/>
        <w:rPr>
          <w:rFonts w:ascii="Pyidaungsu" w:hAnsi="Pyidaungsu" w:cs="Pyidaungsu"/>
          <w:sz w:val="28"/>
          <w:szCs w:val="28"/>
          <w:lang w:bidi="my-MM"/>
        </w:rPr>
      </w:pPr>
      <w:r>
        <w:rPr>
          <w:noProof/>
        </w:rPr>
        <w:drawing>
          <wp:inline distT="0" distB="0" distL="0" distR="0" wp14:anchorId="3D663A82" wp14:editId="766B04BC">
            <wp:extent cx="3758381" cy="541462"/>
            <wp:effectExtent l="0" t="0" r="0" b="0"/>
            <wp:docPr id="47" name="Picture 47"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with low confidence"/>
                    <pic:cNvPicPr/>
                  </pic:nvPicPr>
                  <pic:blipFill>
                    <a:blip r:embed="rId51"/>
                    <a:stretch>
                      <a:fillRect/>
                    </a:stretch>
                  </pic:blipFill>
                  <pic:spPr>
                    <a:xfrm>
                      <a:off x="0" y="0"/>
                      <a:ext cx="3788433" cy="545792"/>
                    </a:xfrm>
                    <a:prstGeom prst="rect">
                      <a:avLst/>
                    </a:prstGeom>
                  </pic:spPr>
                </pic:pic>
              </a:graphicData>
            </a:graphic>
          </wp:inline>
        </w:drawing>
      </w:r>
      <w:r w:rsidR="003F5BF0" w:rsidRPr="003F5BF0">
        <w:rPr>
          <w:rFonts w:ascii="Pyidaungsu" w:hAnsi="Pyidaungsu" w:cs="Pyidaungsu" w:hint="cs"/>
          <w:sz w:val="28"/>
          <w:szCs w:val="28"/>
          <w:cs/>
          <w:lang w:bidi="my-MM"/>
        </w:rPr>
        <w:t xml:space="preserve"> </w:t>
      </w:r>
      <w:r w:rsidR="003F5BF0" w:rsidRPr="003F5BF0">
        <w:rPr>
          <w:rFonts w:ascii="Pyidaungsu" w:hAnsi="Pyidaungsu" w:cs="Pyidaungsu" w:hint="cs"/>
          <w:noProof/>
          <w:sz w:val="28"/>
          <w:szCs w:val="28"/>
          <w:cs/>
          <w:lang w:bidi="my-MM"/>
        </w:rPr>
        <w:drawing>
          <wp:inline distT="0" distB="0" distL="0" distR="0" wp14:anchorId="1A0A1069" wp14:editId="0480FF79">
            <wp:extent cx="5943600" cy="21062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06295"/>
                    </a:xfrm>
                    <a:prstGeom prst="rect">
                      <a:avLst/>
                    </a:prstGeom>
                    <a:noFill/>
                    <a:ln>
                      <a:noFill/>
                    </a:ln>
                  </pic:spPr>
                </pic:pic>
              </a:graphicData>
            </a:graphic>
          </wp:inline>
        </w:drawing>
      </w:r>
    </w:p>
    <w:p w14:paraId="0CF908D7" w14:textId="0D8EF722" w:rsidR="003F5BF0" w:rsidRDefault="003F5BF0" w:rsidP="00972A85">
      <w:pPr>
        <w:spacing w:after="60"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ပုံ (၃-ဋ) သင်္ကေတ </w:t>
      </w:r>
      <m:oMath>
        <m:r>
          <w:rPr>
            <w:rFonts w:ascii="Cambria Math" w:hAnsi="Cambria Math" w:cs="Pyidaungsu"/>
            <w:sz w:val="28"/>
            <w:szCs w:val="28"/>
            <w:lang w:bidi="my-MM"/>
          </w:rPr>
          <m:t>γ</m:t>
        </m:r>
      </m:oMath>
      <w:r>
        <w:rPr>
          <w:rFonts w:ascii="Pyidaungsu" w:hAnsi="Pyidaungsu" w:cs="Pyidaungsu" w:hint="cs"/>
          <w:sz w:val="28"/>
          <w:szCs w:val="28"/>
          <w:cs/>
          <w:lang w:bidi="my-MM"/>
        </w:rPr>
        <w:t xml:space="preserve"> ကို မူတည်၍ </w:t>
      </w:r>
      <w:r>
        <w:rPr>
          <w:rFonts w:ascii="Pyidaungsu" w:hAnsi="Pyidaungsu" w:cs="Pyidaungsu"/>
          <w:sz w:val="28"/>
          <w:szCs w:val="28"/>
          <w:lang w:bidi="my-MM"/>
        </w:rPr>
        <w:t>Kernel</w:t>
      </w:r>
      <w:r>
        <w:rPr>
          <w:rFonts w:ascii="Pyidaungsu" w:hAnsi="Pyidaungsu" w:cs="Pyidaungsu" w:hint="cs"/>
          <w:sz w:val="28"/>
          <w:szCs w:val="28"/>
          <w:cs/>
          <w:lang w:bidi="my-MM"/>
        </w:rPr>
        <w:t xml:space="preserve"> ၏ အကျယ်အ၀န်း ပြောင်းလဲသွားပုံ</w:t>
      </w:r>
    </w:p>
    <w:p w14:paraId="40AB992F" w14:textId="77777777" w:rsidR="003F5BF0" w:rsidRDefault="003F5BF0" w:rsidP="00972A85">
      <w:pPr>
        <w:spacing w:after="60" w:line="276" w:lineRule="auto"/>
        <w:ind w:firstLine="0"/>
        <w:jc w:val="center"/>
        <w:rPr>
          <w:rFonts w:ascii="Pyidaungsu" w:hAnsi="Pyidaungsu" w:cs="Pyidaungsu"/>
          <w:sz w:val="28"/>
          <w:szCs w:val="28"/>
          <w:lang w:bidi="my-MM"/>
        </w:rPr>
      </w:pPr>
    </w:p>
    <w:p w14:paraId="24C0960C" w14:textId="117F1246" w:rsidR="003F5BF0" w:rsidRDefault="003F5BF0" w:rsidP="003F5BF0">
      <w:pPr>
        <w:spacing w:after="60"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၅၉။</w:t>
      </w:r>
      <w:r>
        <w:rPr>
          <w:rFonts w:ascii="Pyidaungsu" w:hAnsi="Pyidaungsu" w:cs="Pyidaungsu"/>
          <w:sz w:val="28"/>
          <w:szCs w:val="28"/>
          <w:cs/>
          <w:lang w:bidi="my-MM"/>
        </w:rPr>
        <w:tab/>
      </w:r>
      <w:r>
        <w:rPr>
          <w:rFonts w:ascii="Pyidaungsu" w:hAnsi="Pyidaungsu" w:cs="Pyidaungsu" w:hint="cs"/>
          <w:sz w:val="28"/>
          <w:szCs w:val="28"/>
          <w:cs/>
          <w:lang w:bidi="my-MM"/>
        </w:rPr>
        <w:t xml:space="preserve">သင်္ကေတ </w:t>
      </w:r>
      <m:oMath>
        <m:r>
          <w:rPr>
            <w:rFonts w:ascii="Cambria Math" w:hAnsi="Cambria Math" w:cs="Pyidaungsu"/>
            <w:sz w:val="28"/>
            <w:szCs w:val="28"/>
            <w:lang w:bidi="my-MM"/>
          </w:rPr>
          <m:t>γ</m:t>
        </m:r>
      </m:oMath>
      <w:r>
        <w:rPr>
          <w:rFonts w:ascii="Pyidaungsu" w:hAnsi="Pyidaungsu" w:cs="Pyidaungsu" w:hint="cs"/>
          <w:sz w:val="28"/>
          <w:szCs w:val="28"/>
          <w:cs/>
          <w:lang w:bidi="my-MM"/>
        </w:rPr>
        <w:t xml:space="preserve"> နှင့် သင်္ကတေ </w:t>
      </w:r>
      <m:oMath>
        <m:r>
          <w:rPr>
            <w:rFonts w:ascii="Cambria Math" w:hAnsi="Cambria Math" w:cs="Pyidaungsu"/>
            <w:sz w:val="32"/>
            <w:szCs w:val="32"/>
            <w:lang w:bidi="my-MM"/>
          </w:rPr>
          <m:t>σ</m:t>
        </m:r>
      </m:oMath>
      <w:r>
        <w:rPr>
          <w:rFonts w:ascii="Pyidaungsu" w:hAnsi="Pyidaungsu" w:cs="Pyidaungsu" w:hint="cs"/>
          <w:sz w:val="28"/>
          <w:szCs w:val="28"/>
          <w:cs/>
          <w:lang w:bidi="my-MM"/>
        </w:rPr>
        <w:t xml:space="preserve"> သည် ပြောင်းပြန် အချိုးကျသည်။ </w:t>
      </w:r>
      <m:oMath>
        <m:r>
          <w:rPr>
            <w:rFonts w:ascii="Cambria Math" w:hAnsi="Cambria Math" w:cs="Pyidaungsu"/>
            <w:sz w:val="32"/>
            <w:szCs w:val="32"/>
            <w:lang w:bidi="my-MM"/>
          </w:rPr>
          <m:t>σ</m:t>
        </m:r>
      </m:oMath>
      <w:r>
        <w:rPr>
          <w:rFonts w:ascii="Pyidaungsu" w:hAnsi="Pyidaungsu" w:cs="Pyidaungsu" w:hint="cs"/>
          <w:sz w:val="28"/>
          <w:szCs w:val="28"/>
          <w:cs/>
          <w:lang w:bidi="my-MM"/>
        </w:rPr>
        <w:t xml:space="preserve"> တန်ဖိုး ကြီးလာသည်နှင့် အမျှ </w:t>
      </w:r>
      <m:oMath>
        <m:r>
          <w:rPr>
            <w:rFonts w:ascii="Cambria Math" w:hAnsi="Cambria Math" w:cs="Pyidaungsu"/>
            <w:sz w:val="28"/>
            <w:szCs w:val="28"/>
            <w:lang w:bidi="my-MM"/>
          </w:rPr>
          <m:t>γ</m:t>
        </m:r>
      </m:oMath>
      <w:r>
        <w:rPr>
          <w:rFonts w:ascii="Pyidaungsu" w:hAnsi="Pyidaungsu" w:cs="Pyidaungsu" w:hint="cs"/>
          <w:sz w:val="28"/>
          <w:szCs w:val="28"/>
          <w:cs/>
          <w:lang w:bidi="my-MM"/>
        </w:rPr>
        <w:t xml:space="preserve"> ၏ တန်ဖိုး ငယ်သွားမည် ဖြစ်သည်။ </w:t>
      </w:r>
      <w:r w:rsidR="00DE3102">
        <w:rPr>
          <w:rFonts w:ascii="Pyidaungsu" w:hAnsi="Pyidaungsu" w:cs="Pyidaungsu" w:hint="cs"/>
          <w:sz w:val="28"/>
          <w:szCs w:val="28"/>
          <w:cs/>
          <w:lang w:bidi="my-MM"/>
        </w:rPr>
        <w:t xml:space="preserve">ပုံ (၃-ဋ) ကို ကြည့်ပါက </w:t>
      </w:r>
      <m:oMath>
        <m:r>
          <w:rPr>
            <w:rFonts w:ascii="Cambria Math" w:hAnsi="Cambria Math" w:cs="Pyidaungsu"/>
            <w:sz w:val="32"/>
            <w:szCs w:val="32"/>
            <w:lang w:bidi="my-MM"/>
          </w:rPr>
          <m:t>σ</m:t>
        </m:r>
      </m:oMath>
      <w:r w:rsidR="00DE3102">
        <w:rPr>
          <w:rFonts w:ascii="Pyidaungsu" w:hAnsi="Pyidaungsu" w:cs="Pyidaungsu" w:hint="cs"/>
          <w:sz w:val="28"/>
          <w:szCs w:val="28"/>
          <w:cs/>
          <w:lang w:bidi="my-MM"/>
        </w:rPr>
        <w:t xml:space="preserve"> တန်ဖိုး ကြီးလာသည်နှင့် အမျှ </w:t>
      </w:r>
      <w:r w:rsidR="00DE3102">
        <w:rPr>
          <w:rFonts w:ascii="Pyidaungsu" w:hAnsi="Pyidaungsu" w:cs="Pyidaungsu"/>
          <w:sz w:val="28"/>
          <w:szCs w:val="28"/>
          <w:lang w:bidi="my-MM"/>
        </w:rPr>
        <w:t>Kernel</w:t>
      </w:r>
      <w:r w:rsidR="00DE3102">
        <w:rPr>
          <w:rFonts w:ascii="Pyidaungsu" w:hAnsi="Pyidaungsu" w:cs="Pyidaungsu" w:hint="cs"/>
          <w:sz w:val="28"/>
          <w:szCs w:val="28"/>
          <w:cs/>
          <w:lang w:bidi="my-MM"/>
        </w:rPr>
        <w:t xml:space="preserve"> ၏ အကျယ်အ၀န်း ကျယ်လာသည်ကို တွေ့ရမည် ဖြစ်သည်။ တနည်းဆိုသော် </w:t>
      </w:r>
      <m:oMath>
        <m:r>
          <w:rPr>
            <w:rFonts w:ascii="Cambria Math" w:hAnsi="Cambria Math" w:cs="Pyidaungsu"/>
            <w:sz w:val="28"/>
            <w:szCs w:val="28"/>
            <w:lang w:bidi="my-MM"/>
          </w:rPr>
          <m:t>γ</m:t>
        </m:r>
      </m:oMath>
      <w:r w:rsidR="00DE3102">
        <w:rPr>
          <w:rFonts w:ascii="Pyidaungsu" w:hAnsi="Pyidaungsu" w:cs="Pyidaungsu" w:hint="cs"/>
          <w:sz w:val="28"/>
          <w:szCs w:val="28"/>
          <w:cs/>
          <w:lang w:bidi="my-MM"/>
        </w:rPr>
        <w:t xml:space="preserve"> တန်ဖိုးနှင့် </w:t>
      </w:r>
      <w:r w:rsidR="00DE3102">
        <w:rPr>
          <w:rFonts w:ascii="Pyidaungsu" w:hAnsi="Pyidaungsu" w:cs="Pyidaungsu"/>
          <w:sz w:val="28"/>
          <w:szCs w:val="28"/>
          <w:lang w:bidi="my-MM"/>
        </w:rPr>
        <w:t>Kernel</w:t>
      </w:r>
      <w:r w:rsidR="00DE3102">
        <w:rPr>
          <w:rFonts w:ascii="Pyidaungsu" w:hAnsi="Pyidaungsu" w:cs="Pyidaungsu" w:hint="cs"/>
          <w:sz w:val="28"/>
          <w:szCs w:val="28"/>
          <w:cs/>
          <w:lang w:bidi="my-MM"/>
        </w:rPr>
        <w:t xml:space="preserve"> ၏ အကျယ်အ၀န်းသည် ပြောင်းပြန် အချိုးကျသည်။ </w:t>
      </w:r>
    </w:p>
    <w:p w14:paraId="613BF785" w14:textId="45D81448" w:rsidR="003F5BF0" w:rsidRPr="003F5BF0" w:rsidRDefault="003F5BF0" w:rsidP="003F5BF0">
      <w:pPr>
        <w:spacing w:after="60" w:line="276" w:lineRule="auto"/>
        <w:ind w:firstLine="0"/>
        <w:jc w:val="center"/>
        <w:rPr>
          <w:rFonts w:ascii="Pyidaungsu" w:hAnsi="Pyidaungsu" w:cs="Pyidaungsu"/>
          <w:sz w:val="32"/>
          <w:szCs w:val="32"/>
          <w:cs/>
          <w:lang w:bidi="my-MM"/>
        </w:rPr>
      </w:pPr>
      <m:oMathPara>
        <m:oMath>
          <m:r>
            <w:rPr>
              <w:rFonts w:ascii="Cambria Math" w:hAnsi="Cambria Math" w:cs="Pyidaungsu"/>
              <w:sz w:val="32"/>
              <w:szCs w:val="32"/>
              <w:lang w:bidi="my-MM"/>
            </w:rPr>
            <m:t xml:space="preserve">γ ∝ </m:t>
          </m:r>
          <m:f>
            <m:fPr>
              <m:ctrlPr>
                <w:rPr>
                  <w:rFonts w:ascii="Cambria Math" w:hAnsi="Cambria Math" w:cs="Pyidaungsu"/>
                  <w:i/>
                  <w:sz w:val="32"/>
                  <w:szCs w:val="32"/>
                  <w:lang w:bidi="my-MM"/>
                </w:rPr>
              </m:ctrlPr>
            </m:fPr>
            <m:num>
              <m:r>
                <w:rPr>
                  <w:rFonts w:ascii="Cambria Math" w:hAnsi="Cambria Math" w:cs="Pyidaungsu"/>
                  <w:sz w:val="32"/>
                  <w:szCs w:val="32"/>
                  <w:lang w:bidi="my-MM"/>
                </w:rPr>
                <m:t>1</m:t>
              </m:r>
            </m:num>
            <m:den>
              <m:r>
                <w:rPr>
                  <w:rFonts w:ascii="Cambria Math" w:hAnsi="Cambria Math" w:cs="Pyidaungsu"/>
                  <w:sz w:val="32"/>
                  <w:szCs w:val="32"/>
                  <w:lang w:bidi="my-MM"/>
                </w:rPr>
                <m:t>σ</m:t>
              </m:r>
            </m:den>
          </m:f>
        </m:oMath>
      </m:oMathPara>
    </w:p>
    <w:p w14:paraId="20F82B10" w14:textId="5C0FCE63" w:rsidR="00273723" w:rsidRPr="00DE3102" w:rsidRDefault="00273723" w:rsidP="00DE3102">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r w:rsidR="003F5BF0" w:rsidRPr="00DE3102">
        <w:rPr>
          <w:rFonts w:ascii="Pyidaungsu" w:hAnsi="Pyidaungsu" w:cs="Pyidaungsu"/>
          <w:sz w:val="28"/>
          <w:szCs w:val="28"/>
          <w:cs/>
          <w:lang w:bidi="my-MM"/>
        </w:rPr>
        <w:lastRenderedPageBreak/>
        <w:t>၆၀။</w:t>
      </w:r>
      <w:r w:rsidR="003F5BF0" w:rsidRPr="00DE3102">
        <w:rPr>
          <w:rFonts w:ascii="Pyidaungsu" w:hAnsi="Pyidaungsu" w:cs="Pyidaungsu"/>
          <w:sz w:val="28"/>
          <w:szCs w:val="28"/>
          <w:cs/>
          <w:lang w:bidi="my-MM"/>
        </w:rPr>
        <w:tab/>
      </w:r>
      <w:r w:rsidR="007B19B9" w:rsidRPr="00DE3102">
        <w:rPr>
          <w:rFonts w:ascii="Pyidaungsu" w:hAnsi="Pyidaungsu" w:cs="Pyidaungsu"/>
          <w:sz w:val="28"/>
          <w:szCs w:val="28"/>
          <w:cs/>
          <w:lang w:bidi="my-MM"/>
        </w:rPr>
        <w:t xml:space="preserve">အောက်ပါ </w:t>
      </w:r>
      <w:r w:rsidR="007B19B9" w:rsidRPr="00DE3102">
        <w:rPr>
          <w:rFonts w:ascii="Pyidaungsu" w:hAnsi="Pyidaungsu" w:cs="Pyidaungsu"/>
          <w:sz w:val="28"/>
          <w:szCs w:val="28"/>
          <w:lang w:bidi="my-MM"/>
        </w:rPr>
        <w:t xml:space="preserve">Program </w:t>
      </w:r>
      <w:r w:rsidR="007B19B9" w:rsidRPr="00DE3102">
        <w:rPr>
          <w:rFonts w:ascii="Pyidaungsu" w:hAnsi="Pyidaungsu" w:cs="Pyidaungsu"/>
          <w:sz w:val="28"/>
          <w:szCs w:val="28"/>
          <w:cs/>
          <w:lang w:bidi="my-MM"/>
        </w:rPr>
        <w:t xml:space="preserve">တွင် </w:t>
      </w:r>
      <w:r w:rsidR="007B19B9" w:rsidRPr="00DE3102">
        <w:rPr>
          <w:rFonts w:ascii="Pyidaungsu" w:hAnsi="Pyidaungsu" w:cs="Pyidaungsu"/>
          <w:sz w:val="28"/>
          <w:szCs w:val="28"/>
          <w:lang w:bidi="my-MM"/>
        </w:rPr>
        <w:t>RBF Kernel</w:t>
      </w:r>
      <w:r w:rsidR="007B19B9" w:rsidRPr="00DE3102">
        <w:rPr>
          <w:rFonts w:ascii="Pyidaungsu" w:hAnsi="Pyidaungsu" w:cs="Pyidaungsu"/>
          <w:sz w:val="28"/>
          <w:szCs w:val="28"/>
          <w:cs/>
          <w:lang w:bidi="my-MM"/>
        </w:rPr>
        <w:t xml:space="preserve"> ကို အသုံးပြု၍</w:t>
      </w:r>
      <w:r w:rsidR="007B19B9" w:rsidRPr="00DE3102">
        <w:rPr>
          <w:rFonts w:ascii="Pyidaungsu" w:hAnsi="Pyidaungsu" w:cs="Pyidaungsu"/>
          <w:sz w:val="28"/>
          <w:szCs w:val="28"/>
          <w:lang w:bidi="my-MM"/>
        </w:rPr>
        <w:t xml:space="preserve"> Non-Linear SVM </w:t>
      </w:r>
      <w:r w:rsidR="007B19B9" w:rsidRPr="00DE3102">
        <w:rPr>
          <w:rFonts w:ascii="Pyidaungsu" w:hAnsi="Pyidaungsu" w:cs="Pyidaungsu"/>
          <w:sz w:val="28"/>
          <w:szCs w:val="28"/>
          <w:cs/>
          <w:lang w:bidi="my-MM"/>
        </w:rPr>
        <w:t xml:space="preserve">တစ်ခုကို တည်ဆောက်ထားသည်။ </w:t>
      </w:r>
      <w:r w:rsidRPr="00DE3102">
        <w:rPr>
          <w:rFonts w:ascii="Pyidaungsu" w:hAnsi="Pyidaungsu" w:cs="Pyidaungsu"/>
          <w:sz w:val="28"/>
          <w:szCs w:val="28"/>
          <w:lang w:bidi="my-MM"/>
        </w:rPr>
        <w:t xml:space="preserve">Python </w:t>
      </w:r>
      <w:proofErr w:type="spellStart"/>
      <w:r w:rsidRPr="00DE3102">
        <w:rPr>
          <w:rFonts w:ascii="Pyidaungsu" w:hAnsi="Pyidaungsu" w:cs="Pyidaungsu"/>
          <w:sz w:val="28"/>
          <w:szCs w:val="28"/>
          <w:lang w:bidi="my-MM"/>
        </w:rPr>
        <w:t>sklearn</w:t>
      </w:r>
      <w:proofErr w:type="spellEnd"/>
      <w:r w:rsidRPr="00DE3102">
        <w:rPr>
          <w:rFonts w:ascii="Pyidaungsu" w:hAnsi="Pyidaungsu" w:cs="Pyidaungsu"/>
          <w:sz w:val="28"/>
          <w:szCs w:val="28"/>
          <w:lang w:bidi="my-MM"/>
        </w:rPr>
        <w:t xml:space="preserve"> Library </w:t>
      </w:r>
      <w:r w:rsidRPr="00DE3102">
        <w:rPr>
          <w:rFonts w:ascii="Pyidaungsu" w:hAnsi="Pyidaungsu" w:cs="Pyidaungsu"/>
          <w:sz w:val="28"/>
          <w:szCs w:val="28"/>
          <w:cs/>
          <w:lang w:bidi="my-MM"/>
        </w:rPr>
        <w:t xml:space="preserve">ရှိ </w:t>
      </w:r>
      <w:r w:rsidRPr="00DE3102">
        <w:rPr>
          <w:rFonts w:ascii="Pyidaungsu" w:hAnsi="Pyidaungsu" w:cs="Pyidaungsu"/>
          <w:sz w:val="28"/>
          <w:szCs w:val="28"/>
          <w:lang w:bidi="my-MM"/>
        </w:rPr>
        <w:t xml:space="preserve">SVM Module </w:t>
      </w:r>
      <w:r w:rsidRPr="00DE3102">
        <w:rPr>
          <w:rFonts w:ascii="Pyidaungsu" w:hAnsi="Pyidaungsu" w:cs="Pyidaungsu"/>
          <w:sz w:val="28"/>
          <w:szCs w:val="28"/>
          <w:cs/>
          <w:lang w:bidi="my-MM"/>
        </w:rPr>
        <w:t xml:space="preserve">တွင် ၏ </w:t>
      </w:r>
      <m:oMath>
        <m:r>
          <w:rPr>
            <w:rFonts w:ascii="Cambria Math" w:hAnsi="Cambria Math" w:cs="Pyidaungsu"/>
            <w:sz w:val="28"/>
            <w:szCs w:val="28"/>
            <w:lang w:bidi="my-MM"/>
          </w:rPr>
          <m:t>γ</m:t>
        </m:r>
      </m:oMath>
      <w:r w:rsidRPr="00DE3102">
        <w:rPr>
          <w:rFonts w:ascii="Pyidaungsu" w:hAnsi="Pyidaungsu" w:cs="Pyidaungsu"/>
          <w:sz w:val="28"/>
          <w:szCs w:val="28"/>
          <w:cs/>
          <w:lang w:bidi="my-MM"/>
        </w:rPr>
        <w:t xml:space="preserve">  </w:t>
      </w:r>
      <w:r w:rsidR="00DE3102">
        <w:rPr>
          <w:rFonts w:ascii="Pyidaungsu" w:hAnsi="Pyidaungsu" w:cs="Pyidaungsu" w:hint="cs"/>
          <w:sz w:val="28"/>
          <w:szCs w:val="28"/>
          <w:cs/>
          <w:lang w:bidi="my-MM"/>
        </w:rPr>
        <w:t xml:space="preserve">၏ </w:t>
      </w:r>
      <w:r w:rsidRPr="00DE3102">
        <w:rPr>
          <w:rFonts w:ascii="Pyidaungsu" w:hAnsi="Pyidaungsu" w:cs="Pyidaungsu"/>
          <w:sz w:val="28"/>
          <w:szCs w:val="28"/>
          <w:cs/>
          <w:lang w:bidi="my-MM"/>
        </w:rPr>
        <w:t>တန်ဖိုးကို အောက်ပါအတိုင်း</w:t>
      </w:r>
      <w:r w:rsidR="00DE3102">
        <w:rPr>
          <w:rFonts w:ascii="Pyidaungsu" w:hAnsi="Pyidaungsu" w:cs="Pyidaungsu" w:hint="cs"/>
          <w:sz w:val="28"/>
          <w:szCs w:val="28"/>
          <w:cs/>
          <w:lang w:bidi="my-MM"/>
        </w:rPr>
        <w:t xml:space="preserve"> </w:t>
      </w:r>
      <w:r w:rsidRPr="00DE3102">
        <w:rPr>
          <w:rFonts w:ascii="Pyidaungsu" w:hAnsi="Pyidaungsu" w:cs="Pyidaungsu"/>
          <w:sz w:val="28"/>
          <w:szCs w:val="28"/>
          <w:cs/>
          <w:lang w:bidi="my-MM"/>
        </w:rPr>
        <w:t>သတ်မှတ်သည်။</w:t>
      </w:r>
      <w:r w:rsidR="00DE3102">
        <w:rPr>
          <w:rFonts w:ascii="Pyidaungsu" w:hAnsi="Pyidaungsu" w:cs="Pyidaungsu" w:hint="cs"/>
          <w:sz w:val="28"/>
          <w:szCs w:val="28"/>
          <w:cs/>
          <w:lang w:bidi="my-MM"/>
        </w:rPr>
        <w:t xml:space="preserve"> </w:t>
      </w:r>
      <m:oMath>
        <m:r>
          <w:rPr>
            <w:rFonts w:ascii="Cambria Math" w:hAnsi="Cambria Math" w:cs="Pyidaungsu"/>
            <w:sz w:val="28"/>
            <w:szCs w:val="28"/>
            <w:lang w:bidi="my-MM"/>
          </w:rPr>
          <m:t>N</m:t>
        </m:r>
      </m:oMath>
      <w:r w:rsidR="00DE3102" w:rsidRPr="00DE3102">
        <w:rPr>
          <w:rFonts w:ascii="Pyidaungsu" w:hAnsi="Pyidaungsu" w:cs="Pyidaungsu"/>
          <w:sz w:val="28"/>
          <w:szCs w:val="28"/>
          <w:cs/>
          <w:lang w:bidi="my-MM"/>
        </w:rPr>
        <w:t xml:space="preserve">သည် </w:t>
      </w:r>
      <w:r w:rsidR="00DE3102" w:rsidRPr="00DE3102">
        <w:rPr>
          <w:rFonts w:ascii="Pyidaungsu" w:hAnsi="Pyidaungsu" w:cs="Pyidaungsu"/>
          <w:sz w:val="28"/>
          <w:szCs w:val="28"/>
          <w:lang w:bidi="my-MM"/>
        </w:rPr>
        <w:t>Training Data-set</w:t>
      </w:r>
      <w:r w:rsidR="00DE3102" w:rsidRPr="00DE3102">
        <w:rPr>
          <w:rFonts w:ascii="Pyidaungsu" w:hAnsi="Pyidaungsu" w:cs="Pyidaungsu"/>
          <w:sz w:val="28"/>
          <w:szCs w:val="28"/>
          <w:cs/>
          <w:lang w:bidi="my-MM"/>
        </w:rPr>
        <w:t xml:space="preserve"> အတွင်းရှိ ဒေတာ အရေအတွက် ဖြစ်သည်။ </w:t>
      </w:r>
      <w:r w:rsidRPr="00DE3102">
        <w:rPr>
          <w:rFonts w:ascii="Pyidaungsu" w:hAnsi="Pyidaungsu" w:cs="Pyidaungsu"/>
          <w:i/>
          <w:sz w:val="28"/>
          <w:szCs w:val="28"/>
          <w:lang w:bidi="my-MM"/>
        </w:rPr>
        <w:br/>
      </w:r>
      <m:oMathPara>
        <m:oMath>
          <m:r>
            <w:rPr>
              <w:rFonts w:ascii="Cambria Math" w:hAnsi="Cambria Math" w:cs="Pyidaungsu"/>
              <w:sz w:val="32"/>
              <w:szCs w:val="32"/>
              <w:lang w:bidi="my-MM"/>
            </w:rPr>
            <m:t xml:space="preserve">γ ∝ </m:t>
          </m:r>
          <m:f>
            <m:fPr>
              <m:ctrlPr>
                <w:rPr>
                  <w:rFonts w:ascii="Cambria Math" w:hAnsi="Cambria Math" w:cs="Pyidaungsu"/>
                  <w:i/>
                  <w:sz w:val="32"/>
                  <w:szCs w:val="32"/>
                  <w:lang w:bidi="my-MM"/>
                </w:rPr>
              </m:ctrlPr>
            </m:fPr>
            <m:num>
              <m:r>
                <w:rPr>
                  <w:rFonts w:ascii="Cambria Math" w:hAnsi="Cambria Math" w:cs="Pyidaungsu"/>
                  <w:sz w:val="32"/>
                  <w:szCs w:val="32"/>
                  <w:lang w:bidi="my-MM"/>
                </w:rPr>
                <m:t>1</m:t>
              </m:r>
            </m:num>
            <m:den>
              <m:r>
                <w:rPr>
                  <w:rFonts w:ascii="Cambria Math" w:hAnsi="Cambria Math" w:cs="Pyidaungsu"/>
                  <w:sz w:val="32"/>
                  <w:szCs w:val="32"/>
                  <w:lang w:bidi="my-MM"/>
                </w:rPr>
                <m:t>Nσ</m:t>
              </m:r>
            </m:den>
          </m:f>
        </m:oMath>
      </m:oMathPara>
    </w:p>
    <w:p w14:paraId="46485D9C" w14:textId="011DDA39" w:rsidR="003F5BF0" w:rsidRDefault="00DE3102" w:rsidP="007B19B9">
      <w:pPr>
        <w:spacing w:after="60" w:line="276" w:lineRule="auto"/>
        <w:ind w:firstLine="0"/>
        <w:jc w:val="both"/>
        <w:rPr>
          <w:rFonts w:ascii="Pyidaungsu" w:hAnsi="Pyidaungsu" w:cs="Pyidaungsu"/>
          <w:sz w:val="28"/>
          <w:szCs w:val="28"/>
          <w:cs/>
          <w:lang w:bidi="my-MM"/>
        </w:rPr>
      </w:pPr>
      <w:r w:rsidRPr="00DE3102">
        <w:rPr>
          <w:rFonts w:ascii="Pyidaungsu" w:hAnsi="Pyidaungsu" w:cs="Pyidaungsu" w:hint="cs"/>
          <w:noProof/>
          <w:sz w:val="28"/>
          <w:szCs w:val="28"/>
          <w:cs/>
          <w:lang w:bidi="my-MM"/>
        </w:rPr>
        <w:drawing>
          <wp:inline distT="0" distB="0" distL="0" distR="0" wp14:anchorId="076A821D" wp14:editId="0A5BDC44">
            <wp:extent cx="5419725" cy="311213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9725" cy="3112135"/>
                    </a:xfrm>
                    <a:prstGeom prst="rect">
                      <a:avLst/>
                    </a:prstGeom>
                    <a:noFill/>
                    <a:ln>
                      <a:noFill/>
                    </a:ln>
                  </pic:spPr>
                </pic:pic>
              </a:graphicData>
            </a:graphic>
          </wp:inline>
        </w:drawing>
      </w:r>
    </w:p>
    <w:p w14:paraId="2009630D" w14:textId="1B3FBB3A" w:rsidR="000235E1" w:rsidRDefault="000235E1">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030A995F" w14:textId="76FE6933" w:rsidR="000235E1" w:rsidRDefault="008A50CF" w:rsidP="000235E1">
      <w:pPr>
        <w:pStyle w:val="Heading2"/>
        <w:spacing w:before="0" w:line="276" w:lineRule="auto"/>
        <w:jc w:val="both"/>
        <w:rPr>
          <w:rFonts w:ascii="Pyidaungsu" w:hAnsi="Pyidaungsu" w:cs="Pyidaungsu"/>
          <w:lang w:bidi="my-MM"/>
        </w:rPr>
      </w:pPr>
      <w:r>
        <w:rPr>
          <w:rFonts w:ascii="Pyidaungsu" w:hAnsi="Pyidaungsu" w:cs="Pyidaungsu"/>
          <w:lang w:bidi="my-MM"/>
        </w:rPr>
        <w:lastRenderedPageBreak/>
        <w:t>Project: Fraud Detection</w:t>
      </w:r>
    </w:p>
    <w:p w14:paraId="57FEFEA2" w14:textId="7102A7D5" w:rsidR="00024698" w:rsidRDefault="008A50CF" w:rsidP="00024698">
      <w:pPr>
        <w:spacing w:line="276" w:lineRule="auto"/>
        <w:ind w:firstLine="0"/>
        <w:jc w:val="both"/>
        <w:rPr>
          <w:rFonts w:ascii="Pyidaungsu" w:hAnsi="Pyidaungsu" w:cs="Pyidaungsu"/>
          <w:sz w:val="28"/>
          <w:szCs w:val="28"/>
          <w:lang w:bidi="my-MM"/>
        </w:rPr>
      </w:pPr>
      <w:r w:rsidRPr="00DE3102">
        <w:rPr>
          <w:rFonts w:ascii="Pyidaungsu" w:hAnsi="Pyidaungsu" w:cs="Pyidaungsu"/>
          <w:sz w:val="28"/>
          <w:szCs w:val="28"/>
          <w:cs/>
          <w:lang w:bidi="my-MM"/>
        </w:rPr>
        <w:t>၆</w:t>
      </w:r>
      <w:r>
        <w:rPr>
          <w:rFonts w:ascii="Pyidaungsu" w:hAnsi="Pyidaungsu" w:cs="Pyidaungsu" w:hint="cs"/>
          <w:sz w:val="28"/>
          <w:szCs w:val="28"/>
          <w:cs/>
          <w:lang w:bidi="my-MM"/>
        </w:rPr>
        <w:t>၁</w:t>
      </w:r>
      <w:r w:rsidRPr="00DE3102">
        <w:rPr>
          <w:rFonts w:ascii="Pyidaungsu" w:hAnsi="Pyidaungsu" w:cs="Pyidaungsu"/>
          <w:sz w:val="28"/>
          <w:szCs w:val="28"/>
          <w:cs/>
          <w:lang w:bidi="my-MM"/>
        </w:rPr>
        <w:t>။</w:t>
      </w:r>
      <w:r w:rsidRPr="00DE3102">
        <w:rPr>
          <w:rFonts w:ascii="Pyidaungsu" w:hAnsi="Pyidaungsu" w:cs="Pyidaungsu"/>
          <w:sz w:val="28"/>
          <w:szCs w:val="28"/>
          <w:cs/>
          <w:lang w:bidi="my-MM"/>
        </w:rPr>
        <w:tab/>
      </w:r>
      <w:r>
        <w:rPr>
          <w:rFonts w:ascii="Pyidaungsu" w:hAnsi="Pyidaungsu" w:cs="Pyidaungsu" w:hint="cs"/>
          <w:sz w:val="28"/>
          <w:szCs w:val="28"/>
          <w:cs/>
          <w:lang w:bidi="my-MM"/>
        </w:rPr>
        <w:t xml:space="preserve">ယခု အခန်းတွင် </w:t>
      </w:r>
      <w:r w:rsidR="00024698" w:rsidRPr="00024698">
        <w:rPr>
          <w:rFonts w:ascii="Pyidaungsu" w:hAnsi="Pyidaungsu" w:cs="Pyidaungsu"/>
          <w:sz w:val="28"/>
          <w:szCs w:val="28"/>
          <w:lang w:bidi="my-MM"/>
        </w:rPr>
        <w:t>Fraud Detection</w:t>
      </w:r>
      <w:r w:rsidR="00024698">
        <w:rPr>
          <w:rFonts w:ascii="Pyidaungsu" w:hAnsi="Pyidaungsu" w:cs="Pyidaungsu" w:hint="cs"/>
          <w:sz w:val="28"/>
          <w:szCs w:val="28"/>
          <w:cs/>
          <w:lang w:bidi="my-MM"/>
        </w:rPr>
        <w:t xml:space="preserve"> ပုစ္ဆာ (ငွေချေးသူများအနေဖြင့် </w:t>
      </w:r>
      <w:r w:rsidR="00024698">
        <w:rPr>
          <w:rFonts w:ascii="Pyidaungsu" w:hAnsi="Pyidaungsu" w:cs="Pyidaungsu"/>
          <w:sz w:val="28"/>
          <w:szCs w:val="28"/>
          <w:lang w:bidi="my-MM"/>
        </w:rPr>
        <w:t xml:space="preserve">default </w:t>
      </w:r>
      <w:r w:rsidR="00024698">
        <w:rPr>
          <w:rFonts w:ascii="Pyidaungsu" w:hAnsi="Pyidaungsu" w:cs="Pyidaungsu" w:hint="cs"/>
          <w:sz w:val="28"/>
          <w:szCs w:val="28"/>
          <w:cs/>
          <w:lang w:bidi="my-MM"/>
        </w:rPr>
        <w:t xml:space="preserve">ဖြစ် (သို့မဟုတ်) မဖြစ်) ကို </w:t>
      </w:r>
      <w:r w:rsidR="00024698">
        <w:rPr>
          <w:rFonts w:ascii="Pyidaungsu" w:hAnsi="Pyidaungsu" w:cs="Pyidaungsu"/>
          <w:sz w:val="28"/>
          <w:szCs w:val="28"/>
          <w:lang w:bidi="my-MM"/>
        </w:rPr>
        <w:t xml:space="preserve">Classifier </w:t>
      </w:r>
      <w:r w:rsidR="00024698">
        <w:rPr>
          <w:rFonts w:ascii="Pyidaungsu" w:hAnsi="Pyidaungsu" w:cs="Pyidaungsu" w:hint="cs"/>
          <w:sz w:val="28"/>
          <w:szCs w:val="28"/>
          <w:cs/>
          <w:lang w:bidi="my-MM"/>
        </w:rPr>
        <w:t>အမျိုးမျိုးကို အသုံးပြု၍ တွက်ပြ သွားမည် ဖြစ်သည်။ စာပိုဒ် (၃၅) တွင် ရှင်းပြခဲ့သည့် အတိုင်း ယခု ပုစ္ဆာအတွက်</w:t>
      </w:r>
      <w:r w:rsidR="00024698">
        <w:rPr>
          <w:rFonts w:ascii="Pyidaungsu" w:hAnsi="Pyidaungsu" w:cs="Pyidaungsu"/>
          <w:sz w:val="28"/>
          <w:szCs w:val="28"/>
          <w:lang w:bidi="my-MM"/>
        </w:rPr>
        <w:t xml:space="preserve"> Fraud Data-set </w:t>
      </w:r>
      <w:r w:rsidR="00024698">
        <w:rPr>
          <w:rFonts w:ascii="Pyidaungsu" w:hAnsi="Pyidaungsu" w:cs="Pyidaungsu" w:hint="cs"/>
          <w:sz w:val="28"/>
          <w:szCs w:val="28"/>
          <w:cs/>
          <w:lang w:bidi="my-MM"/>
        </w:rPr>
        <w:t xml:space="preserve">ကို </w:t>
      </w:r>
      <w:r w:rsidR="00024698">
        <w:rPr>
          <w:rFonts w:ascii="Pyidaungsu" w:hAnsi="Pyidaungsu" w:cs="Pyidaungsu"/>
          <w:sz w:val="28"/>
          <w:szCs w:val="28"/>
          <w:lang w:bidi="my-MM"/>
        </w:rPr>
        <w:t xml:space="preserve">Public GitHub Repo </w:t>
      </w:r>
      <w:r w:rsidR="00024698" w:rsidRPr="00140FD8">
        <w:rPr>
          <w:rFonts w:ascii="Pyidaungsu" w:hAnsi="Pyidaungsu" w:cs="Pyidaungsu"/>
          <w:sz w:val="28"/>
          <w:szCs w:val="28"/>
          <w:cs/>
          <w:lang w:bidi="my-MM"/>
        </w:rPr>
        <w:t>[8]</w:t>
      </w:r>
      <w:r w:rsidR="00024698">
        <w:rPr>
          <w:rFonts w:ascii="Pyidaungsu" w:hAnsi="Pyidaungsu" w:cs="Pyidaungsu" w:hint="cs"/>
          <w:sz w:val="28"/>
          <w:szCs w:val="28"/>
          <w:cs/>
          <w:lang w:bidi="my-MM"/>
        </w:rPr>
        <w:t xml:space="preserve"> မှ ရယူထားပြီး အဆိုပါ </w:t>
      </w:r>
      <w:r w:rsidR="00024698">
        <w:rPr>
          <w:rFonts w:ascii="Pyidaungsu" w:hAnsi="Pyidaungsu" w:cs="Pyidaungsu"/>
          <w:sz w:val="28"/>
          <w:szCs w:val="28"/>
          <w:lang w:bidi="my-MM"/>
        </w:rPr>
        <w:t>Fraud Data</w:t>
      </w:r>
      <w:r w:rsidR="00024698">
        <w:rPr>
          <w:rFonts w:ascii="Pyidaungsu" w:hAnsi="Pyidaungsu" w:cs="Pyidaungsu" w:hint="cs"/>
          <w:sz w:val="28"/>
          <w:szCs w:val="28"/>
          <w:cs/>
          <w:lang w:bidi="my-MM"/>
        </w:rPr>
        <w:t xml:space="preserve"> </w:t>
      </w:r>
      <w:r w:rsidR="00024698">
        <w:rPr>
          <w:rFonts w:ascii="Pyidaungsu" w:hAnsi="Pyidaungsu" w:cs="Pyidaungsu"/>
          <w:sz w:val="28"/>
          <w:szCs w:val="28"/>
          <w:lang w:bidi="my-MM"/>
        </w:rPr>
        <w:t>Set</w:t>
      </w:r>
      <w:r w:rsidR="00024698">
        <w:rPr>
          <w:rFonts w:ascii="Pyidaungsu" w:hAnsi="Pyidaungsu" w:cs="Pyidaungsu" w:hint="cs"/>
          <w:sz w:val="28"/>
          <w:szCs w:val="28"/>
          <w:cs/>
          <w:lang w:bidi="my-MM"/>
        </w:rPr>
        <w:t xml:space="preserve"> သည် </w:t>
      </w:r>
      <w:r w:rsidR="00024698">
        <w:rPr>
          <w:rFonts w:ascii="Pyidaungsu" w:hAnsi="Pyidaungsu" w:cs="Pyidaungsu"/>
          <w:sz w:val="28"/>
          <w:szCs w:val="28"/>
          <w:lang w:bidi="my-MM"/>
        </w:rPr>
        <w:t xml:space="preserve">Client </w:t>
      </w:r>
      <w:r w:rsidR="00024698">
        <w:rPr>
          <w:rFonts w:ascii="Pyidaungsu" w:hAnsi="Pyidaungsu" w:cs="Pyidaungsu" w:hint="cs"/>
          <w:sz w:val="28"/>
          <w:szCs w:val="28"/>
          <w:cs/>
          <w:lang w:bidi="my-MM"/>
        </w:rPr>
        <w:t xml:space="preserve">ပေါင်း ၂၁,၆၉၃ ဦး ၏ အချက်အလက်များကို စုဆောင်းထားပါသည်။ ပါ၀င်သည့် အချက်အလက် အရေ အတွက် မှာ </w:t>
      </w:r>
      <w:r w:rsidR="00024698">
        <w:rPr>
          <w:rFonts w:ascii="Pyidaungsu" w:hAnsi="Pyidaungsu" w:cs="Pyidaungsu"/>
          <w:sz w:val="28"/>
          <w:szCs w:val="28"/>
          <w:lang w:bidi="my-MM"/>
        </w:rPr>
        <w:t xml:space="preserve"> Independent Variable - </w:t>
      </w:r>
      <w:r w:rsidR="00024698">
        <w:rPr>
          <w:rFonts w:ascii="Pyidaungsu" w:hAnsi="Pyidaungsu" w:cs="Pyidaungsu" w:hint="cs"/>
          <w:sz w:val="28"/>
          <w:szCs w:val="28"/>
          <w:cs/>
          <w:lang w:bidi="my-MM"/>
        </w:rPr>
        <w:t xml:space="preserve">၂၉ ခုနှင့် </w:t>
      </w:r>
      <w:r w:rsidR="00024698">
        <w:rPr>
          <w:rFonts w:ascii="Pyidaungsu" w:hAnsi="Pyidaungsu" w:cs="Pyidaungsu"/>
          <w:sz w:val="28"/>
          <w:szCs w:val="28"/>
          <w:lang w:bidi="my-MM"/>
        </w:rPr>
        <w:t xml:space="preserve">Target (default or non-default) </w:t>
      </w:r>
      <w:r w:rsidR="00024698">
        <w:rPr>
          <w:rFonts w:ascii="Pyidaungsu" w:hAnsi="Pyidaungsu" w:cs="Pyidaungsu" w:hint="cs"/>
          <w:sz w:val="28"/>
          <w:szCs w:val="28"/>
          <w:cs/>
          <w:lang w:bidi="my-MM"/>
        </w:rPr>
        <w:t xml:space="preserve">တစ်ခု ၊ စုစုပေါင်း </w:t>
      </w:r>
      <w:r w:rsidR="00024698">
        <w:rPr>
          <w:rFonts w:ascii="Pyidaungsu" w:hAnsi="Pyidaungsu" w:cs="Pyidaungsu"/>
          <w:sz w:val="28"/>
          <w:szCs w:val="28"/>
          <w:lang w:bidi="my-MM"/>
        </w:rPr>
        <w:t xml:space="preserve">Column </w:t>
      </w:r>
      <w:r w:rsidR="00CF1FB7">
        <w:rPr>
          <w:rFonts w:ascii="Pyidaungsu" w:hAnsi="Pyidaungsu" w:cs="Pyidaungsu" w:hint="cs"/>
          <w:sz w:val="28"/>
          <w:szCs w:val="28"/>
          <w:cs/>
          <w:lang w:bidi="my-MM"/>
        </w:rPr>
        <w:t>အခု</w:t>
      </w:r>
      <w:r w:rsidR="00024698">
        <w:rPr>
          <w:rFonts w:ascii="Pyidaungsu" w:hAnsi="Pyidaungsu" w:cs="Pyidaungsu"/>
          <w:sz w:val="28"/>
          <w:szCs w:val="28"/>
          <w:lang w:bidi="my-MM"/>
        </w:rPr>
        <w:t xml:space="preserve"> </w:t>
      </w:r>
      <w:r w:rsidR="00024698">
        <w:rPr>
          <w:rFonts w:ascii="Pyidaungsu" w:hAnsi="Pyidaungsu" w:cs="Pyidaungsu" w:hint="cs"/>
          <w:sz w:val="28"/>
          <w:szCs w:val="28"/>
          <w:cs/>
          <w:lang w:bidi="my-MM"/>
        </w:rPr>
        <w:t xml:space="preserve">၃၀ ပါ၀င်သည်။ </w:t>
      </w:r>
    </w:p>
    <w:p w14:paraId="0BF98F61" w14:textId="05AF4460" w:rsidR="00024698" w:rsidRDefault="00024698" w:rsidP="00024698">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၆၂။</w:t>
      </w:r>
      <w:r>
        <w:rPr>
          <w:rFonts w:ascii="Pyidaungsu" w:hAnsi="Pyidaungsu" w:cs="Pyidaungsu"/>
          <w:sz w:val="28"/>
          <w:szCs w:val="28"/>
          <w:cs/>
          <w:lang w:bidi="my-MM"/>
        </w:rPr>
        <w:tab/>
      </w:r>
      <w:r w:rsidR="00314AF4">
        <w:rPr>
          <w:rFonts w:ascii="Pyidaungsu" w:hAnsi="Pyidaungsu" w:cs="Pyidaungsu"/>
          <w:sz w:val="28"/>
          <w:szCs w:val="28"/>
          <w:lang w:bidi="my-MM"/>
        </w:rPr>
        <w:t>Logistic Regression , K-NN Classifier, Linear SVM, Non-Linear SVM (Poly)</w:t>
      </w:r>
      <w:r w:rsidR="00314AF4">
        <w:rPr>
          <w:rFonts w:ascii="Pyidaungsu" w:hAnsi="Pyidaungsu" w:cs="Pyidaungsu" w:hint="cs"/>
          <w:sz w:val="28"/>
          <w:szCs w:val="28"/>
          <w:cs/>
          <w:lang w:bidi="my-MM"/>
        </w:rPr>
        <w:t xml:space="preserve"> နှင့် </w:t>
      </w:r>
      <w:r w:rsidR="00314AF4">
        <w:rPr>
          <w:rFonts w:ascii="Pyidaungsu" w:hAnsi="Pyidaungsu" w:cs="Pyidaungsu"/>
          <w:sz w:val="28"/>
          <w:szCs w:val="28"/>
          <w:lang w:bidi="my-MM"/>
        </w:rPr>
        <w:t xml:space="preserve">Non-Linear SVM (RBF)  </w:t>
      </w:r>
      <w:r w:rsidR="00314AF4">
        <w:rPr>
          <w:rFonts w:ascii="Pyidaungsu" w:hAnsi="Pyidaungsu" w:cs="Pyidaungsu" w:hint="cs"/>
          <w:sz w:val="28"/>
          <w:szCs w:val="28"/>
          <w:cs/>
          <w:lang w:bidi="my-MM"/>
        </w:rPr>
        <w:t xml:space="preserve"> တို့ကို တည်ဆောက်ထားပြီး </w:t>
      </w:r>
      <w:r w:rsidR="00314AF4">
        <w:rPr>
          <w:rFonts w:ascii="Pyidaungsu" w:hAnsi="Pyidaungsu" w:cs="Pyidaungsu"/>
          <w:sz w:val="28"/>
          <w:szCs w:val="28"/>
          <w:lang w:bidi="my-MM"/>
        </w:rPr>
        <w:t>Classifier</w:t>
      </w:r>
      <w:r w:rsidR="00314AF4">
        <w:rPr>
          <w:rFonts w:ascii="Pyidaungsu" w:hAnsi="Pyidaungsu" w:cs="Pyidaungsu" w:hint="cs"/>
          <w:sz w:val="28"/>
          <w:szCs w:val="28"/>
          <w:cs/>
          <w:lang w:bidi="my-MM"/>
        </w:rPr>
        <w:t xml:space="preserve"> အသီးသီးအတွက် အသုံးပြုထားသည့် </w:t>
      </w:r>
      <w:r w:rsidR="00314AF4">
        <w:rPr>
          <w:rFonts w:ascii="Pyidaungsu" w:hAnsi="Pyidaungsu" w:cs="Pyidaungsu"/>
          <w:sz w:val="28"/>
          <w:szCs w:val="28"/>
          <w:lang w:bidi="my-MM"/>
        </w:rPr>
        <w:t>Hyperparameter</w:t>
      </w:r>
      <w:r w:rsidR="00314AF4">
        <w:rPr>
          <w:rFonts w:ascii="Pyidaungsu" w:hAnsi="Pyidaungsu" w:cs="Pyidaungsu" w:hint="cs"/>
          <w:sz w:val="28"/>
          <w:szCs w:val="28"/>
          <w:cs/>
          <w:lang w:bidi="my-MM"/>
        </w:rPr>
        <w:t xml:space="preserve"> များကို ဇယား - (၃-</w:t>
      </w:r>
      <w:r w:rsidR="00CF1FB7">
        <w:rPr>
          <w:rFonts w:ascii="Pyidaungsu" w:hAnsi="Pyidaungsu" w:cs="Pyidaungsu" w:hint="cs"/>
          <w:sz w:val="28"/>
          <w:szCs w:val="28"/>
          <w:cs/>
          <w:lang w:bidi="my-MM"/>
        </w:rPr>
        <w:t>ဂ</w:t>
      </w:r>
      <w:r w:rsidR="00314AF4">
        <w:rPr>
          <w:rFonts w:ascii="Pyidaungsu" w:hAnsi="Pyidaungsu" w:cs="Pyidaungsu" w:hint="cs"/>
          <w:sz w:val="28"/>
          <w:szCs w:val="28"/>
          <w:cs/>
          <w:lang w:bidi="my-MM"/>
        </w:rPr>
        <w:t xml:space="preserve">) တွင် ဖော်ပြထားသည်။ </w:t>
      </w:r>
    </w:p>
    <w:p w14:paraId="50B19F0B" w14:textId="77777777" w:rsidR="00314AF4" w:rsidRDefault="00314AF4" w:rsidP="00314AF4">
      <w:pPr>
        <w:spacing w:line="276" w:lineRule="auto"/>
        <w:ind w:firstLine="0"/>
        <w:jc w:val="center"/>
        <w:rPr>
          <w:rFonts w:ascii="Pyidaungsu" w:hAnsi="Pyidaungsu" w:cs="Pyidaungsu"/>
          <w:sz w:val="28"/>
          <w:szCs w:val="28"/>
          <w:lang w:bidi="my-MM"/>
        </w:rPr>
      </w:pPr>
      <w:r w:rsidRPr="00314AF4">
        <w:rPr>
          <w:rFonts w:ascii="Pyidaungsu" w:hAnsi="Pyidaungsu" w:cs="Pyidaungsu" w:hint="cs"/>
          <w:noProof/>
          <w:sz w:val="28"/>
          <w:szCs w:val="28"/>
          <w:cs/>
          <w:lang w:bidi="my-MM"/>
        </w:rPr>
        <w:drawing>
          <wp:inline distT="0" distB="0" distL="0" distR="0" wp14:anchorId="3CEB43EE" wp14:editId="180FC0FF">
            <wp:extent cx="4137025" cy="20942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7025" cy="2094230"/>
                    </a:xfrm>
                    <a:prstGeom prst="rect">
                      <a:avLst/>
                    </a:prstGeom>
                    <a:noFill/>
                    <a:ln>
                      <a:noFill/>
                    </a:ln>
                  </pic:spPr>
                </pic:pic>
              </a:graphicData>
            </a:graphic>
          </wp:inline>
        </w:drawing>
      </w:r>
    </w:p>
    <w:p w14:paraId="1E7E176A" w14:textId="26DD7CBF" w:rsidR="00314AF4" w:rsidRDefault="00D844D2" w:rsidP="00314AF4">
      <w:pPr>
        <w:spacing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ဇယား </w:t>
      </w:r>
      <w:r w:rsidR="00314AF4">
        <w:rPr>
          <w:rFonts w:ascii="Pyidaungsu" w:hAnsi="Pyidaungsu" w:cs="Pyidaungsu" w:hint="cs"/>
          <w:sz w:val="28"/>
          <w:szCs w:val="28"/>
          <w:cs/>
          <w:lang w:bidi="my-MM"/>
        </w:rPr>
        <w:t>(၃-</w:t>
      </w:r>
      <w:r w:rsidR="00CF1FB7">
        <w:rPr>
          <w:rFonts w:ascii="Pyidaungsu" w:hAnsi="Pyidaungsu" w:cs="Pyidaungsu" w:hint="cs"/>
          <w:sz w:val="28"/>
          <w:szCs w:val="28"/>
          <w:cs/>
          <w:lang w:bidi="my-MM"/>
        </w:rPr>
        <w:t>ဂ</w:t>
      </w:r>
      <w:r w:rsidR="00314AF4">
        <w:rPr>
          <w:rFonts w:ascii="Pyidaungsu" w:hAnsi="Pyidaungsu" w:cs="Pyidaungsu" w:hint="cs"/>
          <w:sz w:val="28"/>
          <w:szCs w:val="28"/>
          <w:cs/>
          <w:lang w:bidi="my-MM"/>
        </w:rPr>
        <w:t xml:space="preserve">) </w:t>
      </w:r>
      <w:r w:rsidR="00314AF4">
        <w:rPr>
          <w:rFonts w:ascii="Pyidaungsu" w:hAnsi="Pyidaungsu" w:cs="Pyidaungsu"/>
          <w:sz w:val="28"/>
          <w:szCs w:val="28"/>
          <w:lang w:bidi="my-MM"/>
        </w:rPr>
        <w:t>Classifier</w:t>
      </w:r>
      <w:r w:rsidR="00314AF4">
        <w:rPr>
          <w:rFonts w:ascii="Pyidaungsu" w:hAnsi="Pyidaungsu" w:cs="Pyidaungsu" w:hint="cs"/>
          <w:sz w:val="28"/>
          <w:szCs w:val="28"/>
          <w:cs/>
          <w:lang w:bidi="my-MM"/>
        </w:rPr>
        <w:t xml:space="preserve"> အသီးသီးအတွက် အသုံးပြုထားသည့် </w:t>
      </w:r>
      <w:r w:rsidR="00314AF4">
        <w:rPr>
          <w:rFonts w:ascii="Pyidaungsu" w:hAnsi="Pyidaungsu" w:cs="Pyidaungsu"/>
          <w:sz w:val="28"/>
          <w:szCs w:val="28"/>
          <w:lang w:bidi="my-MM"/>
        </w:rPr>
        <w:t>Hyperparameter</w:t>
      </w:r>
      <w:r w:rsidR="00314AF4">
        <w:rPr>
          <w:rFonts w:ascii="Pyidaungsu" w:hAnsi="Pyidaungsu" w:cs="Pyidaungsu" w:hint="cs"/>
          <w:sz w:val="28"/>
          <w:szCs w:val="28"/>
          <w:cs/>
          <w:lang w:bidi="my-MM"/>
        </w:rPr>
        <w:t xml:space="preserve"> များ</w:t>
      </w:r>
    </w:p>
    <w:p w14:paraId="396A2B62" w14:textId="324D330B" w:rsidR="00CF1FB7" w:rsidRDefault="00CF1FB7" w:rsidP="00CF1FB7">
      <w:pPr>
        <w:spacing w:line="276" w:lineRule="auto"/>
        <w:ind w:firstLine="0"/>
        <w:jc w:val="both"/>
        <w:rPr>
          <w:rFonts w:ascii="Pyidaungsu" w:hAnsi="Pyidaungsu" w:cs="Pyidaungsu"/>
          <w:noProof/>
          <w:sz w:val="28"/>
          <w:szCs w:val="28"/>
          <w:lang w:bidi="my-MM"/>
        </w:rPr>
      </w:pPr>
      <w:r>
        <w:rPr>
          <w:rFonts w:ascii="Pyidaungsu" w:hAnsi="Pyidaungsu" w:cs="Pyidaungsu" w:hint="cs"/>
          <w:sz w:val="28"/>
          <w:szCs w:val="28"/>
          <w:cs/>
          <w:lang w:bidi="my-MM"/>
        </w:rPr>
        <w:t>၆၃။</w:t>
      </w:r>
      <w:r>
        <w:rPr>
          <w:rFonts w:ascii="Pyidaungsu" w:hAnsi="Pyidaungsu" w:cs="Pyidaungsu"/>
          <w:sz w:val="28"/>
          <w:szCs w:val="28"/>
          <w:cs/>
          <w:lang w:bidi="my-MM"/>
        </w:rPr>
        <w:tab/>
      </w:r>
      <w:r>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 xml:space="preserve">အားလုံးအတွက် </w:t>
      </w:r>
      <w:r>
        <w:rPr>
          <w:rFonts w:ascii="Pyidaungsu" w:hAnsi="Pyidaungsu" w:cs="Pyidaungsu"/>
          <w:noProof/>
          <w:sz w:val="28"/>
          <w:szCs w:val="28"/>
          <w:lang w:bidi="my-MM"/>
        </w:rPr>
        <w:t xml:space="preserve">Implementation </w:t>
      </w:r>
      <w:r>
        <w:rPr>
          <w:rFonts w:ascii="Pyidaungsu" w:hAnsi="Pyidaungsu" w:cs="Pyidaungsu" w:hint="cs"/>
          <w:noProof/>
          <w:sz w:val="28"/>
          <w:szCs w:val="28"/>
          <w:cs/>
          <w:lang w:bidi="my-MM"/>
        </w:rPr>
        <w:t xml:space="preserve">ပြုလုပ်ရာတွင် </w:t>
      </w:r>
      <w:r>
        <w:rPr>
          <w:rFonts w:ascii="Pyidaungsu" w:hAnsi="Pyidaungsu" w:cs="Pyidaungsu"/>
          <w:noProof/>
          <w:sz w:val="28"/>
          <w:szCs w:val="28"/>
          <w:lang w:bidi="my-MM"/>
        </w:rPr>
        <w:t>Traing Data-set</w:t>
      </w:r>
      <w:r>
        <w:rPr>
          <w:rFonts w:ascii="Pyidaungsu" w:hAnsi="Pyidaungsu" w:cs="Pyidaungsu" w:hint="cs"/>
          <w:noProof/>
          <w:sz w:val="28"/>
          <w:szCs w:val="28"/>
          <w:cs/>
          <w:lang w:bidi="my-MM"/>
        </w:rPr>
        <w:t xml:space="preserve"> ကို အသုံးပြုထားပြီး  </w:t>
      </w:r>
      <w:r>
        <w:rPr>
          <w:rFonts w:ascii="Pyidaungsu" w:hAnsi="Pyidaungsu" w:cs="Pyidaungsu"/>
          <w:noProof/>
          <w:sz w:val="28"/>
          <w:szCs w:val="28"/>
          <w:lang w:bidi="my-MM"/>
        </w:rPr>
        <w:t xml:space="preserve">Testing Data-set </w:t>
      </w:r>
      <w:r>
        <w:rPr>
          <w:rFonts w:ascii="Pyidaungsu" w:hAnsi="Pyidaungsu" w:cs="Pyidaungsu" w:hint="cs"/>
          <w:noProof/>
          <w:sz w:val="28"/>
          <w:szCs w:val="28"/>
          <w:cs/>
          <w:lang w:bidi="my-MM"/>
        </w:rPr>
        <w:t xml:space="preserve">မှ အချက်အလက်များ မပါ၀င်စေရန် ကာကွယ်သည့် အနေဖြင့် </w:t>
      </w:r>
      <w:r>
        <w:rPr>
          <w:rFonts w:ascii="Pyidaungsu" w:hAnsi="Pyidaungsu" w:cs="Pyidaungsu"/>
          <w:noProof/>
          <w:sz w:val="28"/>
          <w:szCs w:val="28"/>
          <w:lang w:bidi="my-MM"/>
        </w:rPr>
        <w:t>Pipeline</w:t>
      </w:r>
      <w:r>
        <w:rPr>
          <w:rFonts w:ascii="Pyidaungsu" w:hAnsi="Pyidaungsu" w:cs="Pyidaungsu" w:hint="cs"/>
          <w:noProof/>
          <w:sz w:val="28"/>
          <w:szCs w:val="28"/>
          <w:cs/>
          <w:lang w:bidi="my-MM"/>
        </w:rPr>
        <w:t xml:space="preserve"> </w:t>
      </w:r>
      <w:r>
        <w:rPr>
          <w:rFonts w:ascii="Pyidaungsu" w:hAnsi="Pyidaungsu" w:cs="Pyidaungsu"/>
          <w:noProof/>
          <w:sz w:val="28"/>
          <w:szCs w:val="28"/>
          <w:lang w:bidi="my-MM"/>
        </w:rPr>
        <w:t xml:space="preserve">Function </w:t>
      </w:r>
      <w:r>
        <w:rPr>
          <w:rFonts w:ascii="Pyidaungsu" w:hAnsi="Pyidaungsu" w:cs="Pyidaungsu" w:hint="cs"/>
          <w:noProof/>
          <w:sz w:val="28"/>
          <w:szCs w:val="28"/>
          <w:cs/>
          <w:lang w:bidi="my-MM"/>
        </w:rPr>
        <w:t xml:space="preserve">ကို အသုံးပြုထားသည်။ </w:t>
      </w:r>
    </w:p>
    <w:p w14:paraId="1D7E54B9" w14:textId="157CB5C0" w:rsidR="00CF1FB7" w:rsidRDefault="00CF1FB7" w:rsidP="00CF1FB7">
      <w:pPr>
        <w:spacing w:line="276" w:lineRule="auto"/>
        <w:ind w:firstLine="0"/>
        <w:jc w:val="both"/>
        <w:rPr>
          <w:rFonts w:ascii="Pyidaungsu" w:hAnsi="Pyidaungsu" w:cs="Pyidaungsu"/>
          <w:noProof/>
          <w:sz w:val="28"/>
          <w:szCs w:val="28"/>
          <w:cs/>
          <w:lang w:bidi="my-MM"/>
        </w:rPr>
      </w:pPr>
      <w:r>
        <w:rPr>
          <w:rFonts w:ascii="Pyidaungsu" w:hAnsi="Pyidaungsu" w:cs="Pyidaungsu" w:hint="cs"/>
          <w:sz w:val="28"/>
          <w:szCs w:val="28"/>
          <w:cs/>
          <w:lang w:bidi="my-MM"/>
        </w:rPr>
        <w:lastRenderedPageBreak/>
        <w:t>၆၄။</w:t>
      </w:r>
      <w:r>
        <w:rPr>
          <w:rFonts w:ascii="Pyidaungsu" w:hAnsi="Pyidaungsu" w:cs="Pyidaungsu"/>
          <w:sz w:val="28"/>
          <w:szCs w:val="28"/>
          <w:cs/>
          <w:lang w:bidi="my-MM"/>
        </w:rPr>
        <w:tab/>
      </w:r>
      <w:r>
        <w:rPr>
          <w:rFonts w:ascii="Pyidaungsu" w:hAnsi="Pyidaungsu" w:cs="Pyidaungsu" w:hint="cs"/>
          <w:noProof/>
          <w:sz w:val="28"/>
          <w:szCs w:val="28"/>
          <w:cs/>
          <w:lang w:bidi="my-MM"/>
        </w:rPr>
        <w:t xml:space="preserve">အောက်ပါ </w:t>
      </w:r>
      <w:r>
        <w:rPr>
          <w:rFonts w:ascii="Pyidaungsu" w:hAnsi="Pyidaungsu" w:cs="Pyidaungsu"/>
          <w:noProof/>
          <w:sz w:val="28"/>
          <w:szCs w:val="28"/>
          <w:lang w:bidi="my-MM"/>
        </w:rPr>
        <w:t xml:space="preserve">Program </w:t>
      </w:r>
      <w:r>
        <w:rPr>
          <w:rFonts w:ascii="Pyidaungsu" w:hAnsi="Pyidaungsu" w:cs="Pyidaungsu" w:hint="cs"/>
          <w:noProof/>
          <w:sz w:val="28"/>
          <w:szCs w:val="28"/>
          <w:cs/>
          <w:lang w:bidi="my-MM"/>
        </w:rPr>
        <w:t xml:space="preserve">သည် </w:t>
      </w:r>
      <w:r>
        <w:rPr>
          <w:rFonts w:ascii="Pyidaungsu" w:hAnsi="Pyidaungsu" w:cs="Pyidaungsu"/>
          <w:noProof/>
          <w:sz w:val="28"/>
          <w:szCs w:val="28"/>
          <w:lang w:bidi="my-MM"/>
        </w:rPr>
        <w:t>Logistic Regression</w:t>
      </w:r>
      <w:r>
        <w:rPr>
          <w:rFonts w:ascii="Pyidaungsu" w:hAnsi="Pyidaungsu" w:cs="Pyidaungsu" w:hint="cs"/>
          <w:noProof/>
          <w:sz w:val="28"/>
          <w:szCs w:val="28"/>
          <w:cs/>
          <w:lang w:bidi="my-MM"/>
        </w:rPr>
        <w:t xml:space="preserve"> </w:t>
      </w:r>
      <w:r>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နှင့်</w:t>
      </w:r>
      <w:r>
        <w:rPr>
          <w:rFonts w:ascii="Pyidaungsu" w:hAnsi="Pyidaungsu" w:cs="Pyidaungsu"/>
          <w:noProof/>
          <w:sz w:val="28"/>
          <w:szCs w:val="28"/>
          <w:lang w:bidi="my-MM"/>
        </w:rPr>
        <w:t xml:space="preserve"> K-NN Classifier </w:t>
      </w:r>
      <w:r>
        <w:rPr>
          <w:rFonts w:ascii="Pyidaungsu" w:hAnsi="Pyidaungsu" w:cs="Pyidaungsu" w:hint="cs"/>
          <w:noProof/>
          <w:sz w:val="28"/>
          <w:szCs w:val="28"/>
          <w:cs/>
          <w:lang w:bidi="my-MM"/>
        </w:rPr>
        <w:t xml:space="preserve">တို့ကို တည်ဆောက်ထားခြင်းဖြစ်သည်။  </w:t>
      </w:r>
    </w:p>
    <w:p w14:paraId="56ABF261" w14:textId="77777777" w:rsidR="00CF1FB7" w:rsidRDefault="00CF1FB7" w:rsidP="00CF1FB7">
      <w:pPr>
        <w:spacing w:line="276" w:lineRule="auto"/>
        <w:ind w:firstLine="0"/>
        <w:jc w:val="both"/>
        <w:rPr>
          <w:rFonts w:ascii="Pyidaungsu" w:hAnsi="Pyidaungsu" w:cs="Pyidaungsu"/>
          <w:noProof/>
          <w:sz w:val="28"/>
          <w:szCs w:val="28"/>
          <w:cs/>
          <w:lang w:bidi="my-MM"/>
        </w:rPr>
      </w:pPr>
    </w:p>
    <w:p w14:paraId="03637DC4" w14:textId="660817A8" w:rsidR="00CF1FB7" w:rsidRDefault="00CF1FB7" w:rsidP="00314AF4">
      <w:pPr>
        <w:spacing w:line="276" w:lineRule="auto"/>
        <w:ind w:firstLine="0"/>
        <w:jc w:val="center"/>
        <w:rPr>
          <w:rFonts w:ascii="Pyidaungsu" w:hAnsi="Pyidaungsu" w:cs="Pyidaungsu"/>
          <w:sz w:val="28"/>
          <w:szCs w:val="28"/>
          <w:lang w:bidi="my-MM"/>
        </w:rPr>
      </w:pPr>
      <w:r w:rsidRPr="00CF1FB7">
        <w:rPr>
          <w:rFonts w:ascii="Pyidaungsu" w:hAnsi="Pyidaungsu" w:cs="Pyidaungsu"/>
          <w:noProof/>
          <w:sz w:val="28"/>
          <w:szCs w:val="28"/>
          <w:cs/>
          <w:lang w:bidi="my-MM"/>
        </w:rPr>
        <w:drawing>
          <wp:inline distT="0" distB="0" distL="0" distR="0" wp14:anchorId="16BA3B47" wp14:editId="0180BF3B">
            <wp:extent cx="5449570" cy="63861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9570" cy="6386195"/>
                    </a:xfrm>
                    <a:prstGeom prst="rect">
                      <a:avLst/>
                    </a:prstGeom>
                    <a:noFill/>
                    <a:ln>
                      <a:noFill/>
                    </a:ln>
                  </pic:spPr>
                </pic:pic>
              </a:graphicData>
            </a:graphic>
          </wp:inline>
        </w:drawing>
      </w:r>
    </w:p>
    <w:p w14:paraId="5F8078B9" w14:textId="5EA4323D" w:rsidR="00CF1FB7" w:rsidRDefault="00CF1FB7" w:rsidP="00314AF4">
      <w:pPr>
        <w:spacing w:line="276" w:lineRule="auto"/>
        <w:ind w:firstLine="0"/>
        <w:jc w:val="center"/>
        <w:rPr>
          <w:rFonts w:ascii="Pyidaungsu" w:hAnsi="Pyidaungsu" w:cs="Pyidaungsu"/>
          <w:sz w:val="28"/>
          <w:szCs w:val="28"/>
          <w:lang w:bidi="my-MM"/>
        </w:rPr>
      </w:pPr>
    </w:p>
    <w:p w14:paraId="0CDDEACE" w14:textId="43886A11" w:rsidR="00CF1FB7" w:rsidRDefault="00CF1FB7" w:rsidP="00CF1FB7">
      <w:pPr>
        <w:spacing w:line="276" w:lineRule="auto"/>
        <w:ind w:firstLine="0"/>
        <w:jc w:val="both"/>
        <w:rPr>
          <w:rFonts w:ascii="Pyidaungsu" w:hAnsi="Pyidaungsu" w:cs="Pyidaungsu"/>
          <w:noProof/>
          <w:sz w:val="28"/>
          <w:szCs w:val="28"/>
          <w:cs/>
          <w:lang w:bidi="my-MM"/>
        </w:rPr>
      </w:pPr>
      <w:r>
        <w:rPr>
          <w:rFonts w:ascii="Pyidaungsu" w:hAnsi="Pyidaungsu" w:cs="Pyidaungsu" w:hint="cs"/>
          <w:sz w:val="28"/>
          <w:szCs w:val="28"/>
          <w:cs/>
          <w:lang w:bidi="my-MM"/>
        </w:rPr>
        <w:lastRenderedPageBreak/>
        <w:t>၆၅။</w:t>
      </w:r>
      <w:r>
        <w:rPr>
          <w:rFonts w:ascii="Pyidaungsu" w:hAnsi="Pyidaungsu" w:cs="Pyidaungsu"/>
          <w:sz w:val="28"/>
          <w:szCs w:val="28"/>
          <w:cs/>
          <w:lang w:bidi="my-MM"/>
        </w:rPr>
        <w:tab/>
      </w:r>
      <w:r>
        <w:rPr>
          <w:rFonts w:ascii="Pyidaungsu" w:hAnsi="Pyidaungsu" w:cs="Pyidaungsu" w:hint="cs"/>
          <w:noProof/>
          <w:sz w:val="28"/>
          <w:szCs w:val="28"/>
          <w:cs/>
          <w:lang w:bidi="my-MM"/>
        </w:rPr>
        <w:t xml:space="preserve">အောက်ပါ </w:t>
      </w:r>
      <w:r>
        <w:rPr>
          <w:rFonts w:ascii="Pyidaungsu" w:hAnsi="Pyidaungsu" w:cs="Pyidaungsu"/>
          <w:noProof/>
          <w:sz w:val="28"/>
          <w:szCs w:val="28"/>
          <w:lang w:bidi="my-MM"/>
        </w:rPr>
        <w:t xml:space="preserve">Program </w:t>
      </w:r>
      <w:r>
        <w:rPr>
          <w:rFonts w:ascii="Pyidaungsu" w:hAnsi="Pyidaungsu" w:cs="Pyidaungsu" w:hint="cs"/>
          <w:noProof/>
          <w:sz w:val="28"/>
          <w:szCs w:val="28"/>
          <w:cs/>
          <w:lang w:bidi="my-MM"/>
        </w:rPr>
        <w:t xml:space="preserve">သည် </w:t>
      </w:r>
      <w:r w:rsidRPr="00DE3102">
        <w:rPr>
          <w:rFonts w:ascii="Pyidaungsu" w:hAnsi="Pyidaungsu" w:cs="Pyidaungsu"/>
          <w:sz w:val="28"/>
          <w:szCs w:val="28"/>
          <w:lang w:bidi="my-MM"/>
        </w:rPr>
        <w:t xml:space="preserve">SVM </w:t>
      </w:r>
      <w:r>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 xml:space="preserve">- ၃ မျိုးကို တည်ဆောက်ထားခြင်း ဖြစ်သည်။  </w:t>
      </w:r>
    </w:p>
    <w:p w14:paraId="5C28309D" w14:textId="77777777" w:rsidR="00CF1FB7" w:rsidRDefault="00CF1FB7" w:rsidP="00314AF4">
      <w:pPr>
        <w:spacing w:line="276" w:lineRule="auto"/>
        <w:ind w:firstLine="0"/>
        <w:jc w:val="center"/>
        <w:rPr>
          <w:rFonts w:ascii="Pyidaungsu" w:hAnsi="Pyidaungsu" w:cs="Pyidaungsu"/>
          <w:sz w:val="28"/>
          <w:szCs w:val="28"/>
          <w:lang w:bidi="my-MM"/>
        </w:rPr>
      </w:pPr>
    </w:p>
    <w:p w14:paraId="3DA71EA2" w14:textId="77777777" w:rsidR="00CF1FB7" w:rsidRDefault="00CF1FB7" w:rsidP="00314AF4">
      <w:pPr>
        <w:spacing w:line="276" w:lineRule="auto"/>
        <w:ind w:firstLine="0"/>
        <w:jc w:val="center"/>
        <w:rPr>
          <w:rFonts w:ascii="Pyidaungsu" w:hAnsi="Pyidaungsu" w:cs="Pyidaungsu"/>
          <w:sz w:val="28"/>
          <w:szCs w:val="28"/>
          <w:lang w:bidi="my-MM"/>
        </w:rPr>
      </w:pPr>
      <w:r w:rsidRPr="00CF1FB7">
        <w:rPr>
          <w:rFonts w:ascii="Pyidaungsu" w:hAnsi="Pyidaungsu" w:cs="Pyidaungsu" w:hint="cs"/>
          <w:noProof/>
          <w:sz w:val="28"/>
          <w:szCs w:val="28"/>
          <w:cs/>
          <w:lang w:bidi="my-MM"/>
        </w:rPr>
        <w:drawing>
          <wp:inline distT="0" distB="0" distL="0" distR="0" wp14:anchorId="7EF0BB9F" wp14:editId="174E4ECB">
            <wp:extent cx="6013083" cy="6717747"/>
            <wp:effectExtent l="0" t="0" r="698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14560" cy="6719397"/>
                    </a:xfrm>
                    <a:prstGeom prst="rect">
                      <a:avLst/>
                    </a:prstGeom>
                    <a:noFill/>
                    <a:ln>
                      <a:noFill/>
                    </a:ln>
                  </pic:spPr>
                </pic:pic>
              </a:graphicData>
            </a:graphic>
          </wp:inline>
        </w:drawing>
      </w:r>
    </w:p>
    <w:p w14:paraId="38308450" w14:textId="637ADF21" w:rsidR="00D650AD" w:rsidRDefault="00CF1FB7" w:rsidP="002E6C99">
      <w:pPr>
        <w:spacing w:line="276" w:lineRule="auto"/>
        <w:ind w:firstLine="0"/>
        <w:jc w:val="both"/>
        <w:rPr>
          <w:rFonts w:ascii="Pyidaungsu" w:hAnsi="Pyidaungsu" w:cs="Pyidaungsu"/>
          <w:noProof/>
          <w:sz w:val="28"/>
          <w:szCs w:val="28"/>
          <w:lang w:bidi="my-MM"/>
        </w:rPr>
      </w:pPr>
      <w:r>
        <w:rPr>
          <w:rFonts w:ascii="Pyidaungsu" w:hAnsi="Pyidaungsu" w:cs="Pyidaungsu" w:hint="cs"/>
          <w:sz w:val="28"/>
          <w:szCs w:val="28"/>
          <w:cs/>
          <w:lang w:bidi="my-MM"/>
        </w:rPr>
        <w:lastRenderedPageBreak/>
        <w:t>၆၆။</w:t>
      </w:r>
      <w:r>
        <w:rPr>
          <w:rFonts w:ascii="Pyidaungsu" w:hAnsi="Pyidaungsu" w:cs="Pyidaungsu"/>
          <w:sz w:val="28"/>
          <w:szCs w:val="28"/>
          <w:cs/>
          <w:lang w:bidi="my-MM"/>
        </w:rPr>
        <w:tab/>
      </w:r>
      <w:r>
        <w:rPr>
          <w:rFonts w:ascii="Pyidaungsu" w:hAnsi="Pyidaungsu" w:cs="Pyidaungsu" w:hint="cs"/>
          <w:noProof/>
          <w:sz w:val="28"/>
          <w:szCs w:val="28"/>
          <w:cs/>
          <w:lang w:bidi="my-MM"/>
        </w:rPr>
        <w:t xml:space="preserve">အောက်ပါ </w:t>
      </w:r>
      <w:r w:rsidR="00EA16A3">
        <w:rPr>
          <w:rFonts w:ascii="Pyidaungsu" w:hAnsi="Pyidaungsu" w:cs="Pyidaungsu"/>
          <w:noProof/>
          <w:sz w:val="28"/>
          <w:szCs w:val="28"/>
          <w:lang w:bidi="my-MM"/>
        </w:rPr>
        <w:t xml:space="preserve">Program </w:t>
      </w:r>
      <w:r>
        <w:rPr>
          <w:rFonts w:ascii="Pyidaungsu" w:hAnsi="Pyidaungsu" w:cs="Pyidaungsu" w:hint="cs"/>
          <w:noProof/>
          <w:sz w:val="28"/>
          <w:szCs w:val="28"/>
          <w:cs/>
          <w:lang w:bidi="my-MM"/>
        </w:rPr>
        <w:t xml:space="preserve">သည် </w:t>
      </w:r>
      <w:r w:rsidR="00EA16A3">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များ၏ လုပ်ဆောင်ချက်ကို ပြန်လည် ဆန်းစစ်ရန်</w:t>
      </w:r>
      <w:r w:rsidR="00EA16A3">
        <w:rPr>
          <w:rFonts w:ascii="Pyidaungsu" w:hAnsi="Pyidaungsu" w:cs="Pyidaungsu"/>
          <w:noProof/>
          <w:sz w:val="28"/>
          <w:szCs w:val="28"/>
          <w:lang w:bidi="my-MM"/>
        </w:rPr>
        <w:t xml:space="preserve"> </w:t>
      </w:r>
      <w:r>
        <w:rPr>
          <w:rFonts w:ascii="Pyidaungsu" w:hAnsi="Pyidaungsu" w:cs="Pyidaungsu" w:hint="cs"/>
          <w:noProof/>
          <w:sz w:val="28"/>
          <w:szCs w:val="28"/>
          <w:cs/>
          <w:lang w:bidi="my-MM"/>
        </w:rPr>
        <w:t>အတွက်</w:t>
      </w:r>
      <w:r w:rsidR="00EA16A3">
        <w:rPr>
          <w:rFonts w:ascii="Pyidaungsu" w:hAnsi="Pyidaungsu" w:cs="Pyidaungsu"/>
          <w:noProof/>
          <w:sz w:val="28"/>
          <w:szCs w:val="28"/>
          <w:lang w:bidi="my-MM"/>
        </w:rPr>
        <w:t xml:space="preserve"> Training</w:t>
      </w:r>
      <w:r w:rsidR="00EA16A3">
        <w:rPr>
          <w:rFonts w:ascii="Pyidaungsu" w:hAnsi="Pyidaungsu" w:cs="Pyidaungsu" w:hint="cs"/>
          <w:noProof/>
          <w:sz w:val="28"/>
          <w:szCs w:val="28"/>
          <w:cs/>
          <w:lang w:bidi="my-MM"/>
        </w:rPr>
        <w:t xml:space="preserve"> နှင့်</w:t>
      </w:r>
      <w:r w:rsidR="00EA16A3">
        <w:rPr>
          <w:rFonts w:ascii="Pyidaungsu" w:hAnsi="Pyidaungsu" w:cs="Pyidaungsu"/>
          <w:noProof/>
          <w:sz w:val="28"/>
          <w:szCs w:val="28"/>
          <w:lang w:bidi="my-MM"/>
        </w:rPr>
        <w:t xml:space="preserve"> Testing Data-set</w:t>
      </w:r>
      <w:r>
        <w:rPr>
          <w:rFonts w:ascii="Pyidaungsu" w:hAnsi="Pyidaungsu" w:cs="Pyidaungsu" w:hint="cs"/>
          <w:noProof/>
          <w:sz w:val="28"/>
          <w:szCs w:val="28"/>
          <w:cs/>
          <w:lang w:bidi="my-MM"/>
        </w:rPr>
        <w:t xml:space="preserve"> ၂ ခု </w:t>
      </w:r>
      <w:r w:rsidR="00EA16A3">
        <w:rPr>
          <w:rFonts w:ascii="Pyidaungsu" w:hAnsi="Pyidaungsu" w:cs="Pyidaungsu" w:hint="cs"/>
          <w:noProof/>
          <w:sz w:val="28"/>
          <w:szCs w:val="28"/>
          <w:cs/>
          <w:lang w:bidi="my-MM"/>
        </w:rPr>
        <w:t>လုံး</w:t>
      </w:r>
      <w:r>
        <w:rPr>
          <w:rFonts w:ascii="Pyidaungsu" w:hAnsi="Pyidaungsu" w:cs="Pyidaungsu" w:hint="cs"/>
          <w:noProof/>
          <w:sz w:val="28"/>
          <w:szCs w:val="28"/>
          <w:cs/>
          <w:lang w:bidi="my-MM"/>
        </w:rPr>
        <w:t xml:space="preserve">ကို အသုံးပြု၍ စမ်းသပ် ထားခြင်း ဖြစ်သည်။ </w:t>
      </w:r>
      <w:r w:rsidR="005E5932">
        <w:rPr>
          <w:rFonts w:ascii="Pyidaungsu" w:hAnsi="Pyidaungsu" w:cs="Pyidaungsu" w:hint="cs"/>
          <w:noProof/>
          <w:sz w:val="28"/>
          <w:szCs w:val="28"/>
          <w:cs/>
          <w:lang w:bidi="my-MM"/>
        </w:rPr>
        <w:t xml:space="preserve">ယခု ပုစ္ဆာတွင် အသုံးပြုထားသည့် </w:t>
      </w:r>
      <w:r w:rsidR="005E5932">
        <w:rPr>
          <w:rFonts w:ascii="Pyidaungsu" w:hAnsi="Pyidaungsu" w:cs="Pyidaungsu"/>
          <w:noProof/>
          <w:sz w:val="28"/>
          <w:szCs w:val="28"/>
          <w:lang w:bidi="my-MM"/>
        </w:rPr>
        <w:t>Data-set</w:t>
      </w:r>
      <w:r w:rsidR="005E5932">
        <w:rPr>
          <w:rFonts w:ascii="Pyidaungsu" w:hAnsi="Pyidaungsu" w:cs="Pyidaungsu" w:hint="cs"/>
          <w:noProof/>
          <w:sz w:val="28"/>
          <w:szCs w:val="28"/>
          <w:cs/>
          <w:lang w:bidi="my-MM"/>
        </w:rPr>
        <w:t xml:space="preserve"> တွင်</w:t>
      </w:r>
      <w:r w:rsidR="005E5932">
        <w:rPr>
          <w:rFonts w:ascii="Pyidaungsu" w:hAnsi="Pyidaungsu" w:cs="Pyidaungsu"/>
          <w:noProof/>
          <w:sz w:val="28"/>
          <w:szCs w:val="28"/>
          <w:lang w:bidi="my-MM"/>
        </w:rPr>
        <w:t xml:space="preserve"> Non-Default (Negative</w:t>
      </w:r>
      <w:r w:rsidR="005E5932">
        <w:rPr>
          <w:rFonts w:ascii="Pyidaungsu" w:hAnsi="Pyidaungsu" w:cs="Pyidaungsu" w:hint="cs"/>
          <w:noProof/>
          <w:sz w:val="28"/>
          <w:szCs w:val="28"/>
          <w:cs/>
          <w:lang w:bidi="my-MM"/>
        </w:rPr>
        <w:t xml:space="preserve"> </w:t>
      </w:r>
      <w:r w:rsidR="005E5932">
        <w:rPr>
          <w:rFonts w:ascii="Pyidaungsu" w:hAnsi="Pyidaungsu" w:cs="Pyidaungsu"/>
          <w:noProof/>
          <w:sz w:val="28"/>
          <w:szCs w:val="28"/>
          <w:lang w:bidi="my-MM"/>
        </w:rPr>
        <w:t xml:space="preserve">Class) </w:t>
      </w:r>
      <w:r w:rsidR="005E5932">
        <w:rPr>
          <w:rFonts w:ascii="Pyidaungsu" w:hAnsi="Pyidaungsu" w:cs="Pyidaungsu" w:hint="cs"/>
          <w:noProof/>
          <w:sz w:val="28"/>
          <w:szCs w:val="28"/>
          <w:cs/>
          <w:lang w:bidi="my-MM"/>
        </w:rPr>
        <w:t xml:space="preserve">၂၁,၃၃၇ ခုနှင့် </w:t>
      </w:r>
      <w:r w:rsidR="005E5932">
        <w:rPr>
          <w:rFonts w:ascii="Pyidaungsu" w:hAnsi="Pyidaungsu" w:cs="Pyidaungsu"/>
          <w:noProof/>
          <w:sz w:val="28"/>
          <w:szCs w:val="28"/>
          <w:lang w:bidi="my-MM"/>
        </w:rPr>
        <w:t xml:space="preserve">Default (Positive Class) </w:t>
      </w:r>
      <w:r w:rsidR="005E5932">
        <w:rPr>
          <w:rFonts w:ascii="Pyidaungsu" w:hAnsi="Pyidaungsu" w:cs="Pyidaungsu" w:hint="cs"/>
          <w:noProof/>
          <w:sz w:val="28"/>
          <w:szCs w:val="28"/>
          <w:cs/>
          <w:lang w:bidi="my-MM"/>
        </w:rPr>
        <w:t xml:space="preserve">၃၅၆ ခု ပါ၀င်သည်။ </w:t>
      </w:r>
      <w:r w:rsidR="005E5932">
        <w:rPr>
          <w:rFonts w:ascii="Pyidaungsu" w:hAnsi="Pyidaungsu" w:cs="Pyidaungsu"/>
          <w:noProof/>
          <w:sz w:val="28"/>
          <w:szCs w:val="28"/>
          <w:lang w:bidi="my-MM"/>
        </w:rPr>
        <w:t>Positive</w:t>
      </w:r>
      <w:r w:rsidR="005E5932">
        <w:rPr>
          <w:rFonts w:ascii="Pyidaungsu" w:hAnsi="Pyidaungsu" w:cs="Pyidaungsu" w:hint="cs"/>
          <w:noProof/>
          <w:sz w:val="28"/>
          <w:szCs w:val="28"/>
          <w:cs/>
          <w:lang w:bidi="my-MM"/>
        </w:rPr>
        <w:t xml:space="preserve"> နှင့် </w:t>
      </w:r>
      <w:r w:rsidR="005E5932">
        <w:rPr>
          <w:rFonts w:ascii="Pyidaungsu" w:hAnsi="Pyidaungsu" w:cs="Pyidaungsu"/>
          <w:noProof/>
          <w:sz w:val="28"/>
          <w:szCs w:val="28"/>
          <w:lang w:bidi="my-MM"/>
        </w:rPr>
        <w:t>Negative</w:t>
      </w:r>
      <w:r w:rsidR="005E5932">
        <w:rPr>
          <w:rFonts w:ascii="Pyidaungsu" w:hAnsi="Pyidaungsu" w:cs="Pyidaungsu" w:hint="cs"/>
          <w:noProof/>
          <w:sz w:val="28"/>
          <w:szCs w:val="28"/>
          <w:cs/>
          <w:lang w:bidi="my-MM"/>
        </w:rPr>
        <w:t xml:space="preserve"> </w:t>
      </w:r>
      <w:r w:rsidR="005E5932">
        <w:rPr>
          <w:rFonts w:ascii="Pyidaungsu" w:hAnsi="Pyidaungsu" w:cs="Pyidaungsu"/>
          <w:noProof/>
          <w:sz w:val="28"/>
          <w:szCs w:val="28"/>
          <w:lang w:bidi="my-MM"/>
        </w:rPr>
        <w:t>Class</w:t>
      </w:r>
      <w:r w:rsidR="005E5932">
        <w:rPr>
          <w:rFonts w:ascii="Pyidaungsu" w:hAnsi="Pyidaungsu" w:cs="Pyidaungsu" w:hint="cs"/>
          <w:noProof/>
          <w:sz w:val="28"/>
          <w:szCs w:val="28"/>
          <w:cs/>
          <w:lang w:bidi="my-MM"/>
        </w:rPr>
        <w:t xml:space="preserve"> ကြား ဒေတာ အရေအတွက် ပါ၀င်မှု မညီမျှသည့် </w:t>
      </w:r>
      <w:r w:rsidR="00D650AD">
        <w:rPr>
          <w:rFonts w:ascii="Pyidaungsu" w:hAnsi="Pyidaungsu" w:cs="Pyidaungsu"/>
          <w:noProof/>
          <w:sz w:val="28"/>
          <w:szCs w:val="28"/>
          <w:lang w:bidi="my-MM"/>
        </w:rPr>
        <w:t xml:space="preserve">Imbalanced Data-set </w:t>
      </w:r>
      <w:r w:rsidR="005E5932">
        <w:rPr>
          <w:rFonts w:ascii="Pyidaungsu" w:hAnsi="Pyidaungsu" w:cs="Pyidaungsu" w:hint="cs"/>
          <w:noProof/>
          <w:sz w:val="28"/>
          <w:szCs w:val="28"/>
          <w:cs/>
          <w:lang w:bidi="my-MM"/>
        </w:rPr>
        <w:t xml:space="preserve">ဖြစ်သည်ကို သတိပြုသင့်သည်။ </w:t>
      </w:r>
      <w:r w:rsidR="005E5932">
        <w:rPr>
          <w:rFonts w:ascii="Pyidaungsu" w:hAnsi="Pyidaungsu" w:cs="Pyidaungsu"/>
          <w:noProof/>
          <w:sz w:val="28"/>
          <w:szCs w:val="28"/>
          <w:lang w:bidi="my-MM"/>
        </w:rPr>
        <w:t xml:space="preserve">   </w:t>
      </w:r>
    </w:p>
    <w:p w14:paraId="16DF584E" w14:textId="172FDCA5" w:rsidR="008D4996" w:rsidRDefault="00D650AD" w:rsidP="008D4996">
      <w:pPr>
        <w:spacing w:line="276" w:lineRule="auto"/>
        <w:ind w:firstLine="0"/>
        <w:jc w:val="both"/>
        <w:rPr>
          <w:rFonts w:ascii="Pyidaungsu" w:hAnsi="Pyidaungsu" w:cs="Pyidaungsu"/>
          <w:noProof/>
          <w:sz w:val="28"/>
          <w:szCs w:val="28"/>
          <w:lang w:bidi="my-MM"/>
        </w:rPr>
      </w:pPr>
      <w:r>
        <w:rPr>
          <w:rFonts w:ascii="Pyidaungsu" w:hAnsi="Pyidaungsu" w:cs="Pyidaungsu" w:hint="cs"/>
          <w:noProof/>
          <w:sz w:val="28"/>
          <w:szCs w:val="28"/>
          <w:cs/>
          <w:lang w:bidi="my-MM"/>
        </w:rPr>
        <w:t>၆၇။</w:t>
      </w:r>
      <w:r>
        <w:rPr>
          <w:rFonts w:ascii="Pyidaungsu" w:hAnsi="Pyidaungsu" w:cs="Pyidaungsu"/>
          <w:noProof/>
          <w:sz w:val="28"/>
          <w:szCs w:val="28"/>
          <w:cs/>
          <w:lang w:bidi="my-MM"/>
        </w:rPr>
        <w:tab/>
      </w:r>
      <w:r>
        <w:rPr>
          <w:rFonts w:ascii="Pyidaungsu" w:hAnsi="Pyidaungsu" w:cs="Pyidaungsu" w:hint="cs"/>
          <w:noProof/>
          <w:sz w:val="28"/>
          <w:szCs w:val="28"/>
          <w:cs/>
          <w:lang w:bidi="my-MM"/>
        </w:rPr>
        <w:t xml:space="preserve">ယခု ပုစ္ဆာတွင် </w:t>
      </w:r>
      <w:r>
        <w:rPr>
          <w:rFonts w:ascii="Pyidaungsu" w:hAnsi="Pyidaungsu" w:cs="Pyidaungsu"/>
          <w:noProof/>
          <w:sz w:val="28"/>
          <w:szCs w:val="28"/>
          <w:lang w:bidi="my-MM"/>
        </w:rPr>
        <w:t>Default</w:t>
      </w:r>
      <w:r>
        <w:rPr>
          <w:rFonts w:ascii="Pyidaungsu" w:hAnsi="Pyidaungsu" w:cs="Pyidaungsu" w:hint="cs"/>
          <w:noProof/>
          <w:sz w:val="28"/>
          <w:szCs w:val="28"/>
          <w:cs/>
          <w:lang w:bidi="my-MM"/>
        </w:rPr>
        <w:t xml:space="preserve"> ဖြစ်မည့် </w:t>
      </w:r>
      <w:r>
        <w:rPr>
          <w:rFonts w:ascii="Pyidaungsu" w:hAnsi="Pyidaungsu" w:cs="Pyidaungsu"/>
          <w:noProof/>
          <w:sz w:val="28"/>
          <w:szCs w:val="28"/>
          <w:lang w:bidi="my-MM"/>
        </w:rPr>
        <w:t>Client</w:t>
      </w:r>
      <w:r>
        <w:rPr>
          <w:rFonts w:ascii="Pyidaungsu" w:hAnsi="Pyidaungsu" w:cs="Pyidaungsu" w:hint="cs"/>
          <w:noProof/>
          <w:sz w:val="28"/>
          <w:szCs w:val="28"/>
          <w:cs/>
          <w:lang w:bidi="my-MM"/>
        </w:rPr>
        <w:t xml:space="preserve"> တစ်ယောက်ကိုမှ လွတ်ထွားမသွားစေရန် အရေးကြီးသည်။ တနည်းအားဖြင့် </w:t>
      </w:r>
      <w:r>
        <w:rPr>
          <w:rFonts w:ascii="Pyidaungsu" w:hAnsi="Pyidaungsu" w:cs="Pyidaungsu"/>
          <w:noProof/>
          <w:sz w:val="28"/>
          <w:szCs w:val="28"/>
          <w:lang w:bidi="my-MM"/>
        </w:rPr>
        <w:t xml:space="preserve">False Negative </w:t>
      </w:r>
      <w:r>
        <w:rPr>
          <w:rFonts w:ascii="Pyidaungsu" w:hAnsi="Pyidaungsu" w:cs="Pyidaungsu" w:hint="cs"/>
          <w:noProof/>
          <w:sz w:val="28"/>
          <w:szCs w:val="28"/>
          <w:cs/>
          <w:lang w:bidi="my-MM"/>
        </w:rPr>
        <w:t>(</w:t>
      </w:r>
      <w:r>
        <w:rPr>
          <w:rFonts w:ascii="Pyidaungsu" w:hAnsi="Pyidaungsu" w:cs="Pyidaungsu"/>
          <w:noProof/>
          <w:sz w:val="28"/>
          <w:szCs w:val="28"/>
          <w:lang w:bidi="my-MM"/>
        </w:rPr>
        <w:t>Default</w:t>
      </w:r>
      <w:r>
        <w:rPr>
          <w:rFonts w:ascii="Pyidaungsu" w:hAnsi="Pyidaungsu" w:cs="Pyidaungsu" w:hint="cs"/>
          <w:noProof/>
          <w:sz w:val="28"/>
          <w:szCs w:val="28"/>
          <w:cs/>
          <w:lang w:bidi="my-MM"/>
        </w:rPr>
        <w:t xml:space="preserve"> ဖြစ်မည့် </w:t>
      </w:r>
      <w:r>
        <w:rPr>
          <w:rFonts w:ascii="Pyidaungsu" w:hAnsi="Pyidaungsu" w:cs="Pyidaungsu"/>
          <w:noProof/>
          <w:sz w:val="28"/>
          <w:szCs w:val="28"/>
          <w:lang w:bidi="my-MM"/>
        </w:rPr>
        <w:t>Client</w:t>
      </w:r>
      <w:r>
        <w:rPr>
          <w:rFonts w:ascii="Pyidaungsu" w:hAnsi="Pyidaungsu" w:cs="Pyidaungsu" w:hint="cs"/>
          <w:noProof/>
          <w:sz w:val="28"/>
          <w:szCs w:val="28"/>
          <w:cs/>
          <w:lang w:bidi="my-MM"/>
        </w:rPr>
        <w:t xml:space="preserve"> ကို လွတ်သွားခြင်း) သည် </w:t>
      </w:r>
      <w:r>
        <w:rPr>
          <w:rFonts w:ascii="Pyidaungsu" w:hAnsi="Pyidaungsu" w:cs="Pyidaungsu"/>
          <w:noProof/>
          <w:sz w:val="28"/>
          <w:szCs w:val="28"/>
          <w:lang w:bidi="my-MM"/>
        </w:rPr>
        <w:t>False Alarm</w:t>
      </w:r>
      <w:r>
        <w:rPr>
          <w:rFonts w:ascii="Pyidaungsu" w:hAnsi="Pyidaungsu" w:cs="Pyidaungsu" w:hint="cs"/>
          <w:noProof/>
          <w:sz w:val="28"/>
          <w:szCs w:val="28"/>
          <w:cs/>
          <w:lang w:bidi="my-MM"/>
        </w:rPr>
        <w:t>/</w:t>
      </w:r>
      <w:r>
        <w:rPr>
          <w:rFonts w:ascii="Pyidaungsu" w:hAnsi="Pyidaungsu" w:cs="Pyidaungsu"/>
          <w:noProof/>
          <w:sz w:val="28"/>
          <w:szCs w:val="28"/>
          <w:lang w:bidi="my-MM"/>
        </w:rPr>
        <w:t xml:space="preserve">False Positive </w:t>
      </w:r>
      <w:r>
        <w:rPr>
          <w:rFonts w:ascii="Pyidaungsu" w:hAnsi="Pyidaungsu" w:cs="Pyidaungsu" w:hint="cs"/>
          <w:noProof/>
          <w:sz w:val="28"/>
          <w:szCs w:val="28"/>
          <w:cs/>
          <w:lang w:bidi="my-MM"/>
        </w:rPr>
        <w:t>(</w:t>
      </w:r>
      <w:r>
        <w:rPr>
          <w:rFonts w:ascii="Pyidaungsu" w:hAnsi="Pyidaungsu" w:cs="Pyidaungsu"/>
          <w:noProof/>
          <w:sz w:val="28"/>
          <w:szCs w:val="28"/>
          <w:lang w:bidi="my-MM"/>
        </w:rPr>
        <w:t>Client</w:t>
      </w:r>
      <w:r>
        <w:rPr>
          <w:rFonts w:ascii="Pyidaungsu" w:hAnsi="Pyidaungsu" w:cs="Pyidaungsu" w:hint="cs"/>
          <w:noProof/>
          <w:sz w:val="28"/>
          <w:szCs w:val="28"/>
          <w:cs/>
          <w:lang w:bidi="my-MM"/>
        </w:rPr>
        <w:t xml:space="preserve"> ကို </w:t>
      </w:r>
      <w:r w:rsidR="008D4996">
        <w:rPr>
          <w:rFonts w:ascii="Pyidaungsu" w:hAnsi="Pyidaungsu" w:cs="Pyidaungsu"/>
          <w:noProof/>
          <w:sz w:val="28"/>
          <w:szCs w:val="28"/>
          <w:lang w:bidi="my-MM"/>
        </w:rPr>
        <w:t>Default</w:t>
      </w:r>
      <w:r w:rsidR="008D4996">
        <w:rPr>
          <w:rFonts w:ascii="Pyidaungsu" w:hAnsi="Pyidaungsu" w:cs="Pyidaungsu" w:hint="cs"/>
          <w:noProof/>
          <w:sz w:val="28"/>
          <w:szCs w:val="28"/>
          <w:cs/>
          <w:lang w:bidi="my-MM"/>
        </w:rPr>
        <w:t xml:space="preserve"> ဖြစ်မည်ဟု </w:t>
      </w:r>
      <w:r>
        <w:rPr>
          <w:rFonts w:ascii="Pyidaungsu" w:hAnsi="Pyidaungsu" w:cs="Pyidaungsu" w:hint="cs"/>
          <w:noProof/>
          <w:sz w:val="28"/>
          <w:szCs w:val="28"/>
          <w:cs/>
          <w:lang w:bidi="my-MM"/>
        </w:rPr>
        <w:t xml:space="preserve">မှားယွင်း သံသယ၀င်ခြင်း) ထက် အရေးကြီး သည်။  </w:t>
      </w:r>
      <w:r w:rsidR="008D4996">
        <w:rPr>
          <w:rFonts w:ascii="Pyidaungsu" w:hAnsi="Pyidaungsu" w:cs="Pyidaungsu" w:hint="cs"/>
          <w:noProof/>
          <w:sz w:val="28"/>
          <w:szCs w:val="28"/>
          <w:cs/>
          <w:lang w:bidi="my-MM"/>
        </w:rPr>
        <w:t xml:space="preserve">သို့ဖြစ်ရာ </w:t>
      </w:r>
      <w:r w:rsidR="008D4996">
        <w:rPr>
          <w:rFonts w:ascii="Pyidaungsu" w:hAnsi="Pyidaungsu" w:cs="Pyidaungsu"/>
          <w:noProof/>
          <w:sz w:val="28"/>
          <w:szCs w:val="28"/>
          <w:lang w:bidi="my-MM"/>
        </w:rPr>
        <w:t xml:space="preserve">Recall value </w:t>
      </w:r>
      <w:r w:rsidR="008D4996">
        <w:rPr>
          <w:rFonts w:ascii="Pyidaungsu" w:hAnsi="Pyidaungsu" w:cs="Pyidaungsu" w:hint="cs"/>
          <w:noProof/>
          <w:sz w:val="28"/>
          <w:szCs w:val="28"/>
          <w:cs/>
          <w:lang w:bidi="my-MM"/>
        </w:rPr>
        <w:t xml:space="preserve">မြင့်နိုင်သရွေ့ မြင့်ရမည်ဖြစ်သည်။ </w:t>
      </w:r>
      <w:r w:rsidR="008D4996">
        <w:rPr>
          <w:rFonts w:ascii="Pyidaungsu" w:hAnsi="Pyidaungsu" w:cs="Pyidaungsu"/>
          <w:noProof/>
          <w:sz w:val="28"/>
          <w:szCs w:val="28"/>
          <w:lang w:bidi="my-MM"/>
        </w:rPr>
        <w:t xml:space="preserve">Classifier </w:t>
      </w:r>
      <w:r w:rsidR="008D4996">
        <w:rPr>
          <w:rFonts w:ascii="Pyidaungsu" w:hAnsi="Pyidaungsu" w:cs="Pyidaungsu" w:hint="cs"/>
          <w:noProof/>
          <w:sz w:val="28"/>
          <w:szCs w:val="28"/>
          <w:cs/>
          <w:lang w:bidi="my-MM"/>
        </w:rPr>
        <w:t xml:space="preserve">များ၏ </w:t>
      </w:r>
      <w:r w:rsidR="008D4996">
        <w:rPr>
          <w:rFonts w:ascii="Pyidaungsu" w:hAnsi="Pyidaungsu" w:cs="Pyidaungsu"/>
          <w:noProof/>
          <w:sz w:val="28"/>
          <w:szCs w:val="28"/>
          <w:lang w:bidi="my-MM"/>
        </w:rPr>
        <w:t xml:space="preserve">Performance </w:t>
      </w:r>
      <w:r w:rsidR="008D4996">
        <w:rPr>
          <w:rFonts w:ascii="Pyidaungsu" w:hAnsi="Pyidaungsu" w:cs="Pyidaungsu" w:hint="cs"/>
          <w:noProof/>
          <w:sz w:val="28"/>
          <w:szCs w:val="28"/>
          <w:cs/>
          <w:lang w:bidi="my-MM"/>
        </w:rPr>
        <w:t xml:space="preserve">ကို နှိုင်းယှဥ်ရန်အတွက် </w:t>
      </w:r>
      <w:r w:rsidR="008D4996">
        <w:rPr>
          <w:rFonts w:ascii="Pyidaungsu" w:hAnsi="Pyidaungsu" w:cs="Pyidaungsu"/>
          <w:noProof/>
          <w:sz w:val="28"/>
          <w:szCs w:val="28"/>
          <w:lang w:bidi="my-MM"/>
        </w:rPr>
        <w:t xml:space="preserve">Accuracy, Recall </w:t>
      </w:r>
      <w:r w:rsidR="008D4996">
        <w:rPr>
          <w:rFonts w:ascii="Pyidaungsu" w:hAnsi="Pyidaungsu" w:cs="Pyidaungsu" w:hint="cs"/>
          <w:noProof/>
          <w:sz w:val="28"/>
          <w:szCs w:val="28"/>
          <w:cs/>
          <w:lang w:bidi="my-MM"/>
        </w:rPr>
        <w:t>နှင့်</w:t>
      </w:r>
      <w:r w:rsidR="008D4996">
        <w:rPr>
          <w:rFonts w:ascii="Pyidaungsu" w:hAnsi="Pyidaungsu" w:cs="Pyidaungsu"/>
          <w:noProof/>
          <w:sz w:val="28"/>
          <w:szCs w:val="28"/>
          <w:lang w:bidi="my-MM"/>
        </w:rPr>
        <w:t xml:space="preserve"> Area Under the Curve – Metric </w:t>
      </w:r>
      <w:r w:rsidR="008D4996">
        <w:rPr>
          <w:rFonts w:ascii="Pyidaungsu" w:hAnsi="Pyidaungsu" w:cs="Pyidaungsu" w:hint="cs"/>
          <w:noProof/>
          <w:sz w:val="28"/>
          <w:szCs w:val="28"/>
          <w:cs/>
          <w:lang w:bidi="my-MM"/>
        </w:rPr>
        <w:t>၃ ခုကို အသုံးပြုထားသည်။</w:t>
      </w:r>
    </w:p>
    <w:p w14:paraId="22306AF4" w14:textId="77777777" w:rsidR="008D4996" w:rsidRDefault="008D4996" w:rsidP="008D4996">
      <w:pPr>
        <w:spacing w:line="276" w:lineRule="auto"/>
        <w:ind w:firstLine="0"/>
        <w:jc w:val="both"/>
        <w:rPr>
          <w:rFonts w:ascii="Pyidaungsu" w:hAnsi="Pyidaungsu" w:cs="Pyidaungsu"/>
          <w:noProof/>
          <w:sz w:val="28"/>
          <w:szCs w:val="28"/>
          <w:lang w:bidi="my-MM"/>
        </w:rPr>
      </w:pPr>
    </w:p>
    <w:p w14:paraId="73CE9D27" w14:textId="77777777" w:rsidR="00CF1FB7" w:rsidRDefault="00CF1FB7" w:rsidP="00314AF4">
      <w:pPr>
        <w:spacing w:line="276" w:lineRule="auto"/>
        <w:ind w:firstLine="0"/>
        <w:jc w:val="center"/>
        <w:rPr>
          <w:rFonts w:ascii="Pyidaungsu" w:hAnsi="Pyidaungsu" w:cs="Pyidaungsu"/>
          <w:sz w:val="28"/>
          <w:szCs w:val="28"/>
          <w:lang w:bidi="my-MM"/>
        </w:rPr>
      </w:pPr>
      <w:r w:rsidRPr="00CF1FB7">
        <w:rPr>
          <w:rFonts w:ascii="Pyidaungsu" w:hAnsi="Pyidaungsu" w:cs="Pyidaungsu" w:hint="cs"/>
          <w:noProof/>
          <w:sz w:val="28"/>
          <w:szCs w:val="28"/>
          <w:cs/>
          <w:lang w:bidi="my-MM"/>
        </w:rPr>
        <w:drawing>
          <wp:inline distT="0" distB="0" distL="0" distR="0" wp14:anchorId="1ACFB3D4" wp14:editId="2D60F179">
            <wp:extent cx="5394960" cy="31456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3145612"/>
                    </a:xfrm>
                    <a:prstGeom prst="rect">
                      <a:avLst/>
                    </a:prstGeom>
                    <a:noFill/>
                    <a:ln>
                      <a:noFill/>
                    </a:ln>
                  </pic:spPr>
                </pic:pic>
              </a:graphicData>
            </a:graphic>
          </wp:inline>
        </w:drawing>
      </w:r>
    </w:p>
    <w:p w14:paraId="01ECE224" w14:textId="77777777" w:rsidR="002E6C99" w:rsidRDefault="002E6C99" w:rsidP="00314AF4">
      <w:pPr>
        <w:spacing w:line="276" w:lineRule="auto"/>
        <w:ind w:firstLine="0"/>
        <w:jc w:val="center"/>
        <w:rPr>
          <w:rFonts w:ascii="Pyidaungsu" w:hAnsi="Pyidaungsu" w:cs="Pyidaungsu"/>
          <w:sz w:val="28"/>
          <w:szCs w:val="28"/>
          <w:lang w:bidi="my-MM"/>
        </w:rPr>
      </w:pPr>
      <w:r w:rsidRPr="002E6C99">
        <w:rPr>
          <w:rFonts w:ascii="Pyidaungsu" w:hAnsi="Pyidaungsu" w:cs="Pyidaungsu" w:hint="cs"/>
          <w:noProof/>
          <w:sz w:val="28"/>
          <w:szCs w:val="28"/>
          <w:cs/>
          <w:lang w:bidi="my-MM"/>
        </w:rPr>
        <w:lastRenderedPageBreak/>
        <w:drawing>
          <wp:inline distT="0" distB="0" distL="0" distR="0" wp14:anchorId="3AA43553" wp14:editId="7F19BEEC">
            <wp:extent cx="5419725" cy="6164580"/>
            <wp:effectExtent l="0" t="0" r="952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9725" cy="6164580"/>
                    </a:xfrm>
                    <a:prstGeom prst="rect">
                      <a:avLst/>
                    </a:prstGeom>
                    <a:noFill/>
                    <a:ln>
                      <a:noFill/>
                    </a:ln>
                  </pic:spPr>
                </pic:pic>
              </a:graphicData>
            </a:graphic>
          </wp:inline>
        </w:drawing>
      </w:r>
    </w:p>
    <w:p w14:paraId="3C0405FF" w14:textId="77777777" w:rsidR="00D844D2" w:rsidRDefault="00D844D2" w:rsidP="008D4996">
      <w:pPr>
        <w:spacing w:line="276" w:lineRule="auto"/>
        <w:ind w:firstLine="0"/>
        <w:jc w:val="both"/>
        <w:rPr>
          <w:rFonts w:ascii="Pyidaungsu" w:hAnsi="Pyidaungsu" w:cs="Pyidaungsu"/>
          <w:noProof/>
          <w:sz w:val="28"/>
          <w:szCs w:val="28"/>
          <w:lang w:bidi="my-MM"/>
        </w:rPr>
      </w:pPr>
    </w:p>
    <w:p w14:paraId="614E42B2" w14:textId="652B660A" w:rsidR="008D4996" w:rsidRDefault="008D4996" w:rsidP="008D4996">
      <w:pPr>
        <w:spacing w:line="276" w:lineRule="auto"/>
        <w:ind w:firstLine="0"/>
        <w:jc w:val="both"/>
        <w:rPr>
          <w:rFonts w:ascii="Pyidaungsu" w:hAnsi="Pyidaungsu" w:cs="Pyidaungsu"/>
          <w:noProof/>
          <w:sz w:val="28"/>
          <w:szCs w:val="28"/>
          <w:lang w:bidi="my-MM"/>
        </w:rPr>
      </w:pPr>
      <w:r>
        <w:rPr>
          <w:rFonts w:ascii="Pyidaungsu" w:hAnsi="Pyidaungsu" w:cs="Pyidaungsu" w:hint="cs"/>
          <w:noProof/>
          <w:sz w:val="28"/>
          <w:szCs w:val="28"/>
          <w:cs/>
          <w:lang w:bidi="my-MM"/>
        </w:rPr>
        <w:t>၆၈။</w:t>
      </w:r>
      <w:r w:rsidR="00D844D2">
        <w:rPr>
          <w:rFonts w:ascii="Pyidaungsu" w:hAnsi="Pyidaungsu" w:cs="Pyidaungsu"/>
          <w:noProof/>
          <w:sz w:val="28"/>
          <w:szCs w:val="28"/>
          <w:cs/>
          <w:lang w:bidi="my-MM"/>
        </w:rPr>
        <w:tab/>
      </w:r>
      <w:r w:rsidR="00D844D2">
        <w:rPr>
          <w:rFonts w:ascii="Pyidaungsu" w:hAnsi="Pyidaungsu" w:cs="Pyidaungsu" w:hint="cs"/>
          <w:sz w:val="28"/>
          <w:szCs w:val="28"/>
          <w:cs/>
          <w:lang w:bidi="my-MM"/>
        </w:rPr>
        <w:t xml:space="preserve">ဇယား </w:t>
      </w:r>
      <w:r w:rsidR="00D844D2">
        <w:rPr>
          <w:rFonts w:ascii="Pyidaungsu" w:hAnsi="Pyidaungsu" w:cs="Pyidaungsu" w:hint="cs"/>
          <w:noProof/>
          <w:sz w:val="28"/>
          <w:szCs w:val="28"/>
          <w:cs/>
          <w:lang w:bidi="my-MM"/>
        </w:rPr>
        <w:t xml:space="preserve">(၃-ဃ) တွင် </w:t>
      </w:r>
      <w:r>
        <w:rPr>
          <w:rFonts w:ascii="Pyidaungsu" w:hAnsi="Pyidaungsu" w:cs="Pyidaungsu" w:hint="cs"/>
          <w:noProof/>
          <w:sz w:val="28"/>
          <w:szCs w:val="28"/>
          <w:cs/>
          <w:lang w:bidi="my-MM"/>
        </w:rPr>
        <w:t xml:space="preserve"> </w:t>
      </w:r>
      <w:r>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 xml:space="preserve">များ၏ </w:t>
      </w:r>
      <w:r>
        <w:rPr>
          <w:rFonts w:ascii="Pyidaungsu" w:hAnsi="Pyidaungsu" w:cs="Pyidaungsu"/>
          <w:noProof/>
          <w:sz w:val="28"/>
          <w:szCs w:val="28"/>
          <w:lang w:bidi="my-MM"/>
        </w:rPr>
        <w:t>Accuracy</w:t>
      </w:r>
      <w:r w:rsidR="00D844D2">
        <w:rPr>
          <w:rFonts w:ascii="Pyidaungsu" w:hAnsi="Pyidaungsu" w:cs="Pyidaungsu" w:hint="cs"/>
          <w:noProof/>
          <w:sz w:val="28"/>
          <w:szCs w:val="28"/>
          <w:cs/>
          <w:lang w:bidi="my-MM"/>
        </w:rPr>
        <w:t xml:space="preserve"> တန်ဖိုးကို လည်းကောင်း၊ </w:t>
      </w:r>
      <w:r w:rsidR="00D844D2">
        <w:rPr>
          <w:rFonts w:ascii="Pyidaungsu" w:hAnsi="Pyidaungsu" w:cs="Pyidaungsu" w:hint="cs"/>
          <w:sz w:val="28"/>
          <w:szCs w:val="28"/>
          <w:cs/>
          <w:lang w:bidi="my-MM"/>
        </w:rPr>
        <w:t xml:space="preserve">ဇယား </w:t>
      </w:r>
      <w:r w:rsidR="00D844D2">
        <w:rPr>
          <w:rFonts w:ascii="Pyidaungsu" w:hAnsi="Pyidaungsu" w:cs="Pyidaungsu" w:hint="cs"/>
          <w:noProof/>
          <w:sz w:val="28"/>
          <w:szCs w:val="28"/>
          <w:cs/>
          <w:lang w:bidi="my-MM"/>
        </w:rPr>
        <w:t xml:space="preserve">(၃-င) တွင် </w:t>
      </w:r>
      <w:r w:rsidR="00D844D2">
        <w:rPr>
          <w:rFonts w:ascii="Pyidaungsu" w:hAnsi="Pyidaungsu" w:cs="Pyidaungsu"/>
          <w:noProof/>
          <w:sz w:val="28"/>
          <w:szCs w:val="28"/>
          <w:lang w:bidi="my-MM"/>
        </w:rPr>
        <w:t xml:space="preserve">Recall </w:t>
      </w:r>
      <w:r w:rsidR="00D844D2">
        <w:rPr>
          <w:rFonts w:ascii="Pyidaungsu" w:hAnsi="Pyidaungsu" w:cs="Pyidaungsu" w:hint="cs"/>
          <w:noProof/>
          <w:sz w:val="28"/>
          <w:szCs w:val="28"/>
          <w:cs/>
          <w:lang w:bidi="my-MM"/>
        </w:rPr>
        <w:t xml:space="preserve">တန်ဖိုးကို လည်းကောင်း၊ </w:t>
      </w:r>
      <w:r w:rsidR="00D844D2">
        <w:rPr>
          <w:rFonts w:ascii="Pyidaungsu" w:hAnsi="Pyidaungsu" w:cs="Pyidaungsu" w:hint="cs"/>
          <w:sz w:val="28"/>
          <w:szCs w:val="28"/>
          <w:cs/>
          <w:lang w:bidi="my-MM"/>
        </w:rPr>
        <w:t xml:space="preserve">ဇယား </w:t>
      </w:r>
      <w:r w:rsidR="00D844D2">
        <w:rPr>
          <w:rFonts w:ascii="Pyidaungsu" w:hAnsi="Pyidaungsu" w:cs="Pyidaungsu" w:hint="cs"/>
          <w:noProof/>
          <w:sz w:val="28"/>
          <w:szCs w:val="28"/>
          <w:cs/>
          <w:lang w:bidi="my-MM"/>
        </w:rPr>
        <w:t xml:space="preserve">(၃-စ) တွင် </w:t>
      </w:r>
      <w:r w:rsidR="00D844D2">
        <w:rPr>
          <w:rFonts w:ascii="Pyidaungsu" w:hAnsi="Pyidaungsu" w:cs="Pyidaungsu"/>
          <w:noProof/>
          <w:sz w:val="28"/>
          <w:szCs w:val="28"/>
          <w:lang w:bidi="my-MM"/>
        </w:rPr>
        <w:t xml:space="preserve">Area under the ROC Curve (AUC) </w:t>
      </w:r>
      <w:r w:rsidR="00D844D2">
        <w:rPr>
          <w:rFonts w:ascii="Pyidaungsu" w:hAnsi="Pyidaungsu" w:cs="Pyidaungsu" w:hint="cs"/>
          <w:noProof/>
          <w:sz w:val="28"/>
          <w:szCs w:val="28"/>
          <w:cs/>
          <w:lang w:bidi="my-MM"/>
        </w:rPr>
        <w:t xml:space="preserve">တန်ဖိုးကို လည်းကောင်း နှိုင်းယှဥ်ပြထားသည်။ </w:t>
      </w:r>
    </w:p>
    <w:p w14:paraId="6971C7E4" w14:textId="62D2B60E" w:rsidR="00D844D2" w:rsidRDefault="00D844D2" w:rsidP="00D844D2">
      <w:pPr>
        <w:spacing w:after="0" w:line="276" w:lineRule="auto"/>
        <w:ind w:firstLine="0"/>
        <w:jc w:val="center"/>
        <w:rPr>
          <w:rFonts w:ascii="Pyidaungsu" w:hAnsi="Pyidaungsu" w:cs="Pyidaungsu"/>
          <w:sz w:val="28"/>
          <w:szCs w:val="28"/>
          <w:lang w:bidi="my-MM"/>
        </w:rPr>
      </w:pPr>
      <w:r>
        <w:rPr>
          <w:noProof/>
        </w:rPr>
        <w:lastRenderedPageBreak/>
        <w:drawing>
          <wp:inline distT="0" distB="0" distL="0" distR="0" wp14:anchorId="37B62DF7" wp14:editId="37D54DA5">
            <wp:extent cx="3657600" cy="2350688"/>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9"/>
                    <a:stretch>
                      <a:fillRect/>
                    </a:stretch>
                  </pic:blipFill>
                  <pic:spPr>
                    <a:xfrm>
                      <a:off x="0" y="0"/>
                      <a:ext cx="3657600" cy="2350688"/>
                    </a:xfrm>
                    <a:prstGeom prst="rect">
                      <a:avLst/>
                    </a:prstGeom>
                  </pic:spPr>
                </pic:pic>
              </a:graphicData>
            </a:graphic>
          </wp:inline>
        </w:drawing>
      </w:r>
    </w:p>
    <w:p w14:paraId="489F2D66" w14:textId="39ECE138" w:rsidR="00D844D2" w:rsidRDefault="00D844D2" w:rsidP="00D844D2">
      <w:pPr>
        <w:spacing w:after="0" w:line="240"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ဇယား (၃-ဃ) </w:t>
      </w:r>
      <w:r>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 xml:space="preserve">များ၏ </w:t>
      </w:r>
      <w:r>
        <w:rPr>
          <w:rFonts w:ascii="Pyidaungsu" w:hAnsi="Pyidaungsu" w:cs="Pyidaungsu"/>
          <w:noProof/>
          <w:sz w:val="28"/>
          <w:szCs w:val="28"/>
          <w:lang w:bidi="my-MM"/>
        </w:rPr>
        <w:t>Accuracy</w:t>
      </w:r>
      <w:r>
        <w:rPr>
          <w:rFonts w:ascii="Pyidaungsu" w:hAnsi="Pyidaungsu" w:cs="Pyidaungsu" w:hint="cs"/>
          <w:noProof/>
          <w:sz w:val="28"/>
          <w:szCs w:val="28"/>
          <w:cs/>
          <w:lang w:bidi="my-MM"/>
        </w:rPr>
        <w:t xml:space="preserve"> တန်ဖိုး</w:t>
      </w:r>
    </w:p>
    <w:p w14:paraId="34C67573" w14:textId="77777777" w:rsidR="00D844D2" w:rsidRDefault="00D844D2" w:rsidP="00D844D2">
      <w:pPr>
        <w:spacing w:after="0" w:line="240" w:lineRule="auto"/>
        <w:ind w:firstLine="0"/>
        <w:jc w:val="center"/>
        <w:rPr>
          <w:rFonts w:ascii="Pyidaungsu" w:hAnsi="Pyidaungsu" w:cs="Pyidaungsu"/>
          <w:sz w:val="28"/>
          <w:szCs w:val="28"/>
          <w:lang w:bidi="my-MM"/>
        </w:rPr>
      </w:pPr>
      <w:r>
        <w:rPr>
          <w:noProof/>
        </w:rPr>
        <w:drawing>
          <wp:inline distT="0" distB="0" distL="0" distR="0" wp14:anchorId="557D71FE" wp14:editId="7F1BFC2F">
            <wp:extent cx="3749040" cy="2377014"/>
            <wp:effectExtent l="0" t="0" r="3810" b="444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60"/>
                    <a:stretch>
                      <a:fillRect/>
                    </a:stretch>
                  </pic:blipFill>
                  <pic:spPr>
                    <a:xfrm>
                      <a:off x="0" y="0"/>
                      <a:ext cx="3749040" cy="2377014"/>
                    </a:xfrm>
                    <a:prstGeom prst="rect">
                      <a:avLst/>
                    </a:prstGeom>
                  </pic:spPr>
                </pic:pic>
              </a:graphicData>
            </a:graphic>
          </wp:inline>
        </w:drawing>
      </w:r>
    </w:p>
    <w:p w14:paraId="76DFB316" w14:textId="2CA8DE17" w:rsidR="00D844D2" w:rsidRDefault="00D844D2" w:rsidP="00D844D2">
      <w:pPr>
        <w:spacing w:after="0" w:line="240"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ဇယား (၃-င) </w:t>
      </w:r>
      <w:r>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 xml:space="preserve">များ၏ </w:t>
      </w:r>
      <w:r>
        <w:rPr>
          <w:rFonts w:ascii="Pyidaungsu" w:hAnsi="Pyidaungsu" w:cs="Pyidaungsu"/>
          <w:noProof/>
          <w:sz w:val="28"/>
          <w:szCs w:val="28"/>
          <w:lang w:bidi="my-MM"/>
        </w:rPr>
        <w:t>Recall</w:t>
      </w:r>
      <w:r>
        <w:rPr>
          <w:rFonts w:ascii="Pyidaungsu" w:hAnsi="Pyidaungsu" w:cs="Pyidaungsu" w:hint="cs"/>
          <w:noProof/>
          <w:sz w:val="28"/>
          <w:szCs w:val="28"/>
          <w:cs/>
          <w:lang w:bidi="my-MM"/>
        </w:rPr>
        <w:t xml:space="preserve"> တန်ဖိုး</w:t>
      </w:r>
    </w:p>
    <w:p w14:paraId="16E96335" w14:textId="77777777" w:rsidR="00D844D2" w:rsidRDefault="00D844D2" w:rsidP="00314AF4">
      <w:pPr>
        <w:spacing w:line="276" w:lineRule="auto"/>
        <w:ind w:firstLine="0"/>
        <w:jc w:val="center"/>
        <w:rPr>
          <w:rFonts w:ascii="Pyidaungsu" w:hAnsi="Pyidaungsu" w:cs="Pyidaungsu"/>
          <w:sz w:val="28"/>
          <w:szCs w:val="28"/>
          <w:lang w:bidi="my-MM"/>
        </w:rPr>
      </w:pPr>
      <w:r w:rsidRPr="00D844D2">
        <w:rPr>
          <w:rFonts w:ascii="Pyidaungsu" w:hAnsi="Pyidaungsu" w:cs="Pyidaungsu" w:hint="cs"/>
          <w:noProof/>
          <w:sz w:val="28"/>
          <w:szCs w:val="28"/>
          <w:lang w:bidi="my-MM"/>
        </w:rPr>
        <w:drawing>
          <wp:inline distT="0" distB="0" distL="0" distR="0" wp14:anchorId="713FB969" wp14:editId="3C5DF268">
            <wp:extent cx="3840480" cy="2355287"/>
            <wp:effectExtent l="0" t="0" r="762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0480" cy="2355287"/>
                    </a:xfrm>
                    <a:prstGeom prst="rect">
                      <a:avLst/>
                    </a:prstGeom>
                    <a:noFill/>
                    <a:ln>
                      <a:noFill/>
                    </a:ln>
                  </pic:spPr>
                </pic:pic>
              </a:graphicData>
            </a:graphic>
          </wp:inline>
        </w:drawing>
      </w:r>
    </w:p>
    <w:p w14:paraId="128FB01D" w14:textId="375D1583" w:rsidR="00D844D2" w:rsidRDefault="00D844D2" w:rsidP="00D844D2">
      <w:pPr>
        <w:spacing w:after="0" w:line="240"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ဇယား (၃-စ) </w:t>
      </w:r>
      <w:r>
        <w:rPr>
          <w:rFonts w:ascii="Pyidaungsu" w:hAnsi="Pyidaungsu" w:cs="Pyidaungsu"/>
          <w:noProof/>
          <w:sz w:val="28"/>
          <w:szCs w:val="28"/>
          <w:lang w:bidi="my-MM"/>
        </w:rPr>
        <w:t xml:space="preserve">Classifier </w:t>
      </w:r>
      <w:r>
        <w:rPr>
          <w:rFonts w:ascii="Pyidaungsu" w:hAnsi="Pyidaungsu" w:cs="Pyidaungsu" w:hint="cs"/>
          <w:noProof/>
          <w:sz w:val="28"/>
          <w:szCs w:val="28"/>
          <w:cs/>
          <w:lang w:bidi="my-MM"/>
        </w:rPr>
        <w:t xml:space="preserve">များ၏ </w:t>
      </w:r>
      <w:r>
        <w:rPr>
          <w:rFonts w:ascii="Pyidaungsu" w:hAnsi="Pyidaungsu" w:cs="Pyidaungsu"/>
          <w:noProof/>
          <w:sz w:val="28"/>
          <w:szCs w:val="28"/>
          <w:lang w:bidi="my-MM"/>
        </w:rPr>
        <w:t>AUC</w:t>
      </w:r>
      <w:r>
        <w:rPr>
          <w:rFonts w:ascii="Pyidaungsu" w:hAnsi="Pyidaungsu" w:cs="Pyidaungsu" w:hint="cs"/>
          <w:noProof/>
          <w:sz w:val="28"/>
          <w:szCs w:val="28"/>
          <w:cs/>
          <w:lang w:bidi="my-MM"/>
        </w:rPr>
        <w:t xml:space="preserve"> တန်ဖိုး</w:t>
      </w:r>
    </w:p>
    <w:p w14:paraId="45565640" w14:textId="77777777" w:rsidR="00D844D2" w:rsidRDefault="00D844D2" w:rsidP="00D844D2">
      <w:pPr>
        <w:spacing w:after="0" w:line="240" w:lineRule="auto"/>
        <w:ind w:firstLine="0"/>
        <w:jc w:val="center"/>
        <w:rPr>
          <w:rFonts w:ascii="Pyidaungsu" w:hAnsi="Pyidaungsu" w:cs="Pyidaungsu"/>
          <w:sz w:val="28"/>
          <w:szCs w:val="28"/>
          <w:lang w:bidi="my-MM"/>
        </w:rPr>
      </w:pPr>
    </w:p>
    <w:p w14:paraId="47AD933C" w14:textId="16F9C201" w:rsidR="008D194E" w:rsidRDefault="00D844D2" w:rsidP="0049504F">
      <w:pPr>
        <w:spacing w:line="276" w:lineRule="auto"/>
        <w:ind w:firstLine="0"/>
        <w:jc w:val="both"/>
        <w:rPr>
          <w:rFonts w:ascii="Pyidaungsu" w:hAnsi="Pyidaungsu" w:cs="Pyidaungsu"/>
          <w:sz w:val="28"/>
          <w:szCs w:val="28"/>
          <w:lang w:bidi="my-MM"/>
        </w:rPr>
      </w:pPr>
      <w:r>
        <w:rPr>
          <w:rFonts w:ascii="Pyidaungsu" w:hAnsi="Pyidaungsu" w:cs="Pyidaungsu" w:hint="cs"/>
          <w:noProof/>
          <w:sz w:val="28"/>
          <w:szCs w:val="28"/>
          <w:cs/>
          <w:lang w:bidi="my-MM"/>
        </w:rPr>
        <w:t>၆၈။</w:t>
      </w:r>
      <w:r>
        <w:rPr>
          <w:rFonts w:ascii="Pyidaungsu" w:hAnsi="Pyidaungsu" w:cs="Pyidaungsu"/>
          <w:noProof/>
          <w:sz w:val="28"/>
          <w:szCs w:val="28"/>
          <w:cs/>
          <w:lang w:bidi="my-MM"/>
        </w:rPr>
        <w:tab/>
      </w:r>
      <w:r>
        <w:rPr>
          <w:rFonts w:ascii="Pyidaungsu" w:hAnsi="Pyidaungsu" w:cs="Pyidaungsu" w:hint="cs"/>
          <w:noProof/>
          <w:sz w:val="28"/>
          <w:szCs w:val="28"/>
          <w:cs/>
          <w:lang w:bidi="my-MM"/>
        </w:rPr>
        <w:t xml:space="preserve">ဇယား (၃-ဃ) ရှိ </w:t>
      </w:r>
      <w:r>
        <w:rPr>
          <w:rFonts w:ascii="Pyidaungsu" w:hAnsi="Pyidaungsu" w:cs="Pyidaungsu"/>
          <w:noProof/>
          <w:sz w:val="28"/>
          <w:szCs w:val="28"/>
          <w:lang w:bidi="my-MM"/>
        </w:rPr>
        <w:t>Accuracy</w:t>
      </w:r>
      <w:r>
        <w:rPr>
          <w:rFonts w:ascii="Pyidaungsu" w:hAnsi="Pyidaungsu" w:cs="Pyidaungsu" w:hint="cs"/>
          <w:noProof/>
          <w:sz w:val="28"/>
          <w:szCs w:val="28"/>
          <w:cs/>
          <w:lang w:bidi="my-MM"/>
        </w:rPr>
        <w:t xml:space="preserve"> တန်ဖိုးကို နှိုင်းယှဥ်ကြည့်ပါက</w:t>
      </w:r>
      <w:r w:rsidR="0049504F">
        <w:rPr>
          <w:rFonts w:ascii="Pyidaungsu" w:hAnsi="Pyidaungsu" w:cs="Pyidaungsu" w:hint="cs"/>
          <w:noProof/>
          <w:sz w:val="28"/>
          <w:szCs w:val="28"/>
          <w:cs/>
          <w:lang w:bidi="my-MM"/>
        </w:rPr>
        <w:t xml:space="preserve"> </w:t>
      </w:r>
      <w:r w:rsidR="0049504F">
        <w:rPr>
          <w:rFonts w:ascii="Pyidaungsu" w:hAnsi="Pyidaungsu" w:cs="Pyidaungsu"/>
          <w:noProof/>
          <w:sz w:val="28"/>
          <w:szCs w:val="28"/>
          <w:lang w:bidi="my-MM"/>
        </w:rPr>
        <w:t>Logistic Regression Classifier</w:t>
      </w:r>
      <w:r>
        <w:rPr>
          <w:rFonts w:ascii="Pyidaungsu" w:hAnsi="Pyidaungsu" w:cs="Pyidaungsu" w:hint="cs"/>
          <w:noProof/>
          <w:sz w:val="28"/>
          <w:szCs w:val="28"/>
          <w:cs/>
          <w:lang w:bidi="my-MM"/>
        </w:rPr>
        <w:t xml:space="preserve"> သည် </w:t>
      </w:r>
      <w:r w:rsidR="0049504F">
        <w:rPr>
          <w:rFonts w:ascii="Pyidaungsu" w:hAnsi="Pyidaungsu" w:cs="Pyidaungsu"/>
          <w:noProof/>
          <w:sz w:val="28"/>
          <w:szCs w:val="28"/>
          <w:lang w:bidi="my-MM"/>
        </w:rPr>
        <w:t xml:space="preserve">Training and Testing Data-set </w:t>
      </w:r>
      <w:r>
        <w:rPr>
          <w:rFonts w:ascii="Pyidaungsu" w:hAnsi="Pyidaungsu" w:cs="Pyidaungsu" w:hint="cs"/>
          <w:noProof/>
          <w:sz w:val="28"/>
          <w:szCs w:val="28"/>
          <w:cs/>
          <w:lang w:bidi="my-MM"/>
        </w:rPr>
        <w:t xml:space="preserve">၂ ခု လုံးအတွက် ၁၀၀ ရာခိုင်နှုန်းနီးပါး </w:t>
      </w:r>
      <w:r w:rsidR="0049504F">
        <w:rPr>
          <w:rFonts w:ascii="Pyidaungsu" w:hAnsi="Pyidaungsu" w:cs="Pyidaungsu"/>
          <w:noProof/>
          <w:sz w:val="28"/>
          <w:szCs w:val="28"/>
          <w:lang w:bidi="my-MM"/>
        </w:rPr>
        <w:t xml:space="preserve">Accuracy </w:t>
      </w:r>
      <w:r w:rsidR="0049504F">
        <w:rPr>
          <w:rFonts w:ascii="Pyidaungsu" w:hAnsi="Pyidaungsu" w:cs="Pyidaungsu" w:hint="cs"/>
          <w:noProof/>
          <w:sz w:val="28"/>
          <w:szCs w:val="28"/>
          <w:cs/>
          <w:lang w:bidi="my-MM"/>
        </w:rPr>
        <w:t>ရှိ</w:t>
      </w:r>
      <w:r>
        <w:rPr>
          <w:rFonts w:ascii="Pyidaungsu" w:hAnsi="Pyidaungsu" w:cs="Pyidaungsu" w:hint="cs"/>
          <w:noProof/>
          <w:sz w:val="28"/>
          <w:szCs w:val="28"/>
          <w:cs/>
          <w:lang w:bidi="my-MM"/>
        </w:rPr>
        <w:t xml:space="preserve">သည်ကို တွေ့ရသည်။ သို့သော် ဇယား (၃-င) ရှိ </w:t>
      </w:r>
      <w:r>
        <w:rPr>
          <w:rFonts w:ascii="Pyidaungsu" w:hAnsi="Pyidaungsu" w:cs="Pyidaungsu"/>
          <w:noProof/>
          <w:sz w:val="28"/>
          <w:szCs w:val="28"/>
          <w:lang w:bidi="my-MM"/>
        </w:rPr>
        <w:t>Recall</w:t>
      </w:r>
      <w:r>
        <w:rPr>
          <w:rFonts w:ascii="Pyidaungsu" w:hAnsi="Pyidaungsu" w:cs="Pyidaungsu" w:hint="cs"/>
          <w:noProof/>
          <w:sz w:val="28"/>
          <w:szCs w:val="28"/>
          <w:cs/>
          <w:lang w:bidi="my-MM"/>
        </w:rPr>
        <w:t xml:space="preserve"> တန်ဖိုး</w:t>
      </w:r>
      <w:r w:rsidR="0049504F">
        <w:rPr>
          <w:rFonts w:ascii="Pyidaungsu" w:hAnsi="Pyidaungsu" w:cs="Pyidaungsu" w:hint="cs"/>
          <w:sz w:val="28"/>
          <w:szCs w:val="28"/>
          <w:cs/>
          <w:lang w:bidi="my-MM"/>
        </w:rPr>
        <w:t>ကို ယှဥ်ကြည့်ပါက</w:t>
      </w:r>
      <w:r w:rsidR="0049504F">
        <w:rPr>
          <w:rFonts w:ascii="Pyidaungsu" w:hAnsi="Pyidaungsu" w:cs="Pyidaungsu"/>
          <w:sz w:val="28"/>
          <w:szCs w:val="28"/>
          <w:lang w:bidi="my-MM"/>
        </w:rPr>
        <w:t xml:space="preserve"> Logistic Regression</w:t>
      </w:r>
      <w:r w:rsidR="0049504F">
        <w:rPr>
          <w:rFonts w:ascii="Pyidaungsu" w:hAnsi="Pyidaungsu" w:cs="Pyidaungsu" w:hint="cs"/>
          <w:sz w:val="28"/>
          <w:szCs w:val="28"/>
          <w:cs/>
          <w:lang w:bidi="my-MM"/>
        </w:rPr>
        <w:t xml:space="preserve"> </w:t>
      </w:r>
      <w:r w:rsidR="0049504F">
        <w:rPr>
          <w:rFonts w:ascii="Pyidaungsu" w:hAnsi="Pyidaungsu" w:cs="Pyidaungsu"/>
          <w:noProof/>
          <w:sz w:val="28"/>
          <w:szCs w:val="28"/>
          <w:lang w:bidi="my-MM"/>
        </w:rPr>
        <w:t>Classifier</w:t>
      </w:r>
      <w:r w:rsidR="0049504F">
        <w:rPr>
          <w:rFonts w:ascii="Pyidaungsu" w:hAnsi="Pyidaungsu" w:cs="Pyidaungsu" w:hint="cs"/>
          <w:noProof/>
          <w:sz w:val="28"/>
          <w:szCs w:val="28"/>
          <w:cs/>
          <w:lang w:bidi="my-MM"/>
        </w:rPr>
        <w:t xml:space="preserve"> </w:t>
      </w:r>
      <w:r w:rsidR="0049504F">
        <w:rPr>
          <w:rFonts w:ascii="Pyidaungsu" w:hAnsi="Pyidaungsu" w:cs="Pyidaungsu" w:hint="cs"/>
          <w:sz w:val="28"/>
          <w:szCs w:val="28"/>
          <w:cs/>
          <w:lang w:bidi="my-MM"/>
        </w:rPr>
        <w:t xml:space="preserve">၏ </w:t>
      </w:r>
      <w:r w:rsidR="0049504F">
        <w:rPr>
          <w:rFonts w:ascii="Pyidaungsu" w:hAnsi="Pyidaungsu" w:cs="Pyidaungsu"/>
          <w:sz w:val="28"/>
          <w:szCs w:val="28"/>
          <w:lang w:bidi="my-MM"/>
        </w:rPr>
        <w:t xml:space="preserve">Performance </w:t>
      </w:r>
      <w:r w:rsidR="0049504F">
        <w:rPr>
          <w:rFonts w:ascii="Pyidaungsu" w:hAnsi="Pyidaungsu" w:cs="Pyidaungsu" w:hint="cs"/>
          <w:sz w:val="28"/>
          <w:szCs w:val="28"/>
          <w:cs/>
          <w:lang w:bidi="my-MM"/>
        </w:rPr>
        <w:t xml:space="preserve">သည် သိသိသာသာ ကျနေသည်ကို တွေ့ရမည်။  တနည်းဆိုသော် </w:t>
      </w:r>
      <w:r w:rsidR="0049504F">
        <w:rPr>
          <w:rFonts w:ascii="Pyidaungsu" w:hAnsi="Pyidaungsu" w:cs="Pyidaungsu"/>
          <w:sz w:val="28"/>
          <w:szCs w:val="28"/>
          <w:lang w:bidi="my-MM"/>
        </w:rPr>
        <w:t xml:space="preserve">Logistic Regression Classifier </w:t>
      </w:r>
      <w:r w:rsidR="0049504F">
        <w:rPr>
          <w:rFonts w:ascii="Pyidaungsu" w:hAnsi="Pyidaungsu" w:cs="Pyidaungsu" w:hint="cs"/>
          <w:sz w:val="28"/>
          <w:szCs w:val="28"/>
          <w:cs/>
          <w:lang w:bidi="my-MM"/>
        </w:rPr>
        <w:t>သည်</w:t>
      </w:r>
      <w:r w:rsidR="0049504F">
        <w:rPr>
          <w:rFonts w:ascii="Pyidaungsu" w:hAnsi="Pyidaungsu" w:cs="Pyidaungsu"/>
          <w:sz w:val="28"/>
          <w:szCs w:val="28"/>
          <w:lang w:bidi="my-MM"/>
        </w:rPr>
        <w:t xml:space="preserve"> Default</w:t>
      </w:r>
      <w:r w:rsidR="0049504F">
        <w:rPr>
          <w:rFonts w:ascii="Pyidaungsu" w:hAnsi="Pyidaungsu" w:cs="Pyidaungsu" w:hint="cs"/>
          <w:sz w:val="28"/>
          <w:szCs w:val="28"/>
          <w:cs/>
          <w:lang w:bidi="my-MM"/>
        </w:rPr>
        <w:t xml:space="preserve"> ဖြစ်မည့်သူ၏ ၈၀ ရာခိုင်နှုန်း နီးပါးကိုသာ </w:t>
      </w:r>
      <w:r w:rsidR="0049504F">
        <w:rPr>
          <w:rFonts w:ascii="Pyidaungsu" w:hAnsi="Pyidaungsu" w:cs="Pyidaungsu"/>
          <w:sz w:val="28"/>
          <w:szCs w:val="28"/>
          <w:lang w:bidi="my-MM"/>
        </w:rPr>
        <w:t xml:space="preserve">Detect </w:t>
      </w:r>
      <w:r w:rsidR="0049504F">
        <w:rPr>
          <w:rFonts w:ascii="Pyidaungsu" w:hAnsi="Pyidaungsu" w:cs="Pyidaungsu" w:hint="cs"/>
          <w:sz w:val="28"/>
          <w:szCs w:val="28"/>
          <w:cs/>
          <w:lang w:bidi="my-MM"/>
        </w:rPr>
        <w:t xml:space="preserve">ပြုလုပ်နိုင်သည်။ </w:t>
      </w:r>
    </w:p>
    <w:p w14:paraId="28E86391" w14:textId="77777777" w:rsidR="00D844D2" w:rsidRDefault="008D194E" w:rsidP="0049504F">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၆၉။</w:t>
      </w:r>
      <w:r>
        <w:rPr>
          <w:rFonts w:ascii="Pyidaungsu" w:hAnsi="Pyidaungsu" w:cs="Pyidaungsu"/>
          <w:sz w:val="28"/>
          <w:szCs w:val="28"/>
          <w:cs/>
          <w:lang w:bidi="my-MM"/>
        </w:rPr>
        <w:tab/>
      </w:r>
      <w:r>
        <w:rPr>
          <w:rFonts w:ascii="Pyidaungsu" w:hAnsi="Pyidaungsu" w:cs="Pyidaungsu"/>
          <w:sz w:val="28"/>
          <w:szCs w:val="28"/>
          <w:lang w:bidi="my-MM"/>
        </w:rPr>
        <w:t xml:space="preserve">SMV-RBF Classifier </w:t>
      </w:r>
      <w:r>
        <w:rPr>
          <w:rFonts w:ascii="Pyidaungsu" w:hAnsi="Pyidaungsu" w:cs="Pyidaungsu" w:hint="cs"/>
          <w:sz w:val="28"/>
          <w:szCs w:val="28"/>
          <w:cs/>
          <w:lang w:bidi="my-MM"/>
        </w:rPr>
        <w:t>သည်</w:t>
      </w:r>
      <w:r>
        <w:rPr>
          <w:rFonts w:ascii="Pyidaungsu" w:hAnsi="Pyidaungsu" w:cs="Pyidaungsu"/>
          <w:sz w:val="28"/>
          <w:szCs w:val="28"/>
          <w:lang w:bidi="my-MM"/>
        </w:rPr>
        <w:t xml:space="preserve"> Training Data-set</w:t>
      </w:r>
      <w:r>
        <w:rPr>
          <w:rFonts w:ascii="Pyidaungsu" w:hAnsi="Pyidaungsu" w:cs="Pyidaungsu" w:hint="cs"/>
          <w:sz w:val="28"/>
          <w:szCs w:val="28"/>
          <w:cs/>
          <w:lang w:bidi="my-MM"/>
        </w:rPr>
        <w:t xml:space="preserve"> အတွင်းရှိ </w:t>
      </w:r>
      <w:r>
        <w:rPr>
          <w:rFonts w:ascii="Pyidaungsu" w:hAnsi="Pyidaungsu" w:cs="Pyidaungsu"/>
          <w:sz w:val="28"/>
          <w:szCs w:val="28"/>
          <w:lang w:bidi="my-MM"/>
        </w:rPr>
        <w:t>Default</w:t>
      </w:r>
      <w:r>
        <w:rPr>
          <w:rFonts w:ascii="Pyidaungsu" w:hAnsi="Pyidaungsu" w:cs="Pyidaungsu" w:hint="cs"/>
          <w:sz w:val="28"/>
          <w:szCs w:val="28"/>
          <w:cs/>
          <w:lang w:bidi="my-MM"/>
        </w:rPr>
        <w:t xml:space="preserve"> ဖြစ်မည့်သူ၏ ၉၉ ရာခိုင်နှုန်းကို  </w:t>
      </w:r>
      <w:r>
        <w:rPr>
          <w:rFonts w:ascii="Pyidaungsu" w:hAnsi="Pyidaungsu" w:cs="Pyidaungsu"/>
          <w:sz w:val="28"/>
          <w:szCs w:val="28"/>
          <w:lang w:bidi="my-MM"/>
        </w:rPr>
        <w:t xml:space="preserve">Detect </w:t>
      </w:r>
      <w:r>
        <w:rPr>
          <w:rFonts w:ascii="Pyidaungsu" w:hAnsi="Pyidaungsu" w:cs="Pyidaungsu" w:hint="cs"/>
          <w:sz w:val="28"/>
          <w:szCs w:val="28"/>
          <w:cs/>
          <w:lang w:bidi="my-MM"/>
        </w:rPr>
        <w:t xml:space="preserve">ပြုလုပ်နိုင်သည်။   သို့သော်  </w:t>
      </w:r>
      <w:r>
        <w:rPr>
          <w:rFonts w:ascii="Pyidaungsu" w:hAnsi="Pyidaungsu" w:cs="Pyidaungsu"/>
          <w:sz w:val="28"/>
          <w:szCs w:val="28"/>
          <w:lang w:bidi="my-MM"/>
        </w:rPr>
        <w:t xml:space="preserve">Testing Data-set </w:t>
      </w:r>
      <w:r>
        <w:rPr>
          <w:rFonts w:ascii="Pyidaungsu" w:hAnsi="Pyidaungsu" w:cs="Pyidaungsu" w:hint="cs"/>
          <w:sz w:val="28"/>
          <w:szCs w:val="28"/>
          <w:cs/>
          <w:lang w:bidi="my-MM"/>
        </w:rPr>
        <w:t xml:space="preserve">အတွက်မူ  </w:t>
      </w:r>
      <w:r>
        <w:rPr>
          <w:rFonts w:ascii="Pyidaungsu" w:hAnsi="Pyidaungsu" w:cs="Pyidaungsu"/>
          <w:sz w:val="28"/>
          <w:szCs w:val="28"/>
          <w:lang w:bidi="my-MM"/>
        </w:rPr>
        <w:t>Default</w:t>
      </w:r>
      <w:r>
        <w:rPr>
          <w:rFonts w:ascii="Pyidaungsu" w:hAnsi="Pyidaungsu" w:cs="Pyidaungsu" w:hint="cs"/>
          <w:sz w:val="28"/>
          <w:szCs w:val="28"/>
          <w:cs/>
          <w:lang w:bidi="my-MM"/>
        </w:rPr>
        <w:t xml:space="preserve"> ဖြစ်မည့်သူ၏</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၇၇ - ရာခိုင်နှုန်းကိုသာ </w:t>
      </w:r>
      <w:r>
        <w:rPr>
          <w:rFonts w:ascii="Pyidaungsu" w:hAnsi="Pyidaungsu" w:cs="Pyidaungsu"/>
          <w:sz w:val="28"/>
          <w:szCs w:val="28"/>
          <w:lang w:bidi="my-MM"/>
        </w:rPr>
        <w:t xml:space="preserve">Detect </w:t>
      </w:r>
      <w:r>
        <w:rPr>
          <w:rFonts w:ascii="Pyidaungsu" w:hAnsi="Pyidaungsu" w:cs="Pyidaungsu" w:hint="cs"/>
          <w:sz w:val="28"/>
          <w:szCs w:val="28"/>
          <w:cs/>
          <w:lang w:bidi="my-MM"/>
        </w:rPr>
        <w:t xml:space="preserve">ပြုလုပ်နိုင်သည်။     တနည်းဆိုသော် </w:t>
      </w:r>
      <w:r>
        <w:rPr>
          <w:rFonts w:ascii="Pyidaungsu" w:hAnsi="Pyidaungsu" w:cs="Pyidaungsu"/>
          <w:sz w:val="28"/>
          <w:szCs w:val="28"/>
          <w:lang w:bidi="my-MM"/>
        </w:rPr>
        <w:t xml:space="preserve">SMV-RBF Classifier </w:t>
      </w:r>
      <w:r>
        <w:rPr>
          <w:rFonts w:ascii="Pyidaungsu" w:hAnsi="Pyidaungsu" w:cs="Pyidaungsu" w:hint="cs"/>
          <w:sz w:val="28"/>
          <w:szCs w:val="28"/>
          <w:cs/>
          <w:lang w:bidi="my-MM"/>
        </w:rPr>
        <w:t xml:space="preserve">သည်  </w:t>
      </w:r>
      <w:r>
        <w:rPr>
          <w:rFonts w:ascii="Pyidaungsu" w:hAnsi="Pyidaungsu" w:cs="Pyidaungsu"/>
          <w:sz w:val="28"/>
          <w:szCs w:val="28"/>
          <w:lang w:bidi="my-MM"/>
        </w:rPr>
        <w:t>Training Data-set</w:t>
      </w:r>
      <w:r>
        <w:rPr>
          <w:rFonts w:ascii="Pyidaungsu" w:hAnsi="Pyidaungsu" w:cs="Pyidaungsu" w:hint="cs"/>
          <w:sz w:val="28"/>
          <w:szCs w:val="28"/>
          <w:cs/>
          <w:lang w:bidi="my-MM"/>
        </w:rPr>
        <w:t xml:space="preserve"> အတွက် </w:t>
      </w:r>
      <w:r>
        <w:rPr>
          <w:rFonts w:ascii="Pyidaungsu" w:hAnsi="Pyidaungsu" w:cs="Pyidaungsu"/>
          <w:sz w:val="28"/>
          <w:szCs w:val="28"/>
          <w:lang w:bidi="my-MM"/>
        </w:rPr>
        <w:t xml:space="preserve">Over-fit </w:t>
      </w:r>
      <w:r>
        <w:rPr>
          <w:rFonts w:ascii="Pyidaungsu" w:hAnsi="Pyidaungsu" w:cs="Pyidaungsu" w:hint="cs"/>
          <w:sz w:val="28"/>
          <w:szCs w:val="28"/>
          <w:cs/>
          <w:lang w:bidi="my-MM"/>
        </w:rPr>
        <w:t xml:space="preserve">ဖြစ်နေသည် ။ </w:t>
      </w:r>
    </w:p>
    <w:p w14:paraId="670F82CC" w14:textId="0FE3A3B9" w:rsidR="008A5440" w:rsidRPr="008A5440" w:rsidRDefault="007B04AC" w:rsidP="008A5440">
      <w:pPr>
        <w:spacing w:line="276" w:lineRule="auto"/>
        <w:ind w:firstLine="0"/>
        <w:jc w:val="both"/>
        <w:rPr>
          <w:rFonts w:ascii="Pyidaungsu" w:hAnsi="Pyidaungsu" w:cs="Pyidaungsu"/>
          <w:noProof/>
          <w:sz w:val="28"/>
          <w:szCs w:val="28"/>
          <w:lang w:bidi="my-MM"/>
        </w:rPr>
      </w:pPr>
      <w:r>
        <w:rPr>
          <w:rFonts w:ascii="Pyidaungsu" w:hAnsi="Pyidaungsu" w:cs="Pyidaungsu" w:hint="cs"/>
          <w:sz w:val="28"/>
          <w:szCs w:val="28"/>
          <w:cs/>
          <w:lang w:bidi="my-MM"/>
        </w:rPr>
        <w:t>၇၀။</w:t>
      </w:r>
      <w:r>
        <w:rPr>
          <w:rFonts w:ascii="Pyidaungsu" w:hAnsi="Pyidaungsu" w:cs="Pyidaungsu"/>
          <w:sz w:val="28"/>
          <w:szCs w:val="28"/>
          <w:cs/>
          <w:lang w:bidi="my-MM"/>
        </w:rPr>
        <w:tab/>
      </w:r>
      <w:r>
        <w:rPr>
          <w:rFonts w:ascii="Pyidaungsu" w:hAnsi="Pyidaungsu" w:cs="Pyidaungsu" w:hint="cs"/>
          <w:noProof/>
          <w:sz w:val="28"/>
          <w:szCs w:val="28"/>
          <w:cs/>
          <w:lang w:bidi="my-MM"/>
        </w:rPr>
        <w:t xml:space="preserve">ဇယား (၃-င) ရှိ </w:t>
      </w:r>
      <w:r>
        <w:rPr>
          <w:rFonts w:ascii="Pyidaungsu" w:hAnsi="Pyidaungsu" w:cs="Pyidaungsu"/>
          <w:noProof/>
          <w:sz w:val="28"/>
          <w:szCs w:val="28"/>
          <w:lang w:bidi="my-MM"/>
        </w:rPr>
        <w:t>Recall</w:t>
      </w:r>
      <w:r>
        <w:rPr>
          <w:rFonts w:ascii="Pyidaungsu" w:hAnsi="Pyidaungsu" w:cs="Pyidaungsu" w:hint="cs"/>
          <w:noProof/>
          <w:sz w:val="28"/>
          <w:szCs w:val="28"/>
          <w:cs/>
          <w:lang w:bidi="my-MM"/>
        </w:rPr>
        <w:t xml:space="preserve"> တန်ဖိုးနှင့် ဇယား (၃-စ) ရှိ </w:t>
      </w:r>
      <w:r>
        <w:rPr>
          <w:rFonts w:ascii="Pyidaungsu" w:hAnsi="Pyidaungsu" w:cs="Pyidaungsu"/>
          <w:noProof/>
          <w:sz w:val="28"/>
          <w:szCs w:val="28"/>
          <w:lang w:bidi="my-MM"/>
        </w:rPr>
        <w:t>AUC</w:t>
      </w:r>
      <w:r>
        <w:rPr>
          <w:rFonts w:ascii="Pyidaungsu" w:hAnsi="Pyidaungsu" w:cs="Pyidaungsu" w:hint="cs"/>
          <w:noProof/>
          <w:sz w:val="28"/>
          <w:szCs w:val="28"/>
          <w:cs/>
          <w:lang w:bidi="my-MM"/>
        </w:rPr>
        <w:t xml:space="preserve"> တန်ဖိုးများကို နှိုင်းယှဥ် ကြည့်ပါက</w:t>
      </w:r>
      <w:r w:rsidR="008A5440">
        <w:rPr>
          <w:rFonts w:ascii="Pyidaungsu" w:hAnsi="Pyidaungsu" w:cs="Pyidaungsu" w:hint="cs"/>
          <w:noProof/>
          <w:sz w:val="28"/>
          <w:szCs w:val="28"/>
          <w:cs/>
          <w:lang w:bidi="my-MM"/>
        </w:rPr>
        <w:t xml:space="preserve"> </w:t>
      </w:r>
      <w:r w:rsidR="008A5440">
        <w:rPr>
          <w:rFonts w:ascii="Pyidaungsu" w:hAnsi="Pyidaungsu" w:cs="Pyidaungsu"/>
          <w:noProof/>
          <w:sz w:val="28"/>
          <w:szCs w:val="28"/>
          <w:lang w:bidi="my-MM"/>
        </w:rPr>
        <w:t xml:space="preserve">Linear SVM </w:t>
      </w:r>
      <w:r w:rsidR="008A5440">
        <w:rPr>
          <w:rFonts w:ascii="Pyidaungsu" w:hAnsi="Pyidaungsu" w:cs="Pyidaungsu" w:hint="cs"/>
          <w:noProof/>
          <w:sz w:val="28"/>
          <w:szCs w:val="28"/>
          <w:cs/>
          <w:lang w:bidi="my-MM"/>
        </w:rPr>
        <w:t xml:space="preserve">၏  </w:t>
      </w:r>
      <w:r w:rsidR="008A5440">
        <w:rPr>
          <w:rFonts w:ascii="Pyidaungsu" w:hAnsi="Pyidaungsu" w:cs="Pyidaungsu"/>
          <w:noProof/>
          <w:sz w:val="28"/>
          <w:szCs w:val="28"/>
          <w:lang w:bidi="my-MM"/>
        </w:rPr>
        <w:t xml:space="preserve">Performance </w:t>
      </w:r>
      <w:r w:rsidR="008A5440">
        <w:rPr>
          <w:rFonts w:ascii="Pyidaungsu" w:hAnsi="Pyidaungsu" w:cs="Pyidaungsu" w:hint="cs"/>
          <w:noProof/>
          <w:sz w:val="28"/>
          <w:szCs w:val="28"/>
          <w:cs/>
          <w:lang w:bidi="my-MM"/>
        </w:rPr>
        <w:t xml:space="preserve">သည် </w:t>
      </w:r>
      <w:r w:rsidR="008A5440">
        <w:rPr>
          <w:rFonts w:ascii="Pyidaungsu" w:hAnsi="Pyidaungsu" w:cs="Pyidaungsu"/>
          <w:noProof/>
          <w:sz w:val="28"/>
          <w:szCs w:val="28"/>
          <w:lang w:bidi="my-MM"/>
        </w:rPr>
        <w:t>Training</w:t>
      </w:r>
      <w:r w:rsidR="008A5440">
        <w:rPr>
          <w:rFonts w:ascii="Pyidaungsu" w:hAnsi="Pyidaungsu" w:cs="Pyidaungsu" w:hint="cs"/>
          <w:noProof/>
          <w:sz w:val="28"/>
          <w:szCs w:val="28"/>
          <w:cs/>
          <w:lang w:bidi="my-MM"/>
        </w:rPr>
        <w:t xml:space="preserve"> နှင့်</w:t>
      </w:r>
      <w:r w:rsidR="008A5440">
        <w:rPr>
          <w:rFonts w:ascii="Pyidaungsu" w:hAnsi="Pyidaungsu" w:cs="Pyidaungsu"/>
          <w:noProof/>
          <w:sz w:val="28"/>
          <w:szCs w:val="28"/>
          <w:lang w:bidi="my-MM"/>
        </w:rPr>
        <w:t xml:space="preserve"> Testing Data-set</w:t>
      </w:r>
      <w:r w:rsidR="008A5440">
        <w:rPr>
          <w:rFonts w:ascii="Pyidaungsu" w:hAnsi="Pyidaungsu" w:cs="Pyidaungsu" w:hint="cs"/>
          <w:noProof/>
          <w:sz w:val="28"/>
          <w:szCs w:val="28"/>
          <w:cs/>
          <w:lang w:bidi="my-MM"/>
        </w:rPr>
        <w:t xml:space="preserve"> ၂ ခုလုံးအတွက် အမြင့်ဆုံး ဖြစ်သည်ကို တွေ့ရမည်။ ယခု</w:t>
      </w:r>
      <w:r w:rsidR="008A5440">
        <w:rPr>
          <w:rFonts w:ascii="Pyidaungsu" w:hAnsi="Pyidaungsu" w:cs="Pyidaungsu"/>
          <w:noProof/>
          <w:sz w:val="28"/>
          <w:szCs w:val="28"/>
          <w:lang w:bidi="my-MM"/>
        </w:rPr>
        <w:t xml:space="preserve"> Fraud Detection</w:t>
      </w:r>
      <w:r w:rsidR="008A5440">
        <w:rPr>
          <w:rFonts w:ascii="Pyidaungsu" w:hAnsi="Pyidaungsu" w:cs="Pyidaungsu" w:hint="cs"/>
          <w:noProof/>
          <w:sz w:val="28"/>
          <w:szCs w:val="28"/>
          <w:cs/>
          <w:lang w:bidi="my-MM"/>
        </w:rPr>
        <w:t xml:space="preserve"> ပုစ္ဆာအတွက်</w:t>
      </w:r>
      <w:r w:rsidR="008A5440">
        <w:rPr>
          <w:rFonts w:ascii="Pyidaungsu" w:hAnsi="Pyidaungsu" w:cs="Pyidaungsu"/>
          <w:noProof/>
          <w:sz w:val="28"/>
          <w:szCs w:val="28"/>
          <w:lang w:bidi="my-MM"/>
        </w:rPr>
        <w:t xml:space="preserve"> </w:t>
      </w:r>
      <w:r w:rsidR="008A5440">
        <w:rPr>
          <w:rFonts w:ascii="Pyidaungsu" w:hAnsi="Pyidaungsu" w:cs="Pyidaungsu" w:hint="cs"/>
          <w:noProof/>
          <w:sz w:val="28"/>
          <w:szCs w:val="28"/>
          <w:cs/>
          <w:lang w:bidi="my-MM"/>
        </w:rPr>
        <w:t xml:space="preserve">ပေးထားသော </w:t>
      </w:r>
      <w:r w:rsidR="008A5440">
        <w:rPr>
          <w:rFonts w:ascii="Pyidaungsu" w:hAnsi="Pyidaungsu" w:cs="Pyidaungsu"/>
          <w:noProof/>
          <w:sz w:val="28"/>
          <w:szCs w:val="28"/>
          <w:lang w:bidi="my-MM"/>
        </w:rPr>
        <w:t>Data-set</w:t>
      </w:r>
      <w:r w:rsidR="008A5440">
        <w:rPr>
          <w:rFonts w:ascii="Pyidaungsu" w:hAnsi="Pyidaungsu" w:cs="Pyidaungsu" w:hint="cs"/>
          <w:noProof/>
          <w:sz w:val="28"/>
          <w:szCs w:val="28"/>
          <w:cs/>
          <w:lang w:bidi="my-MM"/>
        </w:rPr>
        <w:t xml:space="preserve"> အရ </w:t>
      </w:r>
      <w:r w:rsidR="008A5440">
        <w:rPr>
          <w:rFonts w:ascii="Pyidaungsu" w:hAnsi="Pyidaungsu" w:cs="Pyidaungsu"/>
          <w:noProof/>
          <w:sz w:val="28"/>
          <w:szCs w:val="28"/>
          <w:lang w:bidi="my-MM"/>
        </w:rPr>
        <w:t>Linear SVM</w:t>
      </w:r>
      <w:r w:rsidR="008A5440">
        <w:rPr>
          <w:rFonts w:ascii="Pyidaungsu" w:hAnsi="Pyidaungsu" w:cs="Pyidaungsu" w:hint="cs"/>
          <w:noProof/>
          <w:sz w:val="28"/>
          <w:szCs w:val="28"/>
          <w:cs/>
          <w:lang w:bidi="my-MM"/>
        </w:rPr>
        <w:t xml:space="preserve"> သည် အသင့်တော်ဆုံး </w:t>
      </w:r>
      <w:r w:rsidR="008A5440">
        <w:rPr>
          <w:rFonts w:ascii="Pyidaungsu" w:hAnsi="Pyidaungsu" w:cs="Pyidaungsu"/>
          <w:noProof/>
          <w:sz w:val="28"/>
          <w:szCs w:val="28"/>
          <w:lang w:bidi="my-MM"/>
        </w:rPr>
        <w:t xml:space="preserve">Classifier </w:t>
      </w:r>
      <w:r w:rsidR="008A5440">
        <w:rPr>
          <w:rFonts w:ascii="Pyidaungsu" w:hAnsi="Pyidaungsu" w:cs="Pyidaungsu" w:hint="cs"/>
          <w:noProof/>
          <w:sz w:val="28"/>
          <w:szCs w:val="28"/>
          <w:cs/>
          <w:lang w:bidi="my-MM"/>
        </w:rPr>
        <w:t xml:space="preserve">တစ်ခု ဖြစ်သည်ဟု ဆိုနိုင်ပါသည်။ အထူးသတိပြုရန်မှာ    ယခု စာအုပ်တွင် တင်ပြခြင်း မရှိသည့်  </w:t>
      </w:r>
    </w:p>
    <w:p w14:paraId="542E4ACF" w14:textId="1B2774D7" w:rsidR="008D194E" w:rsidRPr="00024698" w:rsidRDefault="008A5440" w:rsidP="008A5440">
      <w:pPr>
        <w:spacing w:line="276" w:lineRule="auto"/>
        <w:ind w:firstLine="0"/>
        <w:jc w:val="both"/>
        <w:rPr>
          <w:rFonts w:ascii="Pyidaungsu" w:hAnsi="Pyidaungsu" w:cs="Pyidaungsu"/>
          <w:sz w:val="28"/>
          <w:szCs w:val="28"/>
          <w:cs/>
          <w:lang w:bidi="my-MM"/>
        </w:rPr>
        <w:sectPr w:rsidR="008D194E" w:rsidRPr="00024698" w:rsidSect="00E678C1">
          <w:headerReference w:type="default" r:id="rId62"/>
          <w:pgSz w:w="12240" w:h="15840"/>
          <w:pgMar w:top="1440" w:right="1440" w:bottom="1440" w:left="1440" w:header="720" w:footer="720" w:gutter="0"/>
          <w:cols w:space="720"/>
          <w:docGrid w:linePitch="360"/>
        </w:sectPr>
      </w:pPr>
      <w:r w:rsidRPr="008A5440">
        <w:rPr>
          <w:rFonts w:ascii="Pyidaungsu" w:hAnsi="Pyidaungsu" w:cs="Pyidaungsu"/>
          <w:noProof/>
          <w:sz w:val="28"/>
          <w:szCs w:val="28"/>
          <w:lang w:bidi="my-MM"/>
        </w:rPr>
        <w:t>Gradient</w:t>
      </w:r>
      <w:r>
        <w:rPr>
          <w:rFonts w:ascii="Pyidaungsu" w:hAnsi="Pyidaungsu" w:cs="Pyidaungsu" w:hint="cs"/>
          <w:noProof/>
          <w:sz w:val="28"/>
          <w:szCs w:val="28"/>
          <w:cs/>
          <w:lang w:bidi="my-MM"/>
        </w:rPr>
        <w:t xml:space="preserve"> </w:t>
      </w:r>
      <w:r w:rsidRPr="008A5440">
        <w:rPr>
          <w:rFonts w:ascii="Pyidaungsu" w:hAnsi="Pyidaungsu" w:cs="Pyidaungsu"/>
          <w:noProof/>
          <w:sz w:val="28"/>
          <w:szCs w:val="28"/>
          <w:lang w:bidi="my-MM"/>
        </w:rPr>
        <w:t>Boosting</w:t>
      </w:r>
      <w:r>
        <w:rPr>
          <w:rFonts w:ascii="Pyidaungsu" w:hAnsi="Pyidaungsu" w:cs="Pyidaungsu" w:hint="cs"/>
          <w:noProof/>
          <w:sz w:val="28"/>
          <w:szCs w:val="28"/>
          <w:cs/>
          <w:lang w:bidi="my-MM"/>
        </w:rPr>
        <w:t xml:space="preserve"> </w:t>
      </w:r>
      <w:r>
        <w:rPr>
          <w:rFonts w:ascii="Pyidaungsu" w:hAnsi="Pyidaungsu" w:cs="Pyidaungsu"/>
          <w:noProof/>
          <w:sz w:val="28"/>
          <w:szCs w:val="28"/>
          <w:lang w:bidi="my-MM"/>
        </w:rPr>
        <w:t>Classifier</w:t>
      </w:r>
      <w:r w:rsidRPr="008A5440">
        <w:rPr>
          <w:rFonts w:ascii="Pyidaungsu" w:hAnsi="Pyidaungsu" w:cs="Pyidaungsu"/>
          <w:noProof/>
          <w:sz w:val="28"/>
          <w:szCs w:val="28"/>
          <w:lang w:bidi="my-MM"/>
        </w:rPr>
        <w:t>, Tree-Based Classifiers, Random Forest</w:t>
      </w:r>
      <w:r>
        <w:rPr>
          <w:rFonts w:ascii="Pyidaungsu" w:hAnsi="Pyidaungsu" w:cs="Pyidaungsu" w:hint="cs"/>
          <w:noProof/>
          <w:sz w:val="28"/>
          <w:szCs w:val="28"/>
          <w:cs/>
          <w:lang w:bidi="my-MM"/>
        </w:rPr>
        <w:t xml:space="preserve"> </w:t>
      </w:r>
      <w:r>
        <w:rPr>
          <w:rFonts w:ascii="Pyidaungsu" w:hAnsi="Pyidaungsu" w:cs="Pyidaungsu"/>
          <w:noProof/>
          <w:sz w:val="28"/>
          <w:szCs w:val="28"/>
          <w:lang w:bidi="my-MM"/>
        </w:rPr>
        <w:t>Classifier</w:t>
      </w:r>
      <w:r w:rsidRPr="008A5440">
        <w:rPr>
          <w:rFonts w:ascii="Pyidaungsu" w:hAnsi="Pyidaungsu" w:cs="Pyidaungsu"/>
          <w:noProof/>
          <w:sz w:val="28"/>
          <w:szCs w:val="28"/>
          <w:lang w:bidi="my-MM"/>
        </w:rPr>
        <w:t xml:space="preserve">, </w:t>
      </w:r>
      <w:r>
        <w:rPr>
          <w:rFonts w:ascii="Pyidaungsu" w:hAnsi="Pyidaungsu" w:cs="Pyidaungsu" w:hint="cs"/>
          <w:noProof/>
          <w:sz w:val="28"/>
          <w:szCs w:val="28"/>
          <w:cs/>
          <w:lang w:bidi="my-MM"/>
        </w:rPr>
        <w:t xml:space="preserve">နှင့် </w:t>
      </w:r>
      <w:r w:rsidRPr="008A5440">
        <w:rPr>
          <w:rFonts w:ascii="Pyidaungsu" w:hAnsi="Pyidaungsu" w:cs="Pyidaungsu"/>
          <w:noProof/>
          <w:sz w:val="28"/>
          <w:szCs w:val="28"/>
          <w:lang w:bidi="my-MM"/>
        </w:rPr>
        <w:t>Deep Learning Methods</w:t>
      </w:r>
      <w:r>
        <w:rPr>
          <w:rFonts w:ascii="Pyidaungsu" w:hAnsi="Pyidaungsu" w:cs="Pyidaungsu" w:hint="cs"/>
          <w:noProof/>
          <w:sz w:val="28"/>
          <w:szCs w:val="28"/>
          <w:cs/>
          <w:lang w:bidi="my-MM"/>
        </w:rPr>
        <w:t xml:space="preserve"> ဆိုင်ရာ </w:t>
      </w:r>
      <w:r>
        <w:rPr>
          <w:rFonts w:ascii="Pyidaungsu" w:hAnsi="Pyidaungsu" w:cs="Pyidaungsu"/>
          <w:noProof/>
          <w:sz w:val="28"/>
          <w:szCs w:val="28"/>
          <w:lang w:bidi="my-MM"/>
        </w:rPr>
        <w:t>Classifier</w:t>
      </w:r>
      <w:r>
        <w:rPr>
          <w:rFonts w:ascii="Pyidaungsu" w:hAnsi="Pyidaungsu" w:cs="Pyidaungsu" w:hint="cs"/>
          <w:noProof/>
          <w:sz w:val="28"/>
          <w:szCs w:val="28"/>
          <w:cs/>
          <w:lang w:bidi="my-MM"/>
        </w:rPr>
        <w:t xml:space="preserve"> များစွာ ရှိသေးပါသည်။  </w:t>
      </w:r>
      <w:r>
        <w:rPr>
          <w:rFonts w:ascii="Pyidaungsu" w:hAnsi="Pyidaungsu" w:cs="Pyidaungsu"/>
          <w:noProof/>
          <w:sz w:val="28"/>
          <w:szCs w:val="28"/>
          <w:lang w:bidi="my-MM"/>
        </w:rPr>
        <w:t>Classifier</w:t>
      </w:r>
      <w:r>
        <w:rPr>
          <w:rFonts w:ascii="Pyidaungsu" w:hAnsi="Pyidaungsu" w:cs="Pyidaungsu" w:hint="cs"/>
          <w:noProof/>
          <w:sz w:val="28"/>
          <w:szCs w:val="28"/>
          <w:cs/>
          <w:lang w:bidi="my-MM"/>
        </w:rPr>
        <w:t xml:space="preserve"> (တနည်းအားဖြင့် </w:t>
      </w:r>
      <w:r>
        <w:rPr>
          <w:rFonts w:ascii="Pyidaungsu" w:hAnsi="Pyidaungsu" w:cs="Pyidaungsu"/>
          <w:noProof/>
          <w:sz w:val="28"/>
          <w:szCs w:val="28"/>
          <w:lang w:bidi="my-MM"/>
        </w:rPr>
        <w:t>Machine Learning Method</w:t>
      </w:r>
      <w:r>
        <w:rPr>
          <w:rFonts w:ascii="Pyidaungsu" w:hAnsi="Pyidaungsu" w:cs="Pyidaungsu" w:hint="cs"/>
          <w:noProof/>
          <w:sz w:val="28"/>
          <w:szCs w:val="28"/>
          <w:cs/>
          <w:lang w:bidi="my-MM"/>
        </w:rPr>
        <w:t>)တစ်ခုကို ရွေးချယ်ရာတွင် ဖြေရှင်းရမည့်  ပြဿနာ၊ ရရှိနိုင်သည့် ဒေတာ</w:t>
      </w:r>
      <w:r>
        <w:rPr>
          <w:rFonts w:ascii="Pyidaungsu" w:hAnsi="Pyidaungsu" w:cs="Pyidaungsu"/>
          <w:noProof/>
          <w:sz w:val="28"/>
          <w:szCs w:val="28"/>
          <w:lang w:bidi="my-MM"/>
        </w:rPr>
        <w:t xml:space="preserve"> </w:t>
      </w:r>
      <w:r>
        <w:rPr>
          <w:rFonts w:ascii="Pyidaungsu" w:hAnsi="Pyidaungsu" w:cs="Pyidaungsu" w:hint="cs"/>
          <w:noProof/>
          <w:sz w:val="28"/>
          <w:szCs w:val="28"/>
          <w:cs/>
          <w:lang w:bidi="my-MM"/>
        </w:rPr>
        <w:t xml:space="preserve">ပမာဏနှင့် အရည်အသွေး၊ </w:t>
      </w:r>
      <w:r w:rsidRPr="008A5440">
        <w:rPr>
          <w:rFonts w:ascii="Pyidaungsu" w:hAnsi="Pyidaungsu" w:cs="Pyidaungsu"/>
          <w:noProof/>
          <w:sz w:val="28"/>
          <w:szCs w:val="28"/>
          <w:lang w:bidi="my-MM"/>
        </w:rPr>
        <w:t>Computational</w:t>
      </w:r>
      <w:r>
        <w:rPr>
          <w:rFonts w:ascii="Pyidaungsu" w:hAnsi="Pyidaungsu" w:cs="Pyidaungsu"/>
          <w:noProof/>
          <w:sz w:val="28"/>
          <w:szCs w:val="28"/>
          <w:lang w:bidi="my-MM"/>
        </w:rPr>
        <w:t xml:space="preserve"> </w:t>
      </w:r>
      <w:r w:rsidRPr="008A5440">
        <w:rPr>
          <w:rFonts w:ascii="Pyidaungsu" w:hAnsi="Pyidaungsu" w:cs="Pyidaungsu"/>
          <w:noProof/>
          <w:sz w:val="28"/>
          <w:szCs w:val="28"/>
          <w:lang w:bidi="my-MM"/>
        </w:rPr>
        <w:t>Resources</w:t>
      </w:r>
      <w:r>
        <w:rPr>
          <w:rFonts w:ascii="Pyidaungsu" w:hAnsi="Pyidaungsu" w:cs="Pyidaungsu" w:hint="cs"/>
          <w:noProof/>
          <w:sz w:val="28"/>
          <w:szCs w:val="28"/>
          <w:cs/>
          <w:lang w:bidi="my-MM"/>
        </w:rPr>
        <w:t xml:space="preserve">  စသည့် အချက်များကို ထည့်သွင်း စဥ်းစားရန် လိုအပ်သည်။ </w:t>
      </w:r>
    </w:p>
    <w:p w14:paraId="00E7F40B" w14:textId="2EF2248B" w:rsidR="00395180" w:rsidRPr="00095889" w:rsidRDefault="00395180" w:rsidP="00395180">
      <w:pPr>
        <w:pStyle w:val="Heading2"/>
        <w:rPr>
          <w:rFonts w:ascii="Pyidaungsu" w:hAnsi="Pyidaungsu" w:cs="Pyidaungsu"/>
        </w:rPr>
      </w:pPr>
      <w:bookmarkStart w:id="28" w:name="_Toc125496908"/>
      <w:r w:rsidRPr="00095889">
        <w:rPr>
          <w:rFonts w:ascii="Pyidaungsu" w:hAnsi="Pyidaungsu" w:cs="Pyidaungsu"/>
          <w:cs/>
          <w:lang w:bidi="my-MM"/>
        </w:rPr>
        <w:lastRenderedPageBreak/>
        <w:t>အခန်း (</w:t>
      </w:r>
      <w:r w:rsidRPr="00095889">
        <w:rPr>
          <w:rFonts w:ascii="Pyidaungsu" w:hAnsi="Pyidaungsu" w:cs="Pyidaungsu" w:hint="cs"/>
          <w:cs/>
          <w:lang w:bidi="my-MM"/>
        </w:rPr>
        <w:t>၄</w:t>
      </w:r>
      <w:r w:rsidRPr="00095889">
        <w:rPr>
          <w:rFonts w:ascii="Pyidaungsu" w:hAnsi="Pyidaungsu" w:cs="Pyidaungsu"/>
          <w:cs/>
          <w:lang w:bidi="my-MM"/>
        </w:rPr>
        <w:t>)</w:t>
      </w:r>
      <w:r w:rsidRPr="00095889">
        <w:rPr>
          <w:rFonts w:ascii="Pyidaungsu" w:hAnsi="Pyidaungsu" w:cs="Pyidaungsu"/>
        </w:rPr>
        <w:t xml:space="preserve">: </w:t>
      </w:r>
      <w:bookmarkStart w:id="29" w:name="_Hlk125377404"/>
      <w:sdt>
        <w:sdtPr>
          <w:rPr>
            <w:rFonts w:ascii="Pyidaungsu" w:hAnsi="Pyidaungsu" w:cs="Pyidaungsu"/>
          </w:rPr>
          <w:id w:val="1630512696"/>
          <w:placeholder>
            <w:docPart w:val="768E08944953425EA308C6614F803E63"/>
          </w:placeholder>
          <w15:appearance w15:val="hidden"/>
        </w:sdtPr>
        <w:sdtContent>
          <w:proofErr w:type="spellStart"/>
          <w:r w:rsidRPr="00095889">
            <w:rPr>
              <w:rFonts w:ascii="Pyidaungsu" w:hAnsi="Pyidaungsu" w:cs="Pyidaungsu"/>
              <w:lang w:bidi="my-MM"/>
            </w:rPr>
            <w:t>ChatGPT</w:t>
          </w:r>
          <w:proofErr w:type="spellEnd"/>
          <w:r w:rsidRPr="00095889">
            <w:rPr>
              <w:rFonts w:ascii="Pyidaungsu" w:hAnsi="Pyidaungsu" w:cs="Pyidaungsu"/>
              <w:lang w:bidi="my-MM"/>
            </w:rPr>
            <w:t xml:space="preserve"> </w:t>
          </w:r>
          <w:bookmarkEnd w:id="29"/>
          <w:r w:rsidRPr="00095889">
            <w:rPr>
              <w:rFonts w:ascii="Pyidaungsu" w:hAnsi="Pyidaungsu" w:cs="Pyidaungsu" w:hint="cs"/>
              <w:cs/>
              <w:lang w:bidi="my-MM"/>
            </w:rPr>
            <w:t xml:space="preserve">မှ </w:t>
          </w:r>
          <w:r w:rsidR="00B44F05">
            <w:rPr>
              <w:rFonts w:ascii="Pyidaungsu" w:hAnsi="Pyidaungsu" w:cs="Pyidaungsu" w:hint="cs"/>
              <w:cs/>
              <w:lang w:bidi="my-MM"/>
            </w:rPr>
            <w:t>အကြံပြု</w:t>
          </w:r>
          <w:r w:rsidRPr="00095889">
            <w:rPr>
              <w:rFonts w:ascii="Pyidaungsu" w:hAnsi="Pyidaungsu" w:cs="Pyidaungsu" w:hint="cs"/>
              <w:cs/>
              <w:lang w:bidi="my-MM"/>
            </w:rPr>
            <w:t>သည့် လေ့လာသင့်သည်များ</w:t>
          </w:r>
        </w:sdtContent>
      </w:sdt>
      <w:bookmarkEnd w:id="28"/>
    </w:p>
    <w:p w14:paraId="3515F9C8" w14:textId="77777777" w:rsidR="00D4200D" w:rsidRDefault="00D4200D" w:rsidP="00D4200D">
      <w:pPr>
        <w:spacing w:after="0" w:line="240" w:lineRule="auto"/>
        <w:ind w:firstLine="0"/>
        <w:jc w:val="both"/>
        <w:rPr>
          <w:rFonts w:ascii="Pyidaungsu" w:hAnsi="Pyidaungsu" w:cs="Pyidaungsu"/>
          <w:lang w:bidi="my-MM"/>
        </w:rPr>
      </w:pPr>
      <w:bookmarkStart w:id="30" w:name="_Toc527370447"/>
      <w:bookmarkEnd w:id="22"/>
    </w:p>
    <w:p w14:paraId="6DC6A757" w14:textId="31FB0106" w:rsidR="00D4200D" w:rsidRPr="0000610D" w:rsidRDefault="00D4200D" w:rsidP="0000610D">
      <w:pPr>
        <w:spacing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 xml:space="preserve">၁။ </w:t>
      </w:r>
      <w:r w:rsidRPr="0000610D">
        <w:rPr>
          <w:rFonts w:ascii="Pyidaungsu" w:hAnsi="Pyidaungsu" w:cs="Pyidaungsu"/>
          <w:sz w:val="28"/>
          <w:szCs w:val="28"/>
          <w:cs/>
          <w:lang w:bidi="my-MM"/>
        </w:rPr>
        <w:tab/>
      </w:r>
      <w:proofErr w:type="spellStart"/>
      <w:r w:rsidRPr="0000610D">
        <w:rPr>
          <w:rFonts w:ascii="Pyidaungsu" w:hAnsi="Pyidaungsu" w:cs="Pyidaungsu"/>
          <w:sz w:val="28"/>
          <w:szCs w:val="28"/>
          <w:lang w:bidi="my-MM"/>
        </w:rPr>
        <w:t>ChatGPT</w:t>
      </w:r>
      <w:proofErr w:type="spellEnd"/>
      <w:r w:rsidRPr="0000610D">
        <w:rPr>
          <w:rFonts w:ascii="Pyidaungsu" w:hAnsi="Pyidaungsu" w:cs="Pyidaungsu"/>
          <w:sz w:val="28"/>
          <w:szCs w:val="28"/>
          <w:lang w:bidi="my-MM"/>
        </w:rPr>
        <w:t xml:space="preserve"> </w:t>
      </w:r>
      <w:r w:rsidRPr="0000610D">
        <w:rPr>
          <w:rFonts w:ascii="Pyidaungsu" w:hAnsi="Pyidaungsu" w:cs="Pyidaungsu"/>
          <w:sz w:val="28"/>
          <w:szCs w:val="28"/>
          <w:cs/>
          <w:lang w:bidi="my-MM"/>
        </w:rPr>
        <w:t xml:space="preserve">ဆိုသည်မှာ အခြား နည်းပညာဆိုင်ရာ </w:t>
      </w:r>
      <w:r w:rsidRPr="0000610D">
        <w:rPr>
          <w:rFonts w:ascii="Pyidaungsu" w:hAnsi="Pyidaungsu" w:cs="Pyidaungsu"/>
          <w:sz w:val="28"/>
          <w:szCs w:val="28"/>
          <w:lang w:bidi="my-MM"/>
        </w:rPr>
        <w:t xml:space="preserve">Tool </w:t>
      </w:r>
      <w:r w:rsidRPr="0000610D">
        <w:rPr>
          <w:rFonts w:ascii="Pyidaungsu" w:hAnsi="Pyidaungsu" w:cs="Pyidaungsu"/>
          <w:sz w:val="28"/>
          <w:szCs w:val="28"/>
          <w:cs/>
          <w:lang w:bidi="my-MM"/>
        </w:rPr>
        <w:t>များကဲ့သို့ပင် အသုံးချတတ်</w:t>
      </w:r>
      <w:r w:rsidR="0000610D">
        <w:rPr>
          <w:rFonts w:ascii="Pyidaungsu" w:hAnsi="Pyidaungsu" w:cs="Pyidaungsu" w:hint="cs"/>
          <w:sz w:val="28"/>
          <w:szCs w:val="28"/>
          <w:cs/>
          <w:lang w:bidi="my-MM"/>
        </w:rPr>
        <w:t xml:space="preserve"> </w:t>
      </w:r>
      <w:r w:rsidRPr="0000610D">
        <w:rPr>
          <w:rFonts w:ascii="Pyidaungsu" w:hAnsi="Pyidaungsu" w:cs="Pyidaungsu"/>
          <w:sz w:val="28"/>
          <w:szCs w:val="28"/>
          <w:cs/>
          <w:lang w:bidi="my-MM"/>
        </w:rPr>
        <w:t>လျင် အကျိုးများစေမည့် နည်းပညာတ</w:t>
      </w:r>
      <w:r w:rsidR="0000610D">
        <w:rPr>
          <w:rFonts w:ascii="Pyidaungsu" w:hAnsi="Pyidaungsu" w:cs="Pyidaungsu" w:hint="cs"/>
          <w:sz w:val="28"/>
          <w:szCs w:val="28"/>
          <w:cs/>
          <w:lang w:bidi="my-MM"/>
        </w:rPr>
        <w:t>စ်</w:t>
      </w:r>
      <w:r w:rsidRPr="0000610D">
        <w:rPr>
          <w:rFonts w:ascii="Pyidaungsu" w:hAnsi="Pyidaungsu" w:cs="Pyidaungsu"/>
          <w:sz w:val="28"/>
          <w:szCs w:val="28"/>
          <w:cs/>
          <w:lang w:bidi="my-MM"/>
        </w:rPr>
        <w:t xml:space="preserve">ခု ဖြစ်သည်။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xml:space="preserve"> </w:t>
      </w:r>
      <w:r w:rsidR="0000610D">
        <w:rPr>
          <w:rFonts w:ascii="Pyidaungsu" w:hAnsi="Pyidaungsu" w:cs="Pyidaungsu" w:hint="cs"/>
          <w:sz w:val="28"/>
          <w:szCs w:val="28"/>
          <w:cs/>
          <w:lang w:bidi="my-MM"/>
        </w:rPr>
        <w:t xml:space="preserve">ဘာသာရပ်ကို </w:t>
      </w:r>
      <w:r w:rsidRPr="0000610D">
        <w:rPr>
          <w:rFonts w:ascii="Pyidaungsu" w:hAnsi="Pyidaungsu" w:cs="Pyidaungsu"/>
          <w:sz w:val="28"/>
          <w:szCs w:val="28"/>
          <w:cs/>
          <w:lang w:bidi="my-MM"/>
        </w:rPr>
        <w:t>စတင်လေ့လာသ</w:t>
      </w:r>
      <w:r w:rsidR="0000610D">
        <w:rPr>
          <w:rFonts w:ascii="Pyidaungsu" w:hAnsi="Pyidaungsu" w:cs="Pyidaungsu" w:hint="cs"/>
          <w:sz w:val="28"/>
          <w:szCs w:val="28"/>
          <w:cs/>
          <w:lang w:bidi="my-MM"/>
        </w:rPr>
        <w:t xml:space="preserve">ူ </w:t>
      </w:r>
      <w:r w:rsidRPr="0000610D">
        <w:rPr>
          <w:rFonts w:ascii="Pyidaungsu" w:hAnsi="Pyidaungsu" w:cs="Pyidaungsu"/>
          <w:sz w:val="28"/>
          <w:szCs w:val="28"/>
          <w:cs/>
          <w:lang w:bidi="my-MM"/>
        </w:rPr>
        <w:t xml:space="preserve">အများစု မေးလေ့ရှိသည့် သိထားသင့်သော သင်္ချာ ခေါင်းစဥ်များ၊ </w:t>
      </w:r>
      <w:r w:rsidR="0000610D">
        <w:rPr>
          <w:rFonts w:ascii="Pyidaungsu" w:hAnsi="Pyidaungsu" w:cs="Pyidaungsu" w:hint="cs"/>
          <w:sz w:val="28"/>
          <w:szCs w:val="28"/>
          <w:cs/>
          <w:lang w:bidi="my-MM"/>
        </w:rPr>
        <w:t>တ</w:t>
      </w:r>
      <w:r w:rsidRPr="0000610D">
        <w:rPr>
          <w:rFonts w:ascii="Pyidaungsu" w:hAnsi="Pyidaungsu" w:cs="Pyidaungsu"/>
          <w:sz w:val="28"/>
          <w:szCs w:val="28"/>
          <w:cs/>
          <w:lang w:bidi="my-MM"/>
        </w:rPr>
        <w:t xml:space="preserve">တ်သင့်သည့် သင်တန်းများနှင့် ဖတ်သင့်သည့် စာအုပ်များကို </w:t>
      </w:r>
      <w:proofErr w:type="spellStart"/>
      <w:r w:rsidRPr="0000610D">
        <w:rPr>
          <w:rFonts w:ascii="Pyidaungsu" w:hAnsi="Pyidaungsu" w:cs="Pyidaungsu"/>
          <w:sz w:val="28"/>
          <w:szCs w:val="28"/>
          <w:lang w:bidi="my-MM"/>
        </w:rPr>
        <w:t>ChatGPT</w:t>
      </w:r>
      <w:proofErr w:type="spellEnd"/>
      <w:r w:rsidRPr="0000610D">
        <w:rPr>
          <w:rFonts w:ascii="Pyidaungsu" w:hAnsi="Pyidaungsu" w:cs="Pyidaungsu"/>
          <w:sz w:val="28"/>
          <w:szCs w:val="28"/>
          <w:cs/>
          <w:lang w:bidi="my-MM"/>
        </w:rPr>
        <w:t xml:space="preserve"> အား မေး၍ ဤအခန်းတွင် တင်ပြပေးလိုက်ပါသည်။ </w:t>
      </w:r>
    </w:p>
    <w:p w14:paraId="7EBC645B" w14:textId="2D9A75CF" w:rsidR="00D4200D" w:rsidRPr="0000610D" w:rsidRDefault="00FC7D3B" w:rsidP="0000610D">
      <w:pPr>
        <w:spacing w:line="276" w:lineRule="auto"/>
        <w:ind w:firstLine="0"/>
        <w:jc w:val="both"/>
        <w:rPr>
          <w:rFonts w:ascii="Pyidaungsu" w:hAnsi="Pyidaungsu" w:cs="Pyidaungsu"/>
          <w:b/>
          <w:bCs/>
          <w:sz w:val="28"/>
          <w:szCs w:val="28"/>
          <w:lang w:bidi="my-MM"/>
        </w:rPr>
      </w:pPr>
      <w:proofErr w:type="spellStart"/>
      <w:r w:rsidRPr="0000610D">
        <w:rPr>
          <w:rFonts w:ascii="Pyidaungsu" w:hAnsi="Pyidaungsu" w:cs="Pyidaungsu"/>
          <w:b/>
          <w:bCs/>
          <w:sz w:val="28"/>
          <w:szCs w:val="28"/>
          <w:lang w:bidi="my-MM"/>
        </w:rPr>
        <w:t>ChatGPT</w:t>
      </w:r>
      <w:proofErr w:type="spellEnd"/>
      <w:r w:rsidRPr="0000610D">
        <w:rPr>
          <w:rFonts w:ascii="Pyidaungsu" w:hAnsi="Pyidaungsu" w:cs="Pyidaungsu"/>
          <w:b/>
          <w:bCs/>
          <w:sz w:val="28"/>
          <w:szCs w:val="28"/>
          <w:cs/>
          <w:lang w:bidi="my-MM"/>
        </w:rPr>
        <w:t xml:space="preserve"> မှ </w:t>
      </w:r>
      <w:r w:rsidR="00B44F05">
        <w:rPr>
          <w:rFonts w:ascii="Pyidaungsu" w:hAnsi="Pyidaungsu" w:cs="Pyidaungsu" w:hint="cs"/>
          <w:b/>
          <w:bCs/>
          <w:sz w:val="28"/>
          <w:szCs w:val="28"/>
          <w:cs/>
          <w:lang w:bidi="my-MM"/>
        </w:rPr>
        <w:t>အကြံပြုသော</w:t>
      </w:r>
      <w:r w:rsidRPr="0000610D">
        <w:rPr>
          <w:rFonts w:ascii="Pyidaungsu" w:hAnsi="Pyidaungsu" w:cs="Pyidaungsu"/>
          <w:b/>
          <w:bCs/>
          <w:sz w:val="28"/>
          <w:szCs w:val="28"/>
          <w:cs/>
          <w:lang w:bidi="my-MM"/>
        </w:rPr>
        <w:t xml:space="preserve"> သင်္ချာ ခေါင်းစဥ်များ</w:t>
      </w:r>
    </w:p>
    <w:p w14:paraId="5E840F04" w14:textId="43E1483F" w:rsidR="00FC7D3B" w:rsidRPr="0000610D" w:rsidRDefault="00FC7D3B" w:rsidP="0000610D">
      <w:pPr>
        <w:spacing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 xml:space="preserve">၂။ </w:t>
      </w:r>
      <w:r w:rsidRPr="0000610D">
        <w:rPr>
          <w:rFonts w:ascii="Pyidaungsu" w:hAnsi="Pyidaungsu" w:cs="Pyidaungsu"/>
          <w:sz w:val="28"/>
          <w:szCs w:val="28"/>
          <w:cs/>
          <w:lang w:bidi="my-MM"/>
        </w:rPr>
        <w:tab/>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cs/>
          <w:lang w:bidi="my-MM"/>
        </w:rPr>
        <w:t xml:space="preserve"> အပါအ၀င် ဘာသာရပ် တော်တော်များများတွင် သင်္ချာသည် အခြေခံ တ</w:t>
      </w:r>
      <w:r w:rsidR="004B5B5F">
        <w:rPr>
          <w:rFonts w:ascii="Pyidaungsu" w:hAnsi="Pyidaungsu" w:cs="Pyidaungsu" w:hint="cs"/>
          <w:sz w:val="28"/>
          <w:szCs w:val="28"/>
          <w:cs/>
          <w:lang w:bidi="my-MM"/>
        </w:rPr>
        <w:t>စ်</w:t>
      </w:r>
      <w:r w:rsidRPr="0000610D">
        <w:rPr>
          <w:rFonts w:ascii="Pyidaungsu" w:hAnsi="Pyidaungsu" w:cs="Pyidaungsu"/>
          <w:sz w:val="28"/>
          <w:szCs w:val="28"/>
          <w:cs/>
          <w:lang w:bidi="my-MM"/>
        </w:rPr>
        <w:t xml:space="preserve">ခု အနေဖြင့် ရှိနေပါသည်။ သို့ဖြစ်ရာ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cs/>
          <w:lang w:bidi="my-MM"/>
        </w:rPr>
        <w:t xml:space="preserve"> ကို လေ့လာရန် သင်္ချာ သိထားရန် လိုအပ်ပါသလား ဟု မေးမြန်းပါက လိုအပ်ပါသည်ဟု အမြဲပင်</w:t>
      </w:r>
      <w:r w:rsidR="004B5B5F">
        <w:rPr>
          <w:rFonts w:ascii="Pyidaungsu" w:hAnsi="Pyidaungsu" w:cs="Pyidaungsu" w:hint="cs"/>
          <w:sz w:val="28"/>
          <w:szCs w:val="28"/>
          <w:cs/>
          <w:lang w:bidi="my-MM"/>
        </w:rPr>
        <w:t xml:space="preserve"> </w:t>
      </w:r>
      <w:r w:rsidRPr="0000610D">
        <w:rPr>
          <w:rFonts w:ascii="Pyidaungsu" w:hAnsi="Pyidaungsu" w:cs="Pyidaungsu"/>
          <w:sz w:val="28"/>
          <w:szCs w:val="28"/>
          <w:cs/>
          <w:lang w:bidi="my-MM"/>
        </w:rPr>
        <w:t>ဖြေကြား</w:t>
      </w:r>
      <w:r w:rsidR="004B5B5F">
        <w:rPr>
          <w:rFonts w:ascii="Pyidaungsu" w:hAnsi="Pyidaungsu" w:cs="Pyidaungsu" w:hint="cs"/>
          <w:sz w:val="28"/>
          <w:szCs w:val="28"/>
          <w:cs/>
          <w:lang w:bidi="my-MM"/>
        </w:rPr>
        <w:t xml:space="preserve"> </w:t>
      </w:r>
      <w:r w:rsidRPr="0000610D">
        <w:rPr>
          <w:rFonts w:ascii="Pyidaungsu" w:hAnsi="Pyidaungsu" w:cs="Pyidaungsu"/>
          <w:sz w:val="28"/>
          <w:szCs w:val="28"/>
          <w:cs/>
          <w:lang w:bidi="my-MM"/>
        </w:rPr>
        <w:t xml:space="preserve">ခဲ့ပါသည်။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cs/>
          <w:lang w:bidi="my-MM"/>
        </w:rPr>
        <w:t xml:space="preserve"> ဘာသာရပ် အတွက် သာမက နေ့စဥ် ကြုံတွေ့နေရသည့် လူမှုဘ၀တွင်လည်း သင်္ချာကို အသုံးပြုနေကြ</w:t>
      </w:r>
      <w:r w:rsidR="004B5B5F">
        <w:rPr>
          <w:rFonts w:ascii="Pyidaungsu" w:hAnsi="Pyidaungsu" w:cs="Pyidaungsu" w:hint="cs"/>
          <w:sz w:val="28"/>
          <w:szCs w:val="28"/>
          <w:cs/>
          <w:lang w:bidi="my-MM"/>
        </w:rPr>
        <w:t>ရ</w:t>
      </w:r>
      <w:r w:rsidRPr="0000610D">
        <w:rPr>
          <w:rFonts w:ascii="Pyidaungsu" w:hAnsi="Pyidaungsu" w:cs="Pyidaungsu"/>
          <w:sz w:val="28"/>
          <w:szCs w:val="28"/>
          <w:cs/>
          <w:lang w:bidi="my-MM"/>
        </w:rPr>
        <w:t>ပါသည်။ သို့ဖြစ်ရာ သင်္ချာကို ကြောက်ရ</w:t>
      </w:r>
      <w:r w:rsidR="004B5B5F">
        <w:rPr>
          <w:rFonts w:ascii="Pyidaungsu" w:hAnsi="Pyidaungsu" w:cs="Pyidaungsu" w:hint="cs"/>
          <w:sz w:val="28"/>
          <w:szCs w:val="28"/>
          <w:cs/>
          <w:lang w:bidi="my-MM"/>
        </w:rPr>
        <w:t xml:space="preserve"> </w:t>
      </w:r>
      <w:r w:rsidRPr="0000610D">
        <w:rPr>
          <w:rFonts w:ascii="Pyidaungsu" w:hAnsi="Pyidaungsu" w:cs="Pyidaungsu"/>
          <w:sz w:val="28"/>
          <w:szCs w:val="28"/>
          <w:cs/>
          <w:lang w:bidi="my-MM"/>
        </w:rPr>
        <w:t>မည့် ဘာသာရပ် တ</w:t>
      </w:r>
      <w:r w:rsidR="004B5B5F">
        <w:rPr>
          <w:rFonts w:ascii="Pyidaungsu" w:hAnsi="Pyidaungsu" w:cs="Pyidaungsu" w:hint="cs"/>
          <w:sz w:val="28"/>
          <w:szCs w:val="28"/>
          <w:cs/>
          <w:lang w:bidi="my-MM"/>
        </w:rPr>
        <w:t>စ်</w:t>
      </w:r>
      <w:r w:rsidRPr="0000610D">
        <w:rPr>
          <w:rFonts w:ascii="Pyidaungsu" w:hAnsi="Pyidaungsu" w:cs="Pyidaungsu"/>
          <w:sz w:val="28"/>
          <w:szCs w:val="28"/>
          <w:cs/>
          <w:lang w:bidi="my-MM"/>
        </w:rPr>
        <w:t>ခု အဖြစ် မမြင်ပဲ စိတ်၀င်စားစရာ ကောင်းသော ဘာသာရပ်တ</w:t>
      </w:r>
      <w:r w:rsidR="004B5B5F">
        <w:rPr>
          <w:rFonts w:ascii="Pyidaungsu" w:hAnsi="Pyidaungsu" w:cs="Pyidaungsu" w:hint="cs"/>
          <w:sz w:val="28"/>
          <w:szCs w:val="28"/>
          <w:cs/>
          <w:lang w:bidi="my-MM"/>
        </w:rPr>
        <w:t>စ်</w:t>
      </w:r>
      <w:r w:rsidRPr="0000610D">
        <w:rPr>
          <w:rFonts w:ascii="Pyidaungsu" w:hAnsi="Pyidaungsu" w:cs="Pyidaungsu"/>
          <w:sz w:val="28"/>
          <w:szCs w:val="28"/>
          <w:cs/>
          <w:lang w:bidi="my-MM"/>
        </w:rPr>
        <w:t>ခု</w:t>
      </w:r>
      <w:r w:rsidR="004B5B5F">
        <w:rPr>
          <w:rFonts w:ascii="Pyidaungsu" w:hAnsi="Pyidaungsu" w:cs="Pyidaungsu" w:hint="cs"/>
          <w:sz w:val="28"/>
          <w:szCs w:val="28"/>
          <w:cs/>
          <w:lang w:bidi="my-MM"/>
        </w:rPr>
        <w:t xml:space="preserve"> </w:t>
      </w:r>
      <w:r w:rsidRPr="0000610D">
        <w:rPr>
          <w:rFonts w:ascii="Pyidaungsu" w:hAnsi="Pyidaungsu" w:cs="Pyidaungsu"/>
          <w:sz w:val="28"/>
          <w:szCs w:val="28"/>
          <w:cs/>
          <w:lang w:bidi="my-MM"/>
        </w:rPr>
        <w:t>အဖြစ် မြင်ပါက လေ့လာရာတွင် ပို၍ လွယ်ကူစေမည် ဖြစ်ပါသည်။</w:t>
      </w:r>
    </w:p>
    <w:p w14:paraId="0BD1530A" w14:textId="6BB1A0ED" w:rsidR="00FC7D3B" w:rsidRPr="0000610D" w:rsidRDefault="00FC7D3B" w:rsidP="0000610D">
      <w:pPr>
        <w:spacing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၃</w:t>
      </w:r>
      <w:r w:rsidR="00D4200D" w:rsidRPr="0000610D">
        <w:rPr>
          <w:rFonts w:ascii="Pyidaungsu" w:hAnsi="Pyidaungsu" w:cs="Pyidaungsu"/>
          <w:sz w:val="28"/>
          <w:szCs w:val="28"/>
          <w:cs/>
          <w:lang w:bidi="my-MM"/>
        </w:rPr>
        <w:t>။</w:t>
      </w:r>
      <w:r w:rsidR="00D4200D" w:rsidRPr="0000610D">
        <w:rPr>
          <w:rFonts w:ascii="Pyidaungsu" w:hAnsi="Pyidaungsu" w:cs="Pyidaungsu"/>
          <w:sz w:val="28"/>
          <w:szCs w:val="28"/>
          <w:cs/>
          <w:lang w:bidi="my-MM"/>
        </w:rPr>
        <w:tab/>
      </w:r>
      <w:proofErr w:type="spellStart"/>
      <w:r w:rsidRPr="0000610D">
        <w:rPr>
          <w:rFonts w:ascii="Pyidaungsu" w:hAnsi="Pyidaungsu" w:cs="Pyidaungsu"/>
          <w:sz w:val="28"/>
          <w:szCs w:val="28"/>
          <w:lang w:bidi="my-MM"/>
        </w:rPr>
        <w:t>ChatGPT</w:t>
      </w:r>
      <w:proofErr w:type="spellEnd"/>
      <w:r w:rsidRPr="0000610D">
        <w:rPr>
          <w:rFonts w:ascii="Pyidaungsu" w:hAnsi="Pyidaungsu" w:cs="Pyidaungsu"/>
          <w:sz w:val="28"/>
          <w:szCs w:val="28"/>
          <w:cs/>
          <w:lang w:bidi="my-MM"/>
        </w:rPr>
        <w:t xml:space="preserve"> မှ </w:t>
      </w:r>
      <w:r w:rsidR="00B44F05" w:rsidRPr="00B44F05">
        <w:rPr>
          <w:rFonts w:ascii="Pyidaungsu" w:hAnsi="Pyidaungsu" w:cs="Pyidaungsu" w:hint="cs"/>
          <w:sz w:val="28"/>
          <w:szCs w:val="28"/>
          <w:cs/>
          <w:lang w:bidi="my-MM"/>
        </w:rPr>
        <w:t>အကြံပြုသော</w:t>
      </w:r>
      <w:r w:rsidR="00B44F05" w:rsidRPr="0000610D">
        <w:rPr>
          <w:rFonts w:ascii="Pyidaungsu" w:hAnsi="Pyidaungsu" w:cs="Pyidaungsu"/>
          <w:sz w:val="28"/>
          <w:szCs w:val="28"/>
          <w:cs/>
          <w:lang w:bidi="my-MM"/>
        </w:rPr>
        <w:t xml:space="preserve"> </w:t>
      </w:r>
      <w:r w:rsidRPr="0000610D">
        <w:rPr>
          <w:rFonts w:ascii="Pyidaungsu" w:hAnsi="Pyidaungsu" w:cs="Pyidaungsu"/>
          <w:sz w:val="28"/>
          <w:szCs w:val="28"/>
          <w:cs/>
          <w:lang w:bidi="my-MM"/>
        </w:rPr>
        <w:t xml:space="preserve">သင်္ချာ ခေါင်းစဥ်များမှာ အောက်ပါအတိုင်း ဖြစ်ပါသည်။ </w:t>
      </w:r>
    </w:p>
    <w:p w14:paraId="5C9A9DA6" w14:textId="23A0193B" w:rsidR="00FC7D3B" w:rsidRPr="0000610D" w:rsidRDefault="00FC7D3B" w:rsidP="0000610D">
      <w:pPr>
        <w:spacing w:line="276" w:lineRule="auto"/>
        <w:ind w:left="720" w:firstLine="0"/>
        <w:jc w:val="both"/>
        <w:rPr>
          <w:rFonts w:ascii="Pyidaungsu" w:hAnsi="Pyidaungsu" w:cs="Pyidaungsu"/>
          <w:sz w:val="28"/>
          <w:szCs w:val="28"/>
          <w:lang w:bidi="my-MM"/>
        </w:rPr>
      </w:pPr>
      <w:r w:rsidRPr="0000610D">
        <w:rPr>
          <w:rFonts w:ascii="Pyidaungsu" w:hAnsi="Pyidaungsu" w:cs="Pyidaungsu"/>
          <w:sz w:val="28"/>
          <w:szCs w:val="28"/>
          <w:cs/>
          <w:lang w:bidi="my-MM"/>
        </w:rPr>
        <w:t>(က)</w:t>
      </w:r>
      <w:r w:rsidRPr="0000610D">
        <w:rPr>
          <w:rFonts w:ascii="Pyidaungsu" w:hAnsi="Pyidaungsu" w:cs="Pyidaungsu"/>
          <w:sz w:val="28"/>
          <w:szCs w:val="28"/>
          <w:cs/>
          <w:lang w:bidi="my-MM"/>
        </w:rPr>
        <w:tab/>
      </w:r>
      <w:r w:rsidRPr="0000610D">
        <w:rPr>
          <w:rFonts w:ascii="Pyidaungsu" w:hAnsi="Pyidaungsu" w:cs="Pyidaungsu"/>
          <w:sz w:val="28"/>
          <w:szCs w:val="28"/>
          <w:lang w:bidi="my-MM"/>
        </w:rPr>
        <w:t>Linear Algebra</w:t>
      </w:r>
    </w:p>
    <w:p w14:paraId="4FF4A827" w14:textId="38008AD4" w:rsidR="00FC7D3B" w:rsidRPr="0000610D" w:rsidRDefault="00FC7D3B" w:rsidP="0000610D">
      <w:pPr>
        <w:spacing w:line="276" w:lineRule="auto"/>
        <w:ind w:left="720" w:firstLine="0"/>
        <w:jc w:val="both"/>
        <w:rPr>
          <w:rFonts w:ascii="Pyidaungsu" w:hAnsi="Pyidaungsu" w:cs="Pyidaungsu"/>
          <w:sz w:val="28"/>
          <w:szCs w:val="28"/>
          <w:lang w:bidi="my-MM"/>
        </w:rPr>
      </w:pPr>
      <w:r w:rsidRPr="0000610D">
        <w:rPr>
          <w:rFonts w:ascii="Pyidaungsu" w:hAnsi="Pyidaungsu" w:cs="Pyidaungsu"/>
          <w:sz w:val="28"/>
          <w:szCs w:val="28"/>
          <w:cs/>
          <w:lang w:bidi="my-MM"/>
        </w:rPr>
        <w:t>(ခ)</w:t>
      </w:r>
      <w:r w:rsidRPr="0000610D">
        <w:rPr>
          <w:rFonts w:ascii="Pyidaungsu" w:hAnsi="Pyidaungsu" w:cs="Pyidaungsu"/>
          <w:sz w:val="28"/>
          <w:szCs w:val="28"/>
          <w:cs/>
          <w:lang w:bidi="my-MM"/>
        </w:rPr>
        <w:tab/>
      </w:r>
      <w:r w:rsidRPr="0000610D">
        <w:rPr>
          <w:rFonts w:ascii="Pyidaungsu" w:hAnsi="Pyidaungsu" w:cs="Pyidaungsu"/>
          <w:sz w:val="28"/>
          <w:szCs w:val="28"/>
          <w:lang w:bidi="my-MM"/>
        </w:rPr>
        <w:t>Calculus</w:t>
      </w:r>
    </w:p>
    <w:p w14:paraId="07DAB518" w14:textId="3EDEC6B0" w:rsidR="00FC7D3B" w:rsidRPr="0000610D" w:rsidRDefault="00FC7D3B" w:rsidP="0000610D">
      <w:pPr>
        <w:spacing w:line="276" w:lineRule="auto"/>
        <w:ind w:left="720" w:firstLine="0"/>
        <w:jc w:val="both"/>
        <w:rPr>
          <w:rFonts w:ascii="Pyidaungsu" w:hAnsi="Pyidaungsu" w:cs="Pyidaungsu"/>
          <w:sz w:val="28"/>
          <w:szCs w:val="28"/>
          <w:lang w:bidi="my-MM"/>
        </w:rPr>
      </w:pPr>
      <w:r w:rsidRPr="0000610D">
        <w:rPr>
          <w:rFonts w:ascii="Pyidaungsu" w:hAnsi="Pyidaungsu" w:cs="Pyidaungsu"/>
          <w:sz w:val="28"/>
          <w:szCs w:val="28"/>
          <w:cs/>
          <w:lang w:bidi="my-MM"/>
        </w:rPr>
        <w:t>(ဂ)</w:t>
      </w:r>
      <w:r w:rsidRPr="0000610D">
        <w:rPr>
          <w:rFonts w:ascii="Pyidaungsu" w:hAnsi="Pyidaungsu" w:cs="Pyidaungsu"/>
          <w:sz w:val="28"/>
          <w:szCs w:val="28"/>
          <w:cs/>
          <w:lang w:bidi="my-MM"/>
        </w:rPr>
        <w:tab/>
      </w:r>
      <w:r w:rsidRPr="0000610D">
        <w:rPr>
          <w:rFonts w:ascii="Pyidaungsu" w:hAnsi="Pyidaungsu" w:cs="Pyidaungsu"/>
          <w:sz w:val="28"/>
          <w:szCs w:val="28"/>
          <w:lang w:bidi="my-MM"/>
        </w:rPr>
        <w:t>Probability and Statistics</w:t>
      </w:r>
    </w:p>
    <w:p w14:paraId="03792588" w14:textId="29F92B0F" w:rsidR="00FC7D3B" w:rsidRPr="0000610D" w:rsidRDefault="00FC7D3B" w:rsidP="0000610D">
      <w:pPr>
        <w:spacing w:line="276" w:lineRule="auto"/>
        <w:ind w:left="720" w:firstLine="0"/>
        <w:jc w:val="both"/>
        <w:rPr>
          <w:rFonts w:ascii="Pyidaungsu" w:hAnsi="Pyidaungsu" w:cs="Pyidaungsu"/>
          <w:sz w:val="28"/>
          <w:szCs w:val="28"/>
          <w:lang w:bidi="my-MM"/>
        </w:rPr>
      </w:pPr>
      <w:r w:rsidRPr="0000610D">
        <w:rPr>
          <w:rFonts w:ascii="Pyidaungsu" w:hAnsi="Pyidaungsu" w:cs="Pyidaungsu"/>
          <w:sz w:val="28"/>
          <w:szCs w:val="28"/>
          <w:cs/>
          <w:lang w:bidi="my-MM"/>
        </w:rPr>
        <w:t>(ဃ)</w:t>
      </w:r>
      <w:r w:rsidRPr="0000610D">
        <w:rPr>
          <w:rFonts w:ascii="Pyidaungsu" w:hAnsi="Pyidaungsu" w:cs="Pyidaungsu"/>
          <w:sz w:val="28"/>
          <w:szCs w:val="28"/>
          <w:cs/>
          <w:lang w:bidi="my-MM"/>
        </w:rPr>
        <w:tab/>
      </w:r>
      <w:r w:rsidRPr="0000610D">
        <w:rPr>
          <w:rFonts w:ascii="Pyidaungsu" w:hAnsi="Pyidaungsu" w:cs="Pyidaungsu"/>
          <w:sz w:val="28"/>
          <w:szCs w:val="28"/>
          <w:lang w:bidi="my-MM"/>
        </w:rPr>
        <w:t>Optimization</w:t>
      </w:r>
    </w:p>
    <w:p w14:paraId="56F5B417" w14:textId="17F410A5" w:rsidR="00FC7D3B" w:rsidRPr="0000610D" w:rsidRDefault="00FC7D3B" w:rsidP="0000610D">
      <w:pPr>
        <w:spacing w:line="276" w:lineRule="auto"/>
        <w:ind w:left="720" w:firstLine="0"/>
        <w:jc w:val="both"/>
        <w:rPr>
          <w:rFonts w:ascii="Pyidaungsu" w:hAnsi="Pyidaungsu" w:cs="Pyidaungsu"/>
          <w:sz w:val="28"/>
          <w:szCs w:val="28"/>
          <w:lang w:bidi="my-MM"/>
        </w:rPr>
      </w:pPr>
      <w:r w:rsidRPr="0000610D">
        <w:rPr>
          <w:rFonts w:ascii="Pyidaungsu" w:hAnsi="Pyidaungsu" w:cs="Pyidaungsu"/>
          <w:sz w:val="28"/>
          <w:szCs w:val="28"/>
          <w:cs/>
          <w:lang w:bidi="my-MM"/>
        </w:rPr>
        <w:t>(င)</w:t>
      </w:r>
      <w:r w:rsidRPr="0000610D">
        <w:rPr>
          <w:rFonts w:ascii="Pyidaungsu" w:hAnsi="Pyidaungsu" w:cs="Pyidaungsu"/>
          <w:sz w:val="28"/>
          <w:szCs w:val="28"/>
          <w:cs/>
          <w:lang w:bidi="my-MM"/>
        </w:rPr>
        <w:tab/>
      </w:r>
      <w:r w:rsidRPr="0000610D">
        <w:rPr>
          <w:rFonts w:ascii="Pyidaungsu" w:hAnsi="Pyidaungsu" w:cs="Pyidaungsu"/>
          <w:sz w:val="28"/>
          <w:szCs w:val="28"/>
          <w:lang w:bidi="my-MM"/>
        </w:rPr>
        <w:t>Information theory and entropy</w:t>
      </w:r>
    </w:p>
    <w:p w14:paraId="7A1D1CFD" w14:textId="24AF3549" w:rsidR="00FC7D3B" w:rsidRPr="0000610D" w:rsidRDefault="00FC7D3B" w:rsidP="0000610D">
      <w:pPr>
        <w:spacing w:line="276" w:lineRule="auto"/>
        <w:ind w:firstLine="0"/>
        <w:jc w:val="both"/>
        <w:rPr>
          <w:rFonts w:ascii="Pyidaungsu" w:hAnsi="Pyidaungsu" w:cs="Pyidaungsu"/>
          <w:b/>
          <w:bCs/>
          <w:sz w:val="28"/>
          <w:szCs w:val="28"/>
          <w:lang w:bidi="my-MM"/>
        </w:rPr>
      </w:pPr>
      <w:proofErr w:type="spellStart"/>
      <w:r w:rsidRPr="0000610D">
        <w:rPr>
          <w:rFonts w:ascii="Pyidaungsu" w:hAnsi="Pyidaungsu" w:cs="Pyidaungsu"/>
          <w:b/>
          <w:bCs/>
          <w:sz w:val="28"/>
          <w:szCs w:val="28"/>
          <w:lang w:bidi="my-MM"/>
        </w:rPr>
        <w:lastRenderedPageBreak/>
        <w:t>ChatGPT</w:t>
      </w:r>
      <w:proofErr w:type="spellEnd"/>
      <w:r w:rsidRPr="0000610D">
        <w:rPr>
          <w:rFonts w:ascii="Pyidaungsu" w:hAnsi="Pyidaungsu" w:cs="Pyidaungsu"/>
          <w:b/>
          <w:bCs/>
          <w:sz w:val="28"/>
          <w:szCs w:val="28"/>
          <w:cs/>
          <w:lang w:bidi="my-MM"/>
        </w:rPr>
        <w:t xml:space="preserve"> မှ </w:t>
      </w:r>
      <w:r w:rsidR="00B44F05" w:rsidRPr="00B44F05">
        <w:rPr>
          <w:rFonts w:ascii="Pyidaungsu" w:hAnsi="Pyidaungsu" w:cs="Pyidaungsu" w:hint="cs"/>
          <w:b/>
          <w:bCs/>
          <w:sz w:val="28"/>
          <w:szCs w:val="28"/>
          <w:cs/>
          <w:lang w:bidi="my-MM"/>
        </w:rPr>
        <w:t>အကြံပြုသော</w:t>
      </w:r>
      <w:r w:rsidR="00B44F05" w:rsidRPr="0000610D">
        <w:rPr>
          <w:rFonts w:ascii="Pyidaungsu" w:hAnsi="Pyidaungsu" w:cs="Pyidaungsu"/>
          <w:sz w:val="28"/>
          <w:szCs w:val="28"/>
          <w:cs/>
          <w:lang w:bidi="my-MM"/>
        </w:rPr>
        <w:t xml:space="preserve"> </w:t>
      </w:r>
      <w:r w:rsidRPr="0000610D">
        <w:rPr>
          <w:rFonts w:ascii="Pyidaungsu" w:hAnsi="Pyidaungsu" w:cs="Pyidaungsu"/>
          <w:b/>
          <w:bCs/>
          <w:sz w:val="28"/>
          <w:szCs w:val="28"/>
          <w:cs/>
          <w:lang w:bidi="my-MM"/>
        </w:rPr>
        <w:t>အွန်လိုင်း သင်တန်းများ</w:t>
      </w:r>
    </w:p>
    <w:p w14:paraId="5B164C90" w14:textId="0E4A6D46" w:rsidR="00D4200D" w:rsidRPr="0000610D" w:rsidRDefault="00FC7D3B" w:rsidP="0000610D">
      <w:pPr>
        <w:spacing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၄။</w:t>
      </w:r>
      <w:r w:rsidRPr="0000610D">
        <w:rPr>
          <w:rFonts w:ascii="Pyidaungsu" w:hAnsi="Pyidaungsu" w:cs="Pyidaungsu"/>
          <w:sz w:val="28"/>
          <w:szCs w:val="28"/>
          <w:cs/>
          <w:lang w:bidi="my-MM"/>
        </w:rPr>
        <w:tab/>
      </w:r>
      <w:r w:rsidR="00D4200D" w:rsidRPr="0000610D">
        <w:rPr>
          <w:rFonts w:ascii="Pyidaungsu" w:hAnsi="Pyidaungsu" w:cs="Pyidaungsu"/>
          <w:sz w:val="28"/>
          <w:szCs w:val="28"/>
          <w:cs/>
          <w:lang w:bidi="my-MM"/>
        </w:rPr>
        <w:t xml:space="preserve">အွန်လိုင်း သင်တန်းများနှင့် </w:t>
      </w:r>
      <w:r w:rsidR="008D5447" w:rsidRPr="0000610D">
        <w:rPr>
          <w:rFonts w:ascii="Pyidaungsu" w:hAnsi="Pyidaungsu" w:cs="Pyidaungsu"/>
          <w:sz w:val="28"/>
          <w:szCs w:val="28"/>
          <w:cs/>
          <w:lang w:bidi="my-MM"/>
        </w:rPr>
        <w:t>ပတ်သက်</w:t>
      </w:r>
      <w:r w:rsidR="00D4200D" w:rsidRPr="0000610D">
        <w:rPr>
          <w:rFonts w:ascii="Pyidaungsu" w:hAnsi="Pyidaungsu" w:cs="Pyidaungsu"/>
          <w:sz w:val="28"/>
          <w:szCs w:val="28"/>
          <w:cs/>
          <w:lang w:bidi="my-MM"/>
        </w:rPr>
        <w:t xml:space="preserve">လျင် </w:t>
      </w:r>
      <w:proofErr w:type="spellStart"/>
      <w:r w:rsidR="00D4200D" w:rsidRPr="0000610D">
        <w:rPr>
          <w:rFonts w:ascii="Pyidaungsu" w:hAnsi="Pyidaungsu" w:cs="Pyidaungsu"/>
          <w:sz w:val="28"/>
          <w:szCs w:val="28"/>
          <w:lang w:bidi="my-MM"/>
        </w:rPr>
        <w:t>ChatGPT</w:t>
      </w:r>
      <w:proofErr w:type="spellEnd"/>
      <w:r w:rsidR="00D4200D" w:rsidRPr="0000610D">
        <w:rPr>
          <w:rFonts w:ascii="Pyidaungsu" w:hAnsi="Pyidaungsu" w:cs="Pyidaungsu"/>
          <w:sz w:val="28"/>
          <w:szCs w:val="28"/>
          <w:lang w:bidi="my-MM"/>
        </w:rPr>
        <w:t xml:space="preserve"> </w:t>
      </w:r>
      <w:r w:rsidR="00D4200D" w:rsidRPr="0000610D">
        <w:rPr>
          <w:rFonts w:ascii="Pyidaungsu" w:hAnsi="Pyidaungsu" w:cs="Pyidaungsu"/>
          <w:sz w:val="28"/>
          <w:szCs w:val="28"/>
          <w:cs/>
          <w:lang w:bidi="my-MM"/>
        </w:rPr>
        <w:t xml:space="preserve">၏ </w:t>
      </w:r>
      <w:r w:rsidR="00B44F05" w:rsidRPr="00B44F05">
        <w:rPr>
          <w:rFonts w:ascii="Pyidaungsu" w:hAnsi="Pyidaungsu" w:cs="Pyidaungsu" w:hint="cs"/>
          <w:sz w:val="28"/>
          <w:szCs w:val="28"/>
          <w:cs/>
          <w:lang w:bidi="my-MM"/>
        </w:rPr>
        <w:t>အကြံပြု</w:t>
      </w:r>
      <w:r w:rsidR="00B44F05">
        <w:rPr>
          <w:rFonts w:ascii="Pyidaungsu" w:hAnsi="Pyidaungsu" w:cs="Pyidaungsu" w:hint="cs"/>
          <w:sz w:val="28"/>
          <w:szCs w:val="28"/>
          <w:cs/>
          <w:lang w:bidi="my-MM"/>
        </w:rPr>
        <w:t xml:space="preserve">ချက်မှာ </w:t>
      </w:r>
      <w:r w:rsidR="00D4200D" w:rsidRPr="0000610D">
        <w:rPr>
          <w:rFonts w:ascii="Pyidaungsu" w:hAnsi="Pyidaungsu" w:cs="Pyidaungsu"/>
          <w:sz w:val="28"/>
          <w:szCs w:val="28"/>
          <w:cs/>
          <w:lang w:bidi="my-MM"/>
        </w:rPr>
        <w:t xml:space="preserve">၁၀၀ ရာခိုင်နှုန်း ဘက်လိုက်မှု ကင်းသည် ဟု အာမ မခံနိုင်သော်လည်း  </w:t>
      </w:r>
      <w:proofErr w:type="spellStart"/>
      <w:r w:rsidR="00D4200D" w:rsidRPr="0000610D">
        <w:rPr>
          <w:rFonts w:ascii="Pyidaungsu" w:hAnsi="Pyidaungsu" w:cs="Pyidaungsu"/>
          <w:sz w:val="28"/>
          <w:szCs w:val="28"/>
          <w:lang w:bidi="my-MM"/>
        </w:rPr>
        <w:t>ChatGPT</w:t>
      </w:r>
      <w:proofErr w:type="spellEnd"/>
      <w:r w:rsidR="00D4200D" w:rsidRPr="0000610D">
        <w:rPr>
          <w:rFonts w:ascii="Pyidaungsu" w:hAnsi="Pyidaungsu" w:cs="Pyidaungsu"/>
          <w:sz w:val="28"/>
          <w:szCs w:val="28"/>
          <w:lang w:bidi="my-MM"/>
        </w:rPr>
        <w:t xml:space="preserve"> </w:t>
      </w:r>
      <w:r w:rsidR="00D4200D" w:rsidRPr="0000610D">
        <w:rPr>
          <w:rFonts w:ascii="Pyidaungsu" w:hAnsi="Pyidaungsu" w:cs="Pyidaungsu"/>
          <w:sz w:val="28"/>
          <w:szCs w:val="28"/>
          <w:cs/>
          <w:lang w:bidi="my-MM"/>
        </w:rPr>
        <w:t xml:space="preserve"> </w:t>
      </w:r>
      <w:r w:rsidR="00B44F05" w:rsidRPr="00B44F05">
        <w:rPr>
          <w:rFonts w:ascii="Pyidaungsu" w:hAnsi="Pyidaungsu" w:cs="Pyidaungsu" w:hint="cs"/>
          <w:sz w:val="28"/>
          <w:szCs w:val="28"/>
          <w:cs/>
          <w:lang w:bidi="my-MM"/>
        </w:rPr>
        <w:t>အကြံပြု</w:t>
      </w:r>
      <w:r w:rsidR="00B44F05">
        <w:rPr>
          <w:rFonts w:ascii="Pyidaungsu" w:hAnsi="Pyidaungsu" w:cs="Pyidaungsu" w:hint="cs"/>
          <w:sz w:val="28"/>
          <w:szCs w:val="28"/>
          <w:cs/>
          <w:lang w:bidi="my-MM"/>
        </w:rPr>
        <w:t>သည့်</w:t>
      </w:r>
      <w:r w:rsidR="00D4200D" w:rsidRPr="0000610D">
        <w:rPr>
          <w:rFonts w:ascii="Pyidaungsu" w:hAnsi="Pyidaungsu" w:cs="Pyidaungsu"/>
          <w:sz w:val="28"/>
          <w:szCs w:val="28"/>
          <w:cs/>
          <w:lang w:bidi="my-MM"/>
        </w:rPr>
        <w:t xml:space="preserve"> သင်တန်းများသည် သင်တန်းကောင်းများ ဖြစ်သည်မှာ ငြင်းဆို၍ မရနိုင်ပါ။ </w:t>
      </w:r>
      <w:r w:rsidR="00B44F05">
        <w:rPr>
          <w:rFonts w:ascii="Pyidaungsu" w:hAnsi="Pyidaungsu" w:cs="Pyidaungsu" w:hint="cs"/>
          <w:sz w:val="28"/>
          <w:szCs w:val="28"/>
          <w:cs/>
          <w:lang w:bidi="my-MM"/>
        </w:rPr>
        <w:t xml:space="preserve"> </w:t>
      </w:r>
      <w:r w:rsidR="00D4200D" w:rsidRPr="0000610D">
        <w:rPr>
          <w:rFonts w:ascii="Pyidaungsu" w:hAnsi="Pyidaungsu" w:cs="Pyidaungsu"/>
          <w:sz w:val="28"/>
          <w:szCs w:val="28"/>
          <w:cs/>
          <w:lang w:bidi="my-MM"/>
        </w:rPr>
        <w:t>စတင်လေ့လာ</w:t>
      </w:r>
      <w:r w:rsidR="00B44F05">
        <w:rPr>
          <w:rFonts w:ascii="Pyidaungsu" w:hAnsi="Pyidaungsu" w:cs="Pyidaungsu" w:hint="cs"/>
          <w:sz w:val="28"/>
          <w:szCs w:val="28"/>
          <w:cs/>
          <w:lang w:bidi="my-MM"/>
        </w:rPr>
        <w:t xml:space="preserve"> </w:t>
      </w:r>
      <w:r w:rsidR="00D4200D" w:rsidRPr="0000610D">
        <w:rPr>
          <w:rFonts w:ascii="Pyidaungsu" w:hAnsi="Pyidaungsu" w:cs="Pyidaungsu"/>
          <w:sz w:val="28"/>
          <w:szCs w:val="28"/>
          <w:cs/>
          <w:lang w:bidi="my-MM"/>
        </w:rPr>
        <w:t>သူများ အနေဖြင့် ယခုအခန်းတွင် ညွှန်းဆိုထားသော သင်တန်းများကို စမှတ်အဖြစ် အသုံးပြု၍ စတင်လေ့လာနိုင်ပါသည်။ ထိုသို့ လေ့လာရင်းမှ မိမိ၏ သင်ကြားမှု ပုံစံနှင့်</w:t>
      </w:r>
      <w:r w:rsidR="00B44F05">
        <w:rPr>
          <w:rFonts w:ascii="Pyidaungsu" w:hAnsi="Pyidaungsu" w:cs="Pyidaungsu" w:hint="cs"/>
          <w:sz w:val="28"/>
          <w:szCs w:val="28"/>
          <w:cs/>
          <w:lang w:bidi="my-MM"/>
        </w:rPr>
        <w:t xml:space="preserve"> </w:t>
      </w:r>
      <w:r w:rsidR="00D4200D" w:rsidRPr="0000610D">
        <w:rPr>
          <w:rFonts w:ascii="Pyidaungsu" w:hAnsi="Pyidaungsu" w:cs="Pyidaungsu"/>
          <w:sz w:val="28"/>
          <w:szCs w:val="28"/>
          <w:cs/>
          <w:lang w:bidi="my-MM"/>
        </w:rPr>
        <w:t xml:space="preserve">ကိုက်ညီသော သင်တန်းများကို ကိုယ်ပိုင် ဆုံးဖြတ်ချက်နှင့် ရွေးချယ်လာနိုင်မည်ဟု ယုံကြည်ပါသည်။ </w:t>
      </w:r>
    </w:p>
    <w:p w14:paraId="4EE91077" w14:textId="09A18833" w:rsidR="00FC7D3B" w:rsidRPr="0000610D" w:rsidRDefault="00B44F05" w:rsidP="0000610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၅</w:t>
      </w:r>
      <w:r w:rsidR="00FC7D3B" w:rsidRPr="0000610D">
        <w:rPr>
          <w:rFonts w:ascii="Pyidaungsu" w:hAnsi="Pyidaungsu" w:cs="Pyidaungsu"/>
          <w:sz w:val="28"/>
          <w:szCs w:val="28"/>
          <w:cs/>
          <w:lang w:bidi="my-MM"/>
        </w:rPr>
        <w:t>။</w:t>
      </w:r>
      <w:r w:rsidR="00FC7D3B" w:rsidRPr="0000610D">
        <w:rPr>
          <w:rFonts w:ascii="Pyidaungsu" w:hAnsi="Pyidaungsu" w:cs="Pyidaungsu"/>
          <w:sz w:val="28"/>
          <w:szCs w:val="28"/>
          <w:cs/>
          <w:lang w:bidi="my-MM"/>
        </w:rPr>
        <w:tab/>
      </w:r>
      <w:proofErr w:type="spellStart"/>
      <w:r w:rsidR="00FC7D3B" w:rsidRPr="0000610D">
        <w:rPr>
          <w:rFonts w:ascii="Pyidaungsu" w:hAnsi="Pyidaungsu" w:cs="Pyidaungsu"/>
          <w:sz w:val="28"/>
          <w:szCs w:val="28"/>
          <w:lang w:bidi="my-MM"/>
        </w:rPr>
        <w:t>ChatGPT</w:t>
      </w:r>
      <w:proofErr w:type="spellEnd"/>
      <w:r>
        <w:rPr>
          <w:rFonts w:ascii="Pyidaungsu" w:hAnsi="Pyidaungsu" w:cs="Pyidaungsu" w:hint="cs"/>
          <w:sz w:val="28"/>
          <w:szCs w:val="28"/>
          <w:cs/>
          <w:lang w:bidi="my-MM"/>
        </w:rPr>
        <w:t xml:space="preserve"> </w:t>
      </w:r>
      <w:r w:rsidR="00FC7D3B" w:rsidRPr="0000610D">
        <w:rPr>
          <w:rFonts w:ascii="Pyidaungsu" w:hAnsi="Pyidaungsu" w:cs="Pyidaungsu"/>
          <w:sz w:val="28"/>
          <w:szCs w:val="28"/>
          <w:cs/>
          <w:lang w:bidi="my-MM"/>
        </w:rPr>
        <w:t xml:space="preserve">မှ </w:t>
      </w:r>
      <w:r w:rsidRPr="00B44F05">
        <w:rPr>
          <w:rFonts w:ascii="Pyidaungsu" w:hAnsi="Pyidaungsu" w:cs="Pyidaungsu" w:hint="cs"/>
          <w:sz w:val="28"/>
          <w:szCs w:val="28"/>
          <w:cs/>
          <w:lang w:bidi="my-MM"/>
        </w:rPr>
        <w:t>အကြံပြုသော</w:t>
      </w:r>
      <w:r w:rsidR="00FC7D3B" w:rsidRPr="0000610D">
        <w:rPr>
          <w:rFonts w:ascii="Pyidaungsu" w:hAnsi="Pyidaungsu" w:cs="Pyidaungsu"/>
          <w:sz w:val="28"/>
          <w:szCs w:val="28"/>
          <w:cs/>
          <w:lang w:bidi="my-MM"/>
        </w:rPr>
        <w:t xml:space="preserve">အွန်လိုင်းသင်တန်းများမှာ အောက်ပါအတိုင်း ဖြစ်ပါသည်။ </w:t>
      </w:r>
    </w:p>
    <w:p w14:paraId="3EBAD275" w14:textId="322ADCBB" w:rsidR="00FC7D3B" w:rsidRPr="00B44F05" w:rsidRDefault="00FC7D3B" w:rsidP="00B44F05">
      <w:pPr>
        <w:pStyle w:val="ListParagraph"/>
        <w:numPr>
          <w:ilvl w:val="0"/>
          <w:numId w:val="25"/>
        </w:numPr>
        <w:spacing w:before="0" w:after="0" w:line="276" w:lineRule="auto"/>
        <w:jc w:val="both"/>
        <w:rPr>
          <w:rFonts w:ascii="Pyidaungsu" w:hAnsi="Pyidaungsu" w:cs="Pyidaungsu"/>
          <w:sz w:val="28"/>
          <w:szCs w:val="28"/>
          <w:lang w:bidi="my-MM"/>
        </w:rPr>
      </w:pPr>
      <w:r w:rsidRPr="00B44F05">
        <w:rPr>
          <w:rFonts w:ascii="Pyidaungsu" w:hAnsi="Pyidaungsu" w:cs="Pyidaungsu"/>
          <w:sz w:val="28"/>
          <w:szCs w:val="28"/>
          <w:cs/>
          <w:lang w:bidi="my-MM"/>
        </w:rPr>
        <w:t>"</w:t>
      </w:r>
      <w:r w:rsidRPr="00B44F05">
        <w:rPr>
          <w:rFonts w:ascii="Pyidaungsu" w:hAnsi="Pyidaungsu" w:cs="Pyidaungsu"/>
          <w:sz w:val="28"/>
          <w:szCs w:val="28"/>
          <w:lang w:bidi="my-MM"/>
        </w:rPr>
        <w:t xml:space="preserve">Introduction to </w:t>
      </w:r>
      <w:r w:rsidR="005A3114" w:rsidRPr="00B44F05">
        <w:rPr>
          <w:rFonts w:ascii="Pyidaungsu" w:hAnsi="Pyidaungsu" w:cs="Pyidaungsu"/>
          <w:sz w:val="28"/>
          <w:szCs w:val="28"/>
          <w:lang w:bidi="my-MM"/>
        </w:rPr>
        <w:t>Machine</w:t>
      </w:r>
      <w:r w:rsidRPr="00B44F05">
        <w:rPr>
          <w:rFonts w:ascii="Pyidaungsu" w:hAnsi="Pyidaungsu" w:cs="Pyidaungsu"/>
          <w:sz w:val="28"/>
          <w:szCs w:val="28"/>
          <w:lang w:bidi="my-MM"/>
        </w:rPr>
        <w:t xml:space="preserve"> </w:t>
      </w:r>
      <w:r w:rsidR="00A368D8" w:rsidRPr="00B44F05">
        <w:rPr>
          <w:rFonts w:ascii="Pyidaungsu" w:hAnsi="Pyidaungsu" w:cs="Pyidaungsu"/>
          <w:sz w:val="28"/>
          <w:szCs w:val="28"/>
          <w:lang w:bidi="my-MM"/>
        </w:rPr>
        <w:t>Learning</w:t>
      </w:r>
      <w:r w:rsidRPr="00B44F05">
        <w:rPr>
          <w:rFonts w:ascii="Pyidaungsu" w:hAnsi="Pyidaungsu" w:cs="Pyidaungsu"/>
          <w:sz w:val="28"/>
          <w:szCs w:val="28"/>
          <w:lang w:bidi="my-MM"/>
        </w:rPr>
        <w:t>" by Andrew</w:t>
      </w:r>
      <w:r w:rsidRPr="00B44F05">
        <w:rPr>
          <w:rFonts w:ascii="Pyidaungsu" w:hAnsi="Pyidaungsu" w:cs="Pyidaungsu"/>
          <w:sz w:val="28"/>
          <w:szCs w:val="28"/>
          <w:cs/>
          <w:lang w:bidi="my-MM"/>
        </w:rPr>
        <w:t xml:space="preserve"> </w:t>
      </w:r>
      <w:r w:rsidRPr="00B44F05">
        <w:rPr>
          <w:rFonts w:ascii="Pyidaungsu" w:hAnsi="Pyidaungsu" w:cs="Pyidaungsu"/>
          <w:sz w:val="28"/>
          <w:szCs w:val="28"/>
          <w:lang w:bidi="my-MM"/>
        </w:rPr>
        <w:t>Ng on Coursera</w:t>
      </w:r>
    </w:p>
    <w:p w14:paraId="7654B6F9" w14:textId="3697B7F2" w:rsidR="00FC7D3B" w:rsidRPr="00B44F05" w:rsidRDefault="00FC7D3B" w:rsidP="00B44F05">
      <w:pPr>
        <w:pStyle w:val="ListParagraph"/>
        <w:numPr>
          <w:ilvl w:val="0"/>
          <w:numId w:val="25"/>
        </w:numPr>
        <w:spacing w:before="0" w:after="0" w:line="276" w:lineRule="auto"/>
        <w:jc w:val="both"/>
        <w:rPr>
          <w:rFonts w:ascii="Pyidaungsu" w:hAnsi="Pyidaungsu" w:cs="Pyidaungsu"/>
          <w:sz w:val="28"/>
          <w:szCs w:val="28"/>
          <w:lang w:bidi="my-MM"/>
        </w:rPr>
      </w:pPr>
      <w:r w:rsidRPr="00B44F05">
        <w:rPr>
          <w:rFonts w:ascii="Pyidaungsu" w:hAnsi="Pyidaungsu" w:cs="Pyidaungsu"/>
          <w:sz w:val="28"/>
          <w:szCs w:val="28"/>
          <w:cs/>
          <w:lang w:bidi="my-MM"/>
        </w:rPr>
        <w:t>"</w:t>
      </w:r>
      <w:r w:rsidR="005A3114" w:rsidRPr="00B44F05">
        <w:rPr>
          <w:rFonts w:ascii="Pyidaungsu" w:hAnsi="Pyidaungsu" w:cs="Pyidaungsu"/>
          <w:sz w:val="28"/>
          <w:szCs w:val="28"/>
          <w:lang w:bidi="my-MM"/>
        </w:rPr>
        <w:t>Machine</w:t>
      </w:r>
      <w:r w:rsidRPr="00B44F05">
        <w:rPr>
          <w:rFonts w:ascii="Pyidaungsu" w:hAnsi="Pyidaungsu" w:cs="Pyidaungsu"/>
          <w:sz w:val="28"/>
          <w:szCs w:val="28"/>
          <w:lang w:bidi="my-MM"/>
        </w:rPr>
        <w:t xml:space="preserve"> </w:t>
      </w:r>
      <w:r w:rsidR="00A368D8" w:rsidRPr="00B44F05">
        <w:rPr>
          <w:rFonts w:ascii="Pyidaungsu" w:hAnsi="Pyidaungsu" w:cs="Pyidaungsu"/>
          <w:sz w:val="28"/>
          <w:szCs w:val="28"/>
          <w:lang w:bidi="my-MM"/>
        </w:rPr>
        <w:t>Learning</w:t>
      </w:r>
      <w:r w:rsidRPr="00B44F05">
        <w:rPr>
          <w:rFonts w:ascii="Pyidaungsu" w:hAnsi="Pyidaungsu" w:cs="Pyidaungsu"/>
          <w:sz w:val="28"/>
          <w:szCs w:val="28"/>
          <w:lang w:bidi="my-MM"/>
        </w:rPr>
        <w:t>" by Georgia Tech on Udacity</w:t>
      </w:r>
      <w:r w:rsidRPr="00B44F05">
        <w:rPr>
          <w:rFonts w:ascii="Pyidaungsu" w:hAnsi="Pyidaungsu" w:cs="Pyidaungsu"/>
          <w:sz w:val="28"/>
          <w:szCs w:val="28"/>
          <w:cs/>
          <w:lang w:bidi="my-MM"/>
        </w:rPr>
        <w:t xml:space="preserve"> </w:t>
      </w:r>
    </w:p>
    <w:p w14:paraId="513DB69A" w14:textId="111CF18F" w:rsidR="00FC7D3B" w:rsidRPr="00B44F05" w:rsidRDefault="00FC7D3B" w:rsidP="00B44F05">
      <w:pPr>
        <w:pStyle w:val="ListParagraph"/>
        <w:numPr>
          <w:ilvl w:val="0"/>
          <w:numId w:val="25"/>
        </w:numPr>
        <w:spacing w:before="0" w:after="0" w:line="276" w:lineRule="auto"/>
        <w:jc w:val="both"/>
        <w:rPr>
          <w:rFonts w:ascii="Pyidaungsu" w:hAnsi="Pyidaungsu" w:cs="Pyidaungsu"/>
          <w:sz w:val="28"/>
          <w:szCs w:val="28"/>
          <w:lang w:bidi="my-MM"/>
        </w:rPr>
      </w:pPr>
      <w:r w:rsidRPr="00B44F05">
        <w:rPr>
          <w:rFonts w:ascii="Pyidaungsu" w:hAnsi="Pyidaungsu" w:cs="Pyidaungsu"/>
          <w:sz w:val="28"/>
          <w:szCs w:val="28"/>
          <w:cs/>
          <w:lang w:bidi="my-MM"/>
        </w:rPr>
        <w:t>"</w:t>
      </w:r>
      <w:r w:rsidRPr="00B44F05">
        <w:rPr>
          <w:rFonts w:ascii="Pyidaungsu" w:hAnsi="Pyidaungsu" w:cs="Pyidaungsu"/>
          <w:sz w:val="28"/>
          <w:szCs w:val="28"/>
          <w:lang w:bidi="my-MM"/>
        </w:rPr>
        <w:t xml:space="preserve">Deep </w:t>
      </w:r>
      <w:r w:rsidR="00A368D8" w:rsidRPr="00B44F05">
        <w:rPr>
          <w:rFonts w:ascii="Pyidaungsu" w:hAnsi="Pyidaungsu" w:cs="Pyidaungsu"/>
          <w:sz w:val="28"/>
          <w:szCs w:val="28"/>
          <w:lang w:bidi="my-MM"/>
        </w:rPr>
        <w:t>Learning</w:t>
      </w:r>
      <w:r w:rsidRPr="00B44F05">
        <w:rPr>
          <w:rFonts w:ascii="Pyidaungsu" w:hAnsi="Pyidaungsu" w:cs="Pyidaungsu"/>
          <w:sz w:val="28"/>
          <w:szCs w:val="28"/>
          <w:lang w:bidi="my-MM"/>
        </w:rPr>
        <w:t>" by Andrew Ng on Coursera</w:t>
      </w:r>
    </w:p>
    <w:p w14:paraId="47930112" w14:textId="2195029A" w:rsidR="00FC7D3B" w:rsidRPr="00B44F05" w:rsidRDefault="00FC7D3B" w:rsidP="00B44F05">
      <w:pPr>
        <w:pStyle w:val="ListParagraph"/>
        <w:numPr>
          <w:ilvl w:val="0"/>
          <w:numId w:val="25"/>
        </w:numPr>
        <w:spacing w:before="0" w:after="0" w:line="276" w:lineRule="auto"/>
        <w:jc w:val="both"/>
        <w:rPr>
          <w:rFonts w:ascii="Pyidaungsu" w:hAnsi="Pyidaungsu" w:cs="Pyidaungsu"/>
          <w:sz w:val="28"/>
          <w:szCs w:val="28"/>
          <w:lang w:bidi="my-MM"/>
        </w:rPr>
      </w:pPr>
      <w:r w:rsidRPr="00B44F05">
        <w:rPr>
          <w:rFonts w:ascii="Pyidaungsu" w:hAnsi="Pyidaungsu" w:cs="Pyidaungsu"/>
          <w:sz w:val="28"/>
          <w:szCs w:val="28"/>
          <w:cs/>
          <w:lang w:bidi="my-MM"/>
        </w:rPr>
        <w:t>"</w:t>
      </w:r>
      <w:r w:rsidRPr="00B44F05">
        <w:rPr>
          <w:rFonts w:ascii="Pyidaungsu" w:hAnsi="Pyidaungsu" w:cs="Pyidaungsu"/>
          <w:sz w:val="28"/>
          <w:szCs w:val="28"/>
          <w:lang w:bidi="my-MM"/>
        </w:rPr>
        <w:t xml:space="preserve">Applied </w:t>
      </w:r>
      <w:r w:rsidR="00E209CF" w:rsidRPr="00B44F05">
        <w:rPr>
          <w:rFonts w:ascii="Pyidaungsu" w:hAnsi="Pyidaungsu" w:cs="Pyidaungsu"/>
          <w:sz w:val="28"/>
          <w:szCs w:val="28"/>
          <w:lang w:bidi="my-MM"/>
        </w:rPr>
        <w:t>Data</w:t>
      </w:r>
      <w:r w:rsidRPr="00B44F05">
        <w:rPr>
          <w:rFonts w:ascii="Pyidaungsu" w:hAnsi="Pyidaungsu" w:cs="Pyidaungsu"/>
          <w:sz w:val="28"/>
          <w:szCs w:val="28"/>
          <w:lang w:bidi="my-MM"/>
        </w:rPr>
        <w:t xml:space="preserve"> Science with Python" on Coursera</w:t>
      </w:r>
    </w:p>
    <w:p w14:paraId="369E0C54" w14:textId="2F3B2DC5" w:rsidR="00FC7D3B" w:rsidRPr="00B44F05" w:rsidRDefault="00FC7D3B" w:rsidP="00B44F05">
      <w:pPr>
        <w:pStyle w:val="ListParagraph"/>
        <w:numPr>
          <w:ilvl w:val="0"/>
          <w:numId w:val="25"/>
        </w:numPr>
        <w:spacing w:before="0" w:after="0" w:line="276" w:lineRule="auto"/>
        <w:jc w:val="both"/>
        <w:rPr>
          <w:rFonts w:ascii="Pyidaungsu" w:hAnsi="Pyidaungsu" w:cs="Pyidaungsu"/>
          <w:sz w:val="28"/>
          <w:szCs w:val="28"/>
          <w:lang w:bidi="my-MM"/>
        </w:rPr>
      </w:pPr>
      <w:r w:rsidRPr="00B44F05">
        <w:rPr>
          <w:rFonts w:ascii="Pyidaungsu" w:hAnsi="Pyidaungsu" w:cs="Pyidaungsu"/>
          <w:sz w:val="28"/>
          <w:szCs w:val="28"/>
          <w:cs/>
          <w:lang w:bidi="my-MM"/>
        </w:rPr>
        <w:t>"</w:t>
      </w:r>
      <w:r w:rsidRPr="00B44F05">
        <w:rPr>
          <w:rFonts w:ascii="Pyidaungsu" w:hAnsi="Pyidaungsu" w:cs="Pyidaungsu"/>
          <w:sz w:val="28"/>
          <w:szCs w:val="28"/>
          <w:lang w:bidi="my-MM"/>
        </w:rPr>
        <w:t>Introduction to</w:t>
      </w:r>
      <w:r w:rsidR="005E4603" w:rsidRPr="00B44F05">
        <w:rPr>
          <w:rFonts w:ascii="Pyidaungsu" w:hAnsi="Pyidaungsu" w:cs="Pyidaungsu"/>
          <w:sz w:val="28"/>
          <w:szCs w:val="28"/>
          <w:cs/>
          <w:lang w:bidi="my-MM"/>
        </w:rPr>
        <w:t xml:space="preserve"> </w:t>
      </w:r>
      <w:r w:rsidR="005A3114" w:rsidRPr="00B44F05">
        <w:rPr>
          <w:rFonts w:ascii="Pyidaungsu" w:hAnsi="Pyidaungsu" w:cs="Pyidaungsu"/>
          <w:sz w:val="28"/>
          <w:szCs w:val="28"/>
          <w:lang w:bidi="my-MM"/>
        </w:rPr>
        <w:t>Machine</w:t>
      </w:r>
      <w:r w:rsidRPr="00B44F05">
        <w:rPr>
          <w:rFonts w:ascii="Pyidaungsu" w:hAnsi="Pyidaungsu" w:cs="Pyidaungsu"/>
          <w:sz w:val="28"/>
          <w:szCs w:val="28"/>
          <w:lang w:bidi="my-MM"/>
        </w:rPr>
        <w:t xml:space="preserve"> </w:t>
      </w:r>
      <w:r w:rsidR="00A368D8" w:rsidRPr="00B44F05">
        <w:rPr>
          <w:rFonts w:ascii="Pyidaungsu" w:hAnsi="Pyidaungsu" w:cs="Pyidaungsu"/>
          <w:sz w:val="28"/>
          <w:szCs w:val="28"/>
          <w:lang w:bidi="my-MM"/>
        </w:rPr>
        <w:t>Learning</w:t>
      </w:r>
      <w:r w:rsidRPr="00B44F05">
        <w:rPr>
          <w:rFonts w:ascii="Pyidaungsu" w:hAnsi="Pyidaungsu" w:cs="Pyidaungsu"/>
          <w:sz w:val="28"/>
          <w:szCs w:val="28"/>
          <w:lang w:bidi="my-MM"/>
        </w:rPr>
        <w:t xml:space="preserve"> with Python"</w:t>
      </w:r>
      <w:r w:rsidRPr="00B44F05">
        <w:rPr>
          <w:rFonts w:ascii="Pyidaungsu" w:hAnsi="Pyidaungsu" w:cs="Pyidaungsu"/>
          <w:sz w:val="28"/>
          <w:szCs w:val="28"/>
          <w:cs/>
          <w:lang w:bidi="my-MM"/>
        </w:rPr>
        <w:t xml:space="preserve"> </w:t>
      </w:r>
      <w:r w:rsidRPr="00B44F05">
        <w:rPr>
          <w:rFonts w:ascii="Pyidaungsu" w:hAnsi="Pyidaungsu" w:cs="Pyidaungsu"/>
          <w:sz w:val="28"/>
          <w:szCs w:val="28"/>
          <w:lang w:bidi="my-MM"/>
        </w:rPr>
        <w:t>by Sarah Guido and Andreas</w:t>
      </w:r>
      <w:r w:rsidR="005E4603" w:rsidRPr="00B44F05">
        <w:rPr>
          <w:rFonts w:ascii="Pyidaungsu" w:hAnsi="Pyidaungsu" w:cs="Pyidaungsu"/>
          <w:sz w:val="28"/>
          <w:szCs w:val="28"/>
          <w:cs/>
          <w:lang w:bidi="my-MM"/>
        </w:rPr>
        <w:t xml:space="preserve"> </w:t>
      </w:r>
      <w:r w:rsidRPr="00B44F05">
        <w:rPr>
          <w:rFonts w:ascii="Pyidaungsu" w:hAnsi="Pyidaungsu" w:cs="Pyidaungsu"/>
          <w:sz w:val="28"/>
          <w:szCs w:val="28"/>
          <w:lang w:bidi="my-MM"/>
        </w:rPr>
        <w:t>M</w:t>
      </w:r>
      <w:r w:rsidRPr="00B44F05">
        <w:rPr>
          <w:rFonts w:ascii="Calibri" w:hAnsi="Calibri" w:cs="Calibri"/>
          <w:sz w:val="28"/>
          <w:szCs w:val="28"/>
          <w:lang w:bidi="my-MM"/>
        </w:rPr>
        <w:t>ü</w:t>
      </w:r>
      <w:r w:rsidRPr="00B44F05">
        <w:rPr>
          <w:rFonts w:ascii="Pyidaungsu" w:hAnsi="Pyidaungsu" w:cs="Pyidaungsu"/>
          <w:sz w:val="28"/>
          <w:szCs w:val="28"/>
          <w:lang w:bidi="my-MM"/>
        </w:rPr>
        <w:t>ller on Coursera</w:t>
      </w:r>
    </w:p>
    <w:p w14:paraId="1430EE40" w14:textId="26554FF1" w:rsidR="00FC7D3B" w:rsidRPr="00B44F05" w:rsidRDefault="00FC7D3B" w:rsidP="00B44F05">
      <w:pPr>
        <w:pStyle w:val="ListParagraph"/>
        <w:numPr>
          <w:ilvl w:val="0"/>
          <w:numId w:val="25"/>
        </w:numPr>
        <w:spacing w:before="0" w:after="0" w:line="276" w:lineRule="auto"/>
        <w:jc w:val="both"/>
        <w:rPr>
          <w:rFonts w:ascii="Pyidaungsu" w:hAnsi="Pyidaungsu" w:cs="Pyidaungsu"/>
          <w:sz w:val="28"/>
          <w:szCs w:val="28"/>
          <w:lang w:bidi="my-MM"/>
        </w:rPr>
      </w:pPr>
      <w:r w:rsidRPr="00B44F05">
        <w:rPr>
          <w:rFonts w:ascii="Pyidaungsu" w:hAnsi="Pyidaungsu" w:cs="Pyidaungsu"/>
          <w:sz w:val="28"/>
          <w:szCs w:val="28"/>
          <w:cs/>
          <w:lang w:bidi="my-MM"/>
        </w:rPr>
        <w:t>"</w:t>
      </w:r>
      <w:r w:rsidR="005A3114" w:rsidRPr="00B44F05">
        <w:rPr>
          <w:rFonts w:ascii="Pyidaungsu" w:hAnsi="Pyidaungsu" w:cs="Pyidaungsu"/>
          <w:sz w:val="28"/>
          <w:szCs w:val="28"/>
          <w:lang w:bidi="my-MM"/>
        </w:rPr>
        <w:t>Machine</w:t>
      </w:r>
      <w:r w:rsidRPr="00B44F05">
        <w:rPr>
          <w:rFonts w:ascii="Pyidaungsu" w:hAnsi="Pyidaungsu" w:cs="Pyidaungsu"/>
          <w:sz w:val="28"/>
          <w:szCs w:val="28"/>
          <w:lang w:bidi="my-MM"/>
        </w:rPr>
        <w:t xml:space="preserve"> </w:t>
      </w:r>
      <w:r w:rsidR="00A368D8" w:rsidRPr="00B44F05">
        <w:rPr>
          <w:rFonts w:ascii="Pyidaungsu" w:hAnsi="Pyidaungsu" w:cs="Pyidaungsu"/>
          <w:sz w:val="28"/>
          <w:szCs w:val="28"/>
          <w:lang w:bidi="my-MM"/>
        </w:rPr>
        <w:t>Learning</w:t>
      </w:r>
      <w:r w:rsidRPr="00B44F05">
        <w:rPr>
          <w:rFonts w:ascii="Pyidaungsu" w:hAnsi="Pyidaungsu" w:cs="Pyidaungsu"/>
          <w:sz w:val="28"/>
          <w:szCs w:val="28"/>
          <w:lang w:bidi="my-MM"/>
        </w:rPr>
        <w:t xml:space="preserve"> A-Z: Hands-On Python and R</w:t>
      </w:r>
      <w:r w:rsidRPr="00B44F05">
        <w:rPr>
          <w:rFonts w:ascii="Pyidaungsu" w:hAnsi="Pyidaungsu" w:cs="Pyidaungsu"/>
          <w:sz w:val="28"/>
          <w:szCs w:val="28"/>
          <w:cs/>
          <w:lang w:bidi="my-MM"/>
        </w:rPr>
        <w:t xml:space="preserve"> </w:t>
      </w:r>
      <w:r w:rsidRPr="00B44F05">
        <w:rPr>
          <w:rFonts w:ascii="Pyidaungsu" w:hAnsi="Pyidaungsu" w:cs="Pyidaungsu"/>
          <w:sz w:val="28"/>
          <w:szCs w:val="28"/>
          <w:lang w:bidi="my-MM"/>
        </w:rPr>
        <w:t xml:space="preserve">In </w:t>
      </w:r>
      <w:r w:rsidR="00E209CF" w:rsidRPr="00B44F05">
        <w:rPr>
          <w:rFonts w:ascii="Pyidaungsu" w:hAnsi="Pyidaungsu" w:cs="Pyidaungsu"/>
          <w:sz w:val="28"/>
          <w:szCs w:val="28"/>
          <w:lang w:bidi="my-MM"/>
        </w:rPr>
        <w:t>Data</w:t>
      </w:r>
      <w:r w:rsidRPr="00B44F05">
        <w:rPr>
          <w:rFonts w:ascii="Pyidaungsu" w:hAnsi="Pyidaungsu" w:cs="Pyidaungsu"/>
          <w:sz w:val="28"/>
          <w:szCs w:val="28"/>
          <w:lang w:bidi="my-MM"/>
        </w:rPr>
        <w:t xml:space="preserve"> Science" by Kirill Eremenko and </w:t>
      </w:r>
      <w:proofErr w:type="spellStart"/>
      <w:r w:rsidRPr="00B44F05">
        <w:rPr>
          <w:rFonts w:ascii="Pyidaungsu" w:hAnsi="Pyidaungsu" w:cs="Pyidaungsu"/>
          <w:sz w:val="28"/>
          <w:szCs w:val="28"/>
          <w:lang w:bidi="my-MM"/>
        </w:rPr>
        <w:t>Hadelin</w:t>
      </w:r>
      <w:proofErr w:type="spellEnd"/>
      <w:r w:rsidR="005E4603" w:rsidRPr="00B44F05">
        <w:rPr>
          <w:rFonts w:ascii="Pyidaungsu" w:hAnsi="Pyidaungsu" w:cs="Pyidaungsu"/>
          <w:sz w:val="28"/>
          <w:szCs w:val="28"/>
          <w:cs/>
          <w:lang w:bidi="my-MM"/>
        </w:rPr>
        <w:t xml:space="preserve"> </w:t>
      </w:r>
      <w:r w:rsidRPr="00B44F05">
        <w:rPr>
          <w:rFonts w:ascii="Pyidaungsu" w:hAnsi="Pyidaungsu" w:cs="Pyidaungsu"/>
          <w:sz w:val="28"/>
          <w:szCs w:val="28"/>
          <w:lang w:bidi="my-MM"/>
        </w:rPr>
        <w:t xml:space="preserve">de </w:t>
      </w:r>
      <w:proofErr w:type="spellStart"/>
      <w:r w:rsidRPr="00B44F05">
        <w:rPr>
          <w:rFonts w:ascii="Pyidaungsu" w:hAnsi="Pyidaungsu" w:cs="Pyidaungsu"/>
          <w:sz w:val="28"/>
          <w:szCs w:val="28"/>
          <w:lang w:bidi="my-MM"/>
        </w:rPr>
        <w:t>Ponteves</w:t>
      </w:r>
      <w:proofErr w:type="spellEnd"/>
      <w:r w:rsidRPr="00B44F05">
        <w:rPr>
          <w:rFonts w:ascii="Pyidaungsu" w:hAnsi="Pyidaungsu" w:cs="Pyidaungsu"/>
          <w:sz w:val="28"/>
          <w:szCs w:val="28"/>
          <w:lang w:bidi="my-MM"/>
        </w:rPr>
        <w:t xml:space="preserve"> on Udemy</w:t>
      </w:r>
    </w:p>
    <w:p w14:paraId="547C37A7" w14:textId="425CB85A" w:rsidR="00FC7D3B" w:rsidRPr="00B44F05" w:rsidRDefault="00FC7D3B" w:rsidP="00B44F05">
      <w:pPr>
        <w:pStyle w:val="ListParagraph"/>
        <w:numPr>
          <w:ilvl w:val="0"/>
          <w:numId w:val="25"/>
        </w:numPr>
        <w:spacing w:before="0" w:after="0" w:line="276" w:lineRule="auto"/>
        <w:jc w:val="both"/>
        <w:rPr>
          <w:rFonts w:ascii="Pyidaungsu" w:hAnsi="Pyidaungsu" w:cs="Pyidaungsu"/>
          <w:sz w:val="28"/>
          <w:szCs w:val="28"/>
          <w:lang w:bidi="my-MM"/>
        </w:rPr>
      </w:pPr>
      <w:r w:rsidRPr="00B44F05">
        <w:rPr>
          <w:rFonts w:ascii="Pyidaungsu" w:hAnsi="Pyidaungsu" w:cs="Pyidaungsu"/>
          <w:sz w:val="28"/>
          <w:szCs w:val="28"/>
          <w:cs/>
          <w:lang w:bidi="my-MM"/>
        </w:rPr>
        <w:t>"</w:t>
      </w:r>
      <w:r w:rsidR="005A3114" w:rsidRPr="00B44F05">
        <w:rPr>
          <w:rFonts w:ascii="Pyidaungsu" w:hAnsi="Pyidaungsu" w:cs="Pyidaungsu"/>
          <w:sz w:val="28"/>
          <w:szCs w:val="28"/>
          <w:lang w:bidi="my-MM"/>
        </w:rPr>
        <w:t>Machine</w:t>
      </w:r>
      <w:r w:rsidRPr="00B44F05">
        <w:rPr>
          <w:rFonts w:ascii="Pyidaungsu" w:hAnsi="Pyidaungsu" w:cs="Pyidaungsu"/>
          <w:sz w:val="28"/>
          <w:szCs w:val="28"/>
          <w:lang w:bidi="my-MM"/>
        </w:rPr>
        <w:t xml:space="preserve"> </w:t>
      </w:r>
      <w:r w:rsidR="00A368D8" w:rsidRPr="00B44F05">
        <w:rPr>
          <w:rFonts w:ascii="Pyidaungsu" w:hAnsi="Pyidaungsu" w:cs="Pyidaungsu"/>
          <w:sz w:val="28"/>
          <w:szCs w:val="28"/>
          <w:lang w:bidi="my-MM"/>
        </w:rPr>
        <w:t>Learning</w:t>
      </w:r>
      <w:r w:rsidRPr="00B44F05">
        <w:rPr>
          <w:rFonts w:ascii="Pyidaungsu" w:hAnsi="Pyidaungsu" w:cs="Pyidaungsu"/>
          <w:sz w:val="28"/>
          <w:szCs w:val="28"/>
          <w:lang w:bidi="my-MM"/>
        </w:rPr>
        <w:t xml:space="preserve"> for </w:t>
      </w:r>
      <w:r w:rsidR="00E209CF" w:rsidRPr="00B44F05">
        <w:rPr>
          <w:rFonts w:ascii="Pyidaungsu" w:hAnsi="Pyidaungsu" w:cs="Pyidaungsu"/>
          <w:sz w:val="28"/>
          <w:szCs w:val="28"/>
          <w:lang w:bidi="my-MM"/>
        </w:rPr>
        <w:t>Data</w:t>
      </w:r>
      <w:r w:rsidRPr="00B44F05">
        <w:rPr>
          <w:rFonts w:ascii="Pyidaungsu" w:hAnsi="Pyidaungsu" w:cs="Pyidaungsu"/>
          <w:sz w:val="28"/>
          <w:szCs w:val="28"/>
          <w:lang w:bidi="my-MM"/>
        </w:rPr>
        <w:t xml:space="preserve"> Science and Analytics"</w:t>
      </w:r>
      <w:r w:rsidRPr="00B44F05">
        <w:rPr>
          <w:rFonts w:ascii="Pyidaungsu" w:hAnsi="Pyidaungsu" w:cs="Pyidaungsu"/>
          <w:sz w:val="28"/>
          <w:szCs w:val="28"/>
          <w:cs/>
          <w:lang w:bidi="my-MM"/>
        </w:rPr>
        <w:t xml:space="preserve"> </w:t>
      </w:r>
      <w:r w:rsidRPr="00B44F05">
        <w:rPr>
          <w:rFonts w:ascii="Pyidaungsu" w:hAnsi="Pyidaungsu" w:cs="Pyidaungsu"/>
          <w:sz w:val="28"/>
          <w:szCs w:val="28"/>
          <w:lang w:bidi="my-MM"/>
        </w:rPr>
        <w:t>by Columbia University on edX</w:t>
      </w:r>
    </w:p>
    <w:p w14:paraId="349839AA" w14:textId="77777777" w:rsidR="00FC7D3B" w:rsidRPr="0000610D" w:rsidRDefault="00FC7D3B" w:rsidP="00B44F05">
      <w:pPr>
        <w:spacing w:line="276" w:lineRule="auto"/>
        <w:ind w:firstLine="0"/>
        <w:jc w:val="both"/>
        <w:rPr>
          <w:rFonts w:ascii="Pyidaungsu" w:hAnsi="Pyidaungsu" w:cs="Pyidaungsu"/>
          <w:sz w:val="28"/>
          <w:szCs w:val="28"/>
          <w:cs/>
          <w:lang w:bidi="my-MM"/>
        </w:rPr>
      </w:pPr>
    </w:p>
    <w:p w14:paraId="457F4D62" w14:textId="442F9FCB" w:rsidR="00CE4D7D" w:rsidRPr="00B44F05" w:rsidRDefault="00D4200D" w:rsidP="0000610D">
      <w:pPr>
        <w:spacing w:line="276" w:lineRule="auto"/>
        <w:ind w:firstLine="0"/>
        <w:rPr>
          <w:rFonts w:ascii="Pyidaungsu" w:hAnsi="Pyidaungsu" w:cs="Pyidaungsu"/>
          <w:b/>
          <w:bCs/>
          <w:sz w:val="28"/>
          <w:szCs w:val="28"/>
          <w:lang w:bidi="my-MM"/>
        </w:rPr>
      </w:pPr>
      <w:r w:rsidRPr="0000610D">
        <w:rPr>
          <w:rFonts w:ascii="Pyidaungsu" w:hAnsi="Pyidaungsu" w:cs="Pyidaungsu"/>
          <w:sz w:val="28"/>
          <w:szCs w:val="28"/>
        </w:rPr>
        <w:br w:type="page"/>
      </w:r>
      <w:proofErr w:type="spellStart"/>
      <w:r w:rsidR="00CE4D7D" w:rsidRPr="00B44F05">
        <w:rPr>
          <w:rFonts w:ascii="Pyidaungsu" w:hAnsi="Pyidaungsu" w:cs="Pyidaungsu"/>
          <w:b/>
          <w:bCs/>
          <w:sz w:val="28"/>
          <w:szCs w:val="28"/>
          <w:lang w:bidi="my-MM"/>
        </w:rPr>
        <w:lastRenderedPageBreak/>
        <w:t>ChatGPT</w:t>
      </w:r>
      <w:proofErr w:type="spellEnd"/>
      <w:r w:rsidR="00CE4D7D" w:rsidRPr="00B44F05">
        <w:rPr>
          <w:rFonts w:ascii="Pyidaungsu" w:hAnsi="Pyidaungsu" w:cs="Pyidaungsu"/>
          <w:b/>
          <w:bCs/>
          <w:sz w:val="28"/>
          <w:szCs w:val="28"/>
          <w:cs/>
          <w:lang w:bidi="my-MM"/>
        </w:rPr>
        <w:t xml:space="preserve"> မှ </w:t>
      </w:r>
      <w:r w:rsidR="00B44F05" w:rsidRPr="00B44F05">
        <w:rPr>
          <w:rFonts w:ascii="Pyidaungsu" w:hAnsi="Pyidaungsu" w:cs="Pyidaungsu" w:hint="cs"/>
          <w:b/>
          <w:bCs/>
          <w:sz w:val="28"/>
          <w:szCs w:val="28"/>
          <w:cs/>
          <w:lang w:bidi="my-MM"/>
        </w:rPr>
        <w:t>အကြံပြုသော</w:t>
      </w:r>
      <w:r w:rsidR="00B44F05" w:rsidRPr="00B44F05">
        <w:rPr>
          <w:rFonts w:ascii="Pyidaungsu" w:hAnsi="Pyidaungsu" w:cs="Pyidaungsu"/>
          <w:b/>
          <w:bCs/>
          <w:sz w:val="28"/>
          <w:szCs w:val="28"/>
          <w:cs/>
          <w:lang w:bidi="my-MM"/>
        </w:rPr>
        <w:t xml:space="preserve"> </w:t>
      </w:r>
      <w:r w:rsidR="00CE4D7D" w:rsidRPr="00B44F05">
        <w:rPr>
          <w:rFonts w:ascii="Pyidaungsu" w:hAnsi="Pyidaungsu" w:cs="Pyidaungsu"/>
          <w:b/>
          <w:bCs/>
          <w:sz w:val="28"/>
          <w:szCs w:val="28"/>
          <w:cs/>
          <w:lang w:bidi="my-MM"/>
        </w:rPr>
        <w:t>စာအုပ်များ</w:t>
      </w:r>
    </w:p>
    <w:p w14:paraId="1D18BD87" w14:textId="36044506" w:rsidR="00B35C48" w:rsidRPr="0000610D" w:rsidRDefault="00B44F05" w:rsidP="0000610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၆</w:t>
      </w:r>
      <w:r w:rsidR="00CE4D7D" w:rsidRPr="0000610D">
        <w:rPr>
          <w:rFonts w:ascii="Pyidaungsu" w:hAnsi="Pyidaungsu" w:cs="Pyidaungsu"/>
          <w:sz w:val="28"/>
          <w:szCs w:val="28"/>
          <w:cs/>
          <w:lang w:bidi="my-MM"/>
        </w:rPr>
        <w:t>။</w:t>
      </w:r>
      <w:r w:rsidR="00CE4D7D" w:rsidRPr="0000610D">
        <w:rPr>
          <w:rFonts w:ascii="Pyidaungsu" w:hAnsi="Pyidaungsu" w:cs="Pyidaungsu"/>
          <w:sz w:val="28"/>
          <w:szCs w:val="28"/>
          <w:cs/>
          <w:lang w:bidi="my-MM"/>
        </w:rPr>
        <w:tab/>
        <w:t>အွန်လိုင်း</w:t>
      </w:r>
      <w:r w:rsidR="00B35C48" w:rsidRPr="0000610D">
        <w:rPr>
          <w:rFonts w:ascii="Pyidaungsu" w:hAnsi="Pyidaungsu" w:cs="Pyidaungsu"/>
          <w:sz w:val="28"/>
          <w:szCs w:val="28"/>
          <w:cs/>
          <w:lang w:bidi="my-MM"/>
        </w:rPr>
        <w:t>သင်တန်းများသည် ဘာသာရပ်တ</w:t>
      </w:r>
      <w:r w:rsidR="00800091">
        <w:rPr>
          <w:rFonts w:ascii="Pyidaungsu" w:hAnsi="Pyidaungsu" w:cs="Pyidaungsu" w:hint="cs"/>
          <w:sz w:val="28"/>
          <w:szCs w:val="28"/>
          <w:cs/>
          <w:lang w:bidi="my-MM"/>
        </w:rPr>
        <w:t>စ်</w:t>
      </w:r>
      <w:r w:rsidR="00B35C48" w:rsidRPr="0000610D">
        <w:rPr>
          <w:rFonts w:ascii="Pyidaungsu" w:hAnsi="Pyidaungsu" w:cs="Pyidaungsu"/>
          <w:sz w:val="28"/>
          <w:szCs w:val="28"/>
          <w:cs/>
          <w:lang w:bidi="my-MM"/>
        </w:rPr>
        <w:t>ခုကို လျင်လျင်မြန်မြန်နှင့် အလွယ်</w:t>
      </w:r>
      <w:r>
        <w:rPr>
          <w:rFonts w:ascii="Pyidaungsu" w:hAnsi="Pyidaungsu" w:cs="Pyidaungsu" w:hint="cs"/>
          <w:sz w:val="28"/>
          <w:szCs w:val="28"/>
          <w:cs/>
          <w:lang w:bidi="my-MM"/>
        </w:rPr>
        <w:t xml:space="preserve"> </w:t>
      </w:r>
      <w:r w:rsidR="00B35C48" w:rsidRPr="0000610D">
        <w:rPr>
          <w:rFonts w:ascii="Pyidaungsu" w:hAnsi="Pyidaungsu" w:cs="Pyidaungsu"/>
          <w:sz w:val="28"/>
          <w:szCs w:val="28"/>
          <w:cs/>
          <w:lang w:bidi="my-MM"/>
        </w:rPr>
        <w:t xml:space="preserve">တကူ လေ့လာရန် အထောက်အပံ့ကောင်းများ ဖြစ်ပါသည်။ အခမဲ့ သင်တန်းများ ရှိသကဲ့သို့ အခကြေးငွေယူ၍ သင်ကြား ပေးနေသည့် သင်တန်းများလည်း အများအပြား ရှိပါသည်။ သို့သော် အရည်အသွေး ပြည့်၀ကောင်းမွန်သည့် သင်တန်းများနည်းတူ အရည်အသွေး မပြည့်မီသည့် သင်တန်းများလည်း ရှိနေသည်ကို သတိပြုရမည် ဖြစ်သည်။ အရည်အသွေး မပြည့်မီသည့် သင်တန်းများကြောင့် စာဖတ်သူ၏ အချိန်နှင့် ခွန်အားကို ဆုံးရှံးစေရုံမက သင်ယူလိုစိတ်ကိုပါ ဖျက်ဆီးစေနိုင်ရာ သင်တန်းကောင်းများကို ရွေးချယ်တတ်ရန် လိုအပ် ပါသည်။ </w:t>
      </w:r>
    </w:p>
    <w:p w14:paraId="7BFB5179" w14:textId="4F765B72" w:rsidR="00B35C48" w:rsidRPr="0000610D" w:rsidRDefault="00B44F05" w:rsidP="0000610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၇</w:t>
      </w:r>
      <w:r w:rsidR="00B35C48" w:rsidRPr="0000610D">
        <w:rPr>
          <w:rFonts w:ascii="Pyidaungsu" w:hAnsi="Pyidaungsu" w:cs="Pyidaungsu"/>
          <w:sz w:val="28"/>
          <w:szCs w:val="28"/>
          <w:cs/>
          <w:lang w:bidi="my-MM"/>
        </w:rPr>
        <w:t>။</w:t>
      </w:r>
      <w:r w:rsidR="00B35C48" w:rsidRPr="0000610D">
        <w:rPr>
          <w:rFonts w:ascii="Pyidaungsu" w:hAnsi="Pyidaungsu" w:cs="Pyidaungsu"/>
          <w:sz w:val="28"/>
          <w:szCs w:val="28"/>
          <w:cs/>
          <w:lang w:bidi="my-MM"/>
        </w:rPr>
        <w:tab/>
        <w:t>စာအုပ်များသည် ဘာသာရပ်</w:t>
      </w:r>
      <w:r w:rsidR="00FC642E">
        <w:rPr>
          <w:rFonts w:ascii="Pyidaungsu" w:hAnsi="Pyidaungsu" w:cs="Pyidaungsu"/>
          <w:sz w:val="28"/>
          <w:szCs w:val="28"/>
          <w:cs/>
          <w:lang w:bidi="my-MM"/>
        </w:rPr>
        <w:t>တစ်ခု</w:t>
      </w:r>
      <w:r w:rsidR="00B35C48" w:rsidRPr="0000610D">
        <w:rPr>
          <w:rFonts w:ascii="Pyidaungsu" w:hAnsi="Pyidaungsu" w:cs="Pyidaungsu"/>
          <w:sz w:val="28"/>
          <w:szCs w:val="28"/>
          <w:cs/>
          <w:lang w:bidi="my-MM"/>
        </w:rPr>
        <w:t>၏ သီအိုရီနှင့်သဘောတရားကို ပြည့်ပြည့်၀၀ နားလည်နိုင်စေမည့် အဖိုးတန်အထောက်အပံ့များ ဖြစ်ပါသည်။အွန်လိုင်းမှတဆင့် သင်ယူ</w:t>
      </w:r>
      <w:r>
        <w:rPr>
          <w:rFonts w:ascii="Pyidaungsu" w:hAnsi="Pyidaungsu" w:cs="Pyidaungsu" w:hint="cs"/>
          <w:sz w:val="28"/>
          <w:szCs w:val="28"/>
          <w:cs/>
          <w:lang w:bidi="my-MM"/>
        </w:rPr>
        <w:t xml:space="preserve"> </w:t>
      </w:r>
      <w:r w:rsidR="00B35C48" w:rsidRPr="0000610D">
        <w:rPr>
          <w:rFonts w:ascii="Pyidaungsu" w:hAnsi="Pyidaungsu" w:cs="Pyidaungsu"/>
          <w:sz w:val="28"/>
          <w:szCs w:val="28"/>
          <w:cs/>
          <w:lang w:bidi="my-MM"/>
        </w:rPr>
        <w:t xml:space="preserve">ရန် </w:t>
      </w:r>
      <w:r>
        <w:rPr>
          <w:rFonts w:ascii="Pyidaungsu" w:hAnsi="Pyidaungsu" w:cs="Pyidaungsu" w:hint="cs"/>
          <w:sz w:val="28"/>
          <w:szCs w:val="28"/>
          <w:cs/>
          <w:lang w:bidi="my-MM"/>
        </w:rPr>
        <w:t>အ</w:t>
      </w:r>
      <w:r w:rsidR="00B35C48" w:rsidRPr="0000610D">
        <w:rPr>
          <w:rFonts w:ascii="Pyidaungsu" w:hAnsi="Pyidaungsu" w:cs="Pyidaungsu"/>
          <w:sz w:val="28"/>
          <w:szCs w:val="28"/>
          <w:cs/>
          <w:lang w:bidi="my-MM"/>
        </w:rPr>
        <w:t>ခက်</w:t>
      </w:r>
      <w:r>
        <w:rPr>
          <w:rFonts w:ascii="Pyidaungsu" w:hAnsi="Pyidaungsu" w:cs="Pyidaungsu" w:hint="cs"/>
          <w:sz w:val="28"/>
          <w:szCs w:val="28"/>
          <w:cs/>
          <w:lang w:bidi="my-MM"/>
        </w:rPr>
        <w:t>အ</w:t>
      </w:r>
      <w:r w:rsidR="00B35C48" w:rsidRPr="0000610D">
        <w:rPr>
          <w:rFonts w:ascii="Pyidaungsu" w:hAnsi="Pyidaungsu" w:cs="Pyidaungsu"/>
          <w:sz w:val="28"/>
          <w:szCs w:val="28"/>
          <w:cs/>
          <w:lang w:bidi="my-MM"/>
        </w:rPr>
        <w:t>ခဲ</w:t>
      </w:r>
      <w:r>
        <w:rPr>
          <w:rFonts w:ascii="Pyidaungsu" w:hAnsi="Pyidaungsu" w:cs="Pyidaungsu" w:hint="cs"/>
          <w:sz w:val="28"/>
          <w:szCs w:val="28"/>
          <w:cs/>
          <w:lang w:bidi="my-MM"/>
        </w:rPr>
        <w:t>ရှိ</w:t>
      </w:r>
      <w:r w:rsidR="00B35C48" w:rsidRPr="0000610D">
        <w:rPr>
          <w:rFonts w:ascii="Pyidaungsu" w:hAnsi="Pyidaungsu" w:cs="Pyidaungsu"/>
          <w:sz w:val="28"/>
          <w:szCs w:val="28"/>
          <w:cs/>
          <w:lang w:bidi="my-MM"/>
        </w:rPr>
        <w:t>နေသူများအတွက် စာအုပ်များမှ လေ့လာ</w:t>
      </w:r>
      <w:r>
        <w:rPr>
          <w:rFonts w:ascii="Pyidaungsu" w:hAnsi="Pyidaungsu" w:cs="Pyidaungsu" w:hint="cs"/>
          <w:sz w:val="28"/>
          <w:szCs w:val="28"/>
          <w:cs/>
          <w:lang w:bidi="my-MM"/>
        </w:rPr>
        <w:t xml:space="preserve">သင်ယူနိုင်ပါသည်။ </w:t>
      </w:r>
    </w:p>
    <w:p w14:paraId="2CE108D8" w14:textId="6F31FCA9" w:rsidR="005E4603" w:rsidRPr="0000610D" w:rsidRDefault="005E4603" w:rsidP="0000610D">
      <w:pPr>
        <w:spacing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၉။</w:t>
      </w:r>
      <w:r w:rsidRPr="0000610D">
        <w:rPr>
          <w:rFonts w:ascii="Pyidaungsu" w:hAnsi="Pyidaungsu" w:cs="Pyidaungsu"/>
          <w:sz w:val="28"/>
          <w:szCs w:val="28"/>
          <w:cs/>
          <w:lang w:bidi="my-MM"/>
        </w:rPr>
        <w:tab/>
      </w:r>
      <w:proofErr w:type="spellStart"/>
      <w:r w:rsidRPr="0000610D">
        <w:rPr>
          <w:rFonts w:ascii="Pyidaungsu" w:hAnsi="Pyidaungsu" w:cs="Pyidaungsu"/>
          <w:sz w:val="28"/>
          <w:szCs w:val="28"/>
          <w:lang w:bidi="my-MM"/>
        </w:rPr>
        <w:t>ChatGPT</w:t>
      </w:r>
      <w:proofErr w:type="spellEnd"/>
      <w:r w:rsidRPr="0000610D">
        <w:rPr>
          <w:rFonts w:ascii="Pyidaungsu" w:hAnsi="Pyidaungsu" w:cs="Pyidaungsu"/>
          <w:sz w:val="28"/>
          <w:szCs w:val="28"/>
          <w:cs/>
          <w:lang w:bidi="my-MM"/>
        </w:rPr>
        <w:t xml:space="preserve"> မှ </w:t>
      </w:r>
      <w:r w:rsidR="00800091" w:rsidRPr="00B44F05">
        <w:rPr>
          <w:rFonts w:ascii="Pyidaungsu" w:hAnsi="Pyidaungsu" w:cs="Pyidaungsu" w:hint="cs"/>
          <w:sz w:val="28"/>
          <w:szCs w:val="28"/>
          <w:cs/>
          <w:lang w:bidi="my-MM"/>
        </w:rPr>
        <w:t>အကြံပြု</w:t>
      </w:r>
      <w:r w:rsidR="00800091">
        <w:rPr>
          <w:rFonts w:ascii="Pyidaungsu" w:hAnsi="Pyidaungsu" w:cs="Pyidaungsu" w:hint="cs"/>
          <w:sz w:val="28"/>
          <w:szCs w:val="28"/>
          <w:cs/>
          <w:lang w:bidi="my-MM"/>
        </w:rPr>
        <w:t>သည့်</w:t>
      </w:r>
      <w:r w:rsidRPr="0000610D">
        <w:rPr>
          <w:rFonts w:ascii="Pyidaungsu" w:hAnsi="Pyidaungsu" w:cs="Pyidaungsu"/>
          <w:sz w:val="28"/>
          <w:szCs w:val="28"/>
          <w:cs/>
          <w:lang w:bidi="my-MM"/>
        </w:rPr>
        <w:t xml:space="preserve">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xml:space="preserve"> </w:t>
      </w:r>
      <w:r w:rsidRPr="0000610D">
        <w:rPr>
          <w:rFonts w:ascii="Pyidaungsu" w:hAnsi="Pyidaungsu" w:cs="Pyidaungsu"/>
          <w:sz w:val="28"/>
          <w:szCs w:val="28"/>
          <w:cs/>
          <w:lang w:bidi="my-MM"/>
        </w:rPr>
        <w:t xml:space="preserve">ဆိုင်ရာ စာအုပ်များမှာ အောက်ပါအတိုင်း ဖြစ်ပါသည်။ </w:t>
      </w:r>
    </w:p>
    <w:p w14:paraId="073986AF" w14:textId="5797A864" w:rsidR="005E4603" w:rsidRPr="0000610D" w:rsidRDefault="005E4603" w:rsidP="00800091">
      <w:pPr>
        <w:spacing w:after="0"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(က)</w:t>
      </w:r>
      <w:r w:rsidRPr="0000610D">
        <w:rPr>
          <w:rFonts w:ascii="Pyidaungsu" w:hAnsi="Pyidaungsu" w:cs="Pyidaungsu"/>
          <w:sz w:val="28"/>
          <w:szCs w:val="28"/>
        </w:rPr>
        <w:t xml:space="preserve"> </w:t>
      </w:r>
      <w:r w:rsidRPr="0000610D">
        <w:rPr>
          <w:rFonts w:ascii="Pyidaungsu" w:hAnsi="Pyidaungsu" w:cs="Pyidaungsu"/>
          <w:sz w:val="28"/>
          <w:szCs w:val="28"/>
          <w:cs/>
        </w:rPr>
        <w:tab/>
      </w:r>
      <w:r w:rsidRPr="0000610D">
        <w:rPr>
          <w:rFonts w:ascii="Pyidaungsu" w:hAnsi="Pyidaungsu" w:cs="Pyidaungsu"/>
          <w:sz w:val="28"/>
          <w:szCs w:val="28"/>
          <w:cs/>
          <w:lang w:bidi="my-MM"/>
        </w:rPr>
        <w:t>"</w:t>
      </w:r>
      <w:r w:rsidRPr="0000610D">
        <w:rPr>
          <w:rFonts w:ascii="Pyidaungsu" w:hAnsi="Pyidaungsu" w:cs="Pyidaungsu"/>
          <w:sz w:val="28"/>
          <w:szCs w:val="28"/>
          <w:lang w:bidi="my-MM"/>
        </w:rPr>
        <w:t xml:space="preserve">Pattern Recognition and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by</w:t>
      </w:r>
      <w:r w:rsidRPr="0000610D">
        <w:rPr>
          <w:rFonts w:ascii="Pyidaungsu" w:hAnsi="Pyidaungsu" w:cs="Pyidaungsu"/>
          <w:sz w:val="28"/>
          <w:szCs w:val="28"/>
          <w:cs/>
          <w:lang w:bidi="my-MM"/>
        </w:rPr>
        <w:t xml:space="preserve"> </w:t>
      </w:r>
      <w:r w:rsidRPr="0000610D">
        <w:rPr>
          <w:rFonts w:ascii="Pyidaungsu" w:hAnsi="Pyidaungsu" w:cs="Pyidaungsu"/>
          <w:sz w:val="28"/>
          <w:szCs w:val="28"/>
          <w:lang w:bidi="my-MM"/>
        </w:rPr>
        <w:t>Christopher</w:t>
      </w:r>
      <w:r w:rsidRPr="0000610D">
        <w:rPr>
          <w:rFonts w:ascii="Pyidaungsu" w:hAnsi="Pyidaungsu" w:cs="Pyidaungsu"/>
          <w:sz w:val="28"/>
          <w:szCs w:val="28"/>
          <w:cs/>
          <w:lang w:bidi="my-MM"/>
        </w:rPr>
        <w:t xml:space="preserve"> </w:t>
      </w:r>
      <w:r w:rsidRPr="0000610D">
        <w:rPr>
          <w:rFonts w:ascii="Pyidaungsu" w:hAnsi="Pyidaungsu" w:cs="Pyidaungsu"/>
          <w:sz w:val="28"/>
          <w:szCs w:val="28"/>
          <w:lang w:bidi="my-MM"/>
        </w:rPr>
        <w:t>M. Bishop</w:t>
      </w:r>
    </w:p>
    <w:p w14:paraId="36AF01D9" w14:textId="7023F46B" w:rsidR="005E4603" w:rsidRPr="0000610D" w:rsidRDefault="005E4603" w:rsidP="00800091">
      <w:pPr>
        <w:spacing w:after="0"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(ခ)</w:t>
      </w:r>
      <w:r w:rsidRPr="0000610D">
        <w:rPr>
          <w:rFonts w:ascii="Pyidaungsu" w:hAnsi="Pyidaungsu" w:cs="Pyidaungsu"/>
          <w:sz w:val="28"/>
          <w:szCs w:val="28"/>
          <w:cs/>
          <w:lang w:bidi="my-MM"/>
        </w:rPr>
        <w:tab/>
      </w:r>
      <w:r w:rsidRPr="0000610D">
        <w:rPr>
          <w:rFonts w:ascii="Pyidaungsu" w:hAnsi="Pyidaungsu" w:cs="Pyidaungsu"/>
          <w:sz w:val="28"/>
          <w:szCs w:val="28"/>
          <w:lang w:bidi="my-MM"/>
        </w:rPr>
        <w:t xml:space="preserve">Deep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xml:space="preserve">" by </w:t>
      </w:r>
      <w:proofErr w:type="spellStart"/>
      <w:r w:rsidRPr="0000610D">
        <w:rPr>
          <w:rFonts w:ascii="Pyidaungsu" w:hAnsi="Pyidaungsu" w:cs="Pyidaungsu"/>
          <w:sz w:val="28"/>
          <w:szCs w:val="28"/>
          <w:lang w:bidi="my-MM"/>
        </w:rPr>
        <w:t>Yoshua</w:t>
      </w:r>
      <w:proofErr w:type="spellEnd"/>
      <w:r w:rsidRPr="0000610D">
        <w:rPr>
          <w:rFonts w:ascii="Pyidaungsu" w:hAnsi="Pyidaungsu" w:cs="Pyidaungsu"/>
          <w:sz w:val="28"/>
          <w:szCs w:val="28"/>
          <w:lang w:bidi="my-MM"/>
        </w:rPr>
        <w:t xml:space="preserve"> </w:t>
      </w:r>
      <w:proofErr w:type="spellStart"/>
      <w:r w:rsidRPr="0000610D">
        <w:rPr>
          <w:rFonts w:ascii="Pyidaungsu" w:hAnsi="Pyidaungsu" w:cs="Pyidaungsu"/>
          <w:sz w:val="28"/>
          <w:szCs w:val="28"/>
          <w:lang w:bidi="my-MM"/>
        </w:rPr>
        <w:t>Bengio</w:t>
      </w:r>
      <w:proofErr w:type="spellEnd"/>
      <w:r w:rsidRPr="0000610D">
        <w:rPr>
          <w:rFonts w:ascii="Pyidaungsu" w:hAnsi="Pyidaungsu" w:cs="Pyidaungsu"/>
          <w:sz w:val="28"/>
          <w:szCs w:val="28"/>
          <w:lang w:bidi="my-MM"/>
        </w:rPr>
        <w:t>, Ian Goodfellow, and Aaron Courville</w:t>
      </w:r>
    </w:p>
    <w:p w14:paraId="7921ACA5" w14:textId="2E64A2E2" w:rsidR="005E4603" w:rsidRPr="0000610D" w:rsidRDefault="005E4603" w:rsidP="00800091">
      <w:pPr>
        <w:spacing w:after="0"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(ဂ)</w:t>
      </w:r>
      <w:r w:rsidRPr="0000610D">
        <w:rPr>
          <w:rFonts w:ascii="Pyidaungsu" w:hAnsi="Pyidaungsu" w:cs="Pyidaungsu"/>
          <w:sz w:val="28"/>
          <w:szCs w:val="28"/>
          <w:cs/>
          <w:lang w:bidi="my-MM"/>
        </w:rPr>
        <w:tab/>
        <w:t>"</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A Probabilistic Perspective"</w:t>
      </w:r>
      <w:r w:rsidRPr="0000610D">
        <w:rPr>
          <w:rFonts w:ascii="Pyidaungsu" w:hAnsi="Pyidaungsu" w:cs="Pyidaungsu"/>
          <w:sz w:val="28"/>
          <w:szCs w:val="28"/>
          <w:cs/>
          <w:lang w:bidi="my-MM"/>
        </w:rPr>
        <w:t xml:space="preserve"> </w:t>
      </w:r>
      <w:r w:rsidRPr="0000610D">
        <w:rPr>
          <w:rFonts w:ascii="Pyidaungsu" w:hAnsi="Pyidaungsu" w:cs="Pyidaungsu"/>
          <w:sz w:val="28"/>
          <w:szCs w:val="28"/>
          <w:lang w:bidi="my-MM"/>
        </w:rPr>
        <w:t xml:space="preserve">by Kevin </w:t>
      </w:r>
      <w:proofErr w:type="spellStart"/>
      <w:r w:rsidRPr="0000610D">
        <w:rPr>
          <w:rFonts w:ascii="Pyidaungsu" w:hAnsi="Pyidaungsu" w:cs="Pyidaungsu"/>
          <w:sz w:val="28"/>
          <w:szCs w:val="28"/>
          <w:lang w:bidi="my-MM"/>
        </w:rPr>
        <w:t>P.Murphy</w:t>
      </w:r>
      <w:proofErr w:type="spellEnd"/>
    </w:p>
    <w:p w14:paraId="6DC6544D" w14:textId="65C9953C" w:rsidR="005E4603" w:rsidRPr="0000610D" w:rsidRDefault="005E4603" w:rsidP="00800091">
      <w:pPr>
        <w:spacing w:after="0" w:line="276" w:lineRule="auto"/>
        <w:ind w:left="720" w:hanging="720"/>
        <w:jc w:val="both"/>
        <w:rPr>
          <w:rFonts w:ascii="Pyidaungsu" w:hAnsi="Pyidaungsu" w:cs="Pyidaungsu"/>
          <w:sz w:val="28"/>
          <w:szCs w:val="28"/>
          <w:lang w:bidi="my-MM"/>
        </w:rPr>
      </w:pPr>
      <w:r w:rsidRPr="0000610D">
        <w:rPr>
          <w:rFonts w:ascii="Pyidaungsu" w:hAnsi="Pyidaungsu" w:cs="Pyidaungsu"/>
          <w:sz w:val="28"/>
          <w:szCs w:val="28"/>
          <w:cs/>
          <w:lang w:bidi="my-MM"/>
        </w:rPr>
        <w:t>(ဃ)</w:t>
      </w:r>
      <w:r w:rsidRPr="0000610D">
        <w:rPr>
          <w:rFonts w:ascii="Pyidaungsu" w:hAnsi="Pyidaungsu" w:cs="Pyidaungsu"/>
          <w:sz w:val="28"/>
          <w:szCs w:val="28"/>
          <w:cs/>
          <w:lang w:bidi="my-MM"/>
        </w:rPr>
        <w:tab/>
        <w:t>"</w:t>
      </w:r>
      <w:r w:rsidRPr="0000610D">
        <w:rPr>
          <w:rFonts w:ascii="Pyidaungsu" w:hAnsi="Pyidaungsu" w:cs="Pyidaungsu"/>
          <w:sz w:val="28"/>
          <w:szCs w:val="28"/>
          <w:lang w:bidi="my-MM"/>
        </w:rPr>
        <w:t>Introduction to</w:t>
      </w:r>
      <w:r w:rsidR="00504757" w:rsidRPr="0000610D">
        <w:rPr>
          <w:rFonts w:ascii="Pyidaungsu" w:hAnsi="Pyidaungsu" w:cs="Pyidaungsu"/>
          <w:sz w:val="28"/>
          <w:szCs w:val="28"/>
          <w:cs/>
          <w:lang w:bidi="my-MM"/>
        </w:rPr>
        <w:t xml:space="preserve">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xml:space="preserve">" by Alex </w:t>
      </w:r>
      <w:proofErr w:type="spellStart"/>
      <w:r w:rsidRPr="0000610D">
        <w:rPr>
          <w:rFonts w:ascii="Pyidaungsu" w:hAnsi="Pyidaungsu" w:cs="Pyidaungsu"/>
          <w:sz w:val="28"/>
          <w:szCs w:val="28"/>
          <w:lang w:bidi="my-MM"/>
        </w:rPr>
        <w:t>Smola</w:t>
      </w:r>
      <w:proofErr w:type="spellEnd"/>
      <w:r w:rsidRPr="0000610D">
        <w:rPr>
          <w:rFonts w:ascii="Pyidaungsu" w:hAnsi="Pyidaungsu" w:cs="Pyidaungsu"/>
          <w:sz w:val="28"/>
          <w:szCs w:val="28"/>
          <w:cs/>
          <w:lang w:bidi="my-MM"/>
        </w:rPr>
        <w:t xml:space="preserve"> </w:t>
      </w:r>
      <w:r w:rsidRPr="0000610D">
        <w:rPr>
          <w:rFonts w:ascii="Pyidaungsu" w:hAnsi="Pyidaungsu" w:cs="Pyidaungsu"/>
          <w:sz w:val="28"/>
          <w:szCs w:val="28"/>
          <w:lang w:bidi="my-MM"/>
        </w:rPr>
        <w:t xml:space="preserve">and S.V.N. </w:t>
      </w:r>
      <w:proofErr w:type="spellStart"/>
      <w:r w:rsidRPr="0000610D">
        <w:rPr>
          <w:rFonts w:ascii="Pyidaungsu" w:hAnsi="Pyidaungsu" w:cs="Pyidaungsu"/>
          <w:sz w:val="28"/>
          <w:szCs w:val="28"/>
          <w:lang w:bidi="my-MM"/>
        </w:rPr>
        <w:t>Vishwanathan</w:t>
      </w:r>
      <w:proofErr w:type="spellEnd"/>
    </w:p>
    <w:p w14:paraId="44EB52F4" w14:textId="763FC942" w:rsidR="005E4603" w:rsidRPr="0000610D" w:rsidRDefault="005E4603" w:rsidP="00800091">
      <w:pPr>
        <w:spacing w:after="0"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(င)</w:t>
      </w:r>
      <w:r w:rsidRPr="0000610D">
        <w:rPr>
          <w:rFonts w:ascii="Pyidaungsu" w:hAnsi="Pyidaungsu" w:cs="Pyidaungsu"/>
          <w:sz w:val="28"/>
          <w:szCs w:val="28"/>
          <w:cs/>
          <w:lang w:bidi="my-MM"/>
        </w:rPr>
        <w:tab/>
        <w:t>"</w:t>
      </w:r>
      <w:r w:rsidRPr="0000610D">
        <w:rPr>
          <w:rFonts w:ascii="Pyidaungsu" w:hAnsi="Pyidaungsu" w:cs="Pyidaungsu"/>
          <w:sz w:val="28"/>
          <w:szCs w:val="28"/>
          <w:lang w:bidi="my-MM"/>
        </w:rPr>
        <w:t>The Hundred-Page</w:t>
      </w:r>
      <w:r w:rsidR="00504757" w:rsidRPr="0000610D">
        <w:rPr>
          <w:rFonts w:ascii="Pyidaungsu" w:hAnsi="Pyidaungsu" w:cs="Pyidaungsu"/>
          <w:sz w:val="28"/>
          <w:szCs w:val="28"/>
          <w:cs/>
          <w:lang w:bidi="my-MM"/>
        </w:rPr>
        <w:t xml:space="preserve">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xml:space="preserve"> Book" by</w:t>
      </w:r>
      <w:r w:rsidRPr="0000610D">
        <w:rPr>
          <w:rFonts w:ascii="Pyidaungsu" w:hAnsi="Pyidaungsu" w:cs="Pyidaungsu"/>
          <w:sz w:val="28"/>
          <w:szCs w:val="28"/>
          <w:cs/>
          <w:lang w:bidi="my-MM"/>
        </w:rPr>
        <w:t xml:space="preserve"> </w:t>
      </w:r>
      <w:r w:rsidRPr="0000610D">
        <w:rPr>
          <w:rFonts w:ascii="Pyidaungsu" w:hAnsi="Pyidaungsu" w:cs="Pyidaungsu"/>
          <w:sz w:val="28"/>
          <w:szCs w:val="28"/>
          <w:lang w:bidi="my-MM"/>
        </w:rPr>
        <w:t xml:space="preserve">Andriy </w:t>
      </w:r>
      <w:proofErr w:type="spellStart"/>
      <w:r w:rsidRPr="0000610D">
        <w:rPr>
          <w:rFonts w:ascii="Pyidaungsu" w:hAnsi="Pyidaungsu" w:cs="Pyidaungsu"/>
          <w:sz w:val="28"/>
          <w:szCs w:val="28"/>
          <w:lang w:bidi="my-MM"/>
        </w:rPr>
        <w:t>Burkov</w:t>
      </w:r>
      <w:proofErr w:type="spellEnd"/>
    </w:p>
    <w:p w14:paraId="5B4012E1" w14:textId="0818ED9A" w:rsidR="00504757" w:rsidRPr="0000610D" w:rsidRDefault="00504757" w:rsidP="00800091">
      <w:pPr>
        <w:spacing w:after="0" w:line="276" w:lineRule="auto"/>
        <w:ind w:firstLine="0"/>
        <w:jc w:val="both"/>
        <w:rPr>
          <w:rFonts w:ascii="Pyidaungsu" w:hAnsi="Pyidaungsu" w:cs="Pyidaungsu"/>
          <w:sz w:val="28"/>
          <w:szCs w:val="28"/>
          <w:lang w:bidi="my-MM"/>
        </w:rPr>
      </w:pPr>
      <w:r w:rsidRPr="0000610D">
        <w:rPr>
          <w:rFonts w:ascii="Pyidaungsu" w:hAnsi="Pyidaungsu" w:cs="Pyidaungsu"/>
          <w:sz w:val="28"/>
          <w:szCs w:val="28"/>
          <w:cs/>
          <w:lang w:bidi="my-MM"/>
        </w:rPr>
        <w:t>(စ)</w:t>
      </w:r>
      <w:r w:rsidRPr="0000610D">
        <w:rPr>
          <w:rFonts w:ascii="Pyidaungsu" w:hAnsi="Pyidaungsu" w:cs="Pyidaungsu"/>
          <w:sz w:val="28"/>
          <w:szCs w:val="28"/>
          <w:cs/>
          <w:lang w:bidi="my-MM"/>
        </w:rPr>
        <w:tab/>
        <w:t>"</w:t>
      </w:r>
      <w:r w:rsidRPr="0000610D">
        <w:rPr>
          <w:rFonts w:ascii="Pyidaungsu" w:hAnsi="Pyidaungsu" w:cs="Pyidaungsu"/>
          <w:sz w:val="28"/>
          <w:szCs w:val="28"/>
          <w:lang w:bidi="my-MM"/>
        </w:rPr>
        <w:t>Python</w:t>
      </w:r>
      <w:r w:rsidRPr="0000610D">
        <w:rPr>
          <w:rFonts w:ascii="Pyidaungsu" w:hAnsi="Pyidaungsu" w:cs="Pyidaungsu"/>
          <w:sz w:val="28"/>
          <w:szCs w:val="28"/>
          <w:cs/>
          <w:lang w:bidi="my-MM"/>
        </w:rPr>
        <w:t xml:space="preserve"> </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xml:space="preserve">" by Sebastian </w:t>
      </w:r>
      <w:proofErr w:type="spellStart"/>
      <w:r w:rsidRPr="0000610D">
        <w:rPr>
          <w:rFonts w:ascii="Pyidaungsu" w:hAnsi="Pyidaungsu" w:cs="Pyidaungsu"/>
          <w:sz w:val="28"/>
          <w:szCs w:val="28"/>
          <w:lang w:bidi="my-MM"/>
        </w:rPr>
        <w:t>Raschka</w:t>
      </w:r>
      <w:proofErr w:type="spellEnd"/>
      <w:r w:rsidRPr="0000610D">
        <w:rPr>
          <w:rFonts w:ascii="Pyidaungsu" w:hAnsi="Pyidaungsu" w:cs="Pyidaungsu"/>
          <w:sz w:val="28"/>
          <w:szCs w:val="28"/>
          <w:cs/>
          <w:lang w:bidi="my-MM"/>
        </w:rPr>
        <w:t xml:space="preserve"> </w:t>
      </w:r>
      <w:r w:rsidRPr="0000610D">
        <w:rPr>
          <w:rFonts w:ascii="Pyidaungsu" w:hAnsi="Pyidaungsu" w:cs="Pyidaungsu"/>
          <w:sz w:val="28"/>
          <w:szCs w:val="28"/>
          <w:lang w:bidi="my-MM"/>
        </w:rPr>
        <w:t xml:space="preserve">and </w:t>
      </w:r>
      <w:proofErr w:type="spellStart"/>
      <w:r w:rsidRPr="0000610D">
        <w:rPr>
          <w:rFonts w:ascii="Pyidaungsu" w:hAnsi="Pyidaungsu" w:cs="Pyidaungsu"/>
          <w:sz w:val="28"/>
          <w:szCs w:val="28"/>
          <w:lang w:bidi="my-MM"/>
        </w:rPr>
        <w:t>VahidMirjalili</w:t>
      </w:r>
      <w:proofErr w:type="spellEnd"/>
    </w:p>
    <w:p w14:paraId="6FFA4E19" w14:textId="1B8C4143" w:rsidR="00B35C48" w:rsidRPr="0000610D" w:rsidRDefault="00504757" w:rsidP="00800091">
      <w:pPr>
        <w:spacing w:after="0" w:line="276" w:lineRule="auto"/>
        <w:ind w:firstLine="0"/>
        <w:jc w:val="both"/>
        <w:rPr>
          <w:rFonts w:ascii="Pyidaungsu" w:hAnsi="Pyidaungsu" w:cs="Pyidaungsu"/>
          <w:color w:val="0034EF" w:themeColor="accent5" w:themeShade="BF"/>
          <w:sz w:val="28"/>
          <w:szCs w:val="28"/>
        </w:rPr>
      </w:pPr>
      <w:r w:rsidRPr="0000610D">
        <w:rPr>
          <w:rFonts w:ascii="Pyidaungsu" w:hAnsi="Pyidaungsu" w:cs="Pyidaungsu"/>
          <w:sz w:val="28"/>
          <w:szCs w:val="28"/>
          <w:cs/>
          <w:lang w:bidi="my-MM"/>
        </w:rPr>
        <w:t>(ဆ)</w:t>
      </w:r>
      <w:r w:rsidRPr="0000610D">
        <w:rPr>
          <w:rFonts w:ascii="Pyidaungsu" w:hAnsi="Pyidaungsu" w:cs="Pyidaungsu"/>
          <w:sz w:val="28"/>
          <w:szCs w:val="28"/>
          <w:cs/>
          <w:lang w:bidi="my-MM"/>
        </w:rPr>
        <w:tab/>
        <w:t>"</w:t>
      </w:r>
      <w:r w:rsidR="005A3114" w:rsidRPr="0000610D">
        <w:rPr>
          <w:rFonts w:ascii="Pyidaungsu" w:hAnsi="Pyidaungsu" w:cs="Pyidaungsu"/>
          <w:sz w:val="28"/>
          <w:szCs w:val="28"/>
          <w:lang w:bidi="my-MM"/>
        </w:rPr>
        <w:t>Machine</w:t>
      </w:r>
      <w:r w:rsidRPr="0000610D">
        <w:rPr>
          <w:rFonts w:ascii="Pyidaungsu" w:hAnsi="Pyidaungsu" w:cs="Pyidaungsu"/>
          <w:sz w:val="28"/>
          <w:szCs w:val="28"/>
          <w:lang w:bidi="my-MM"/>
        </w:rPr>
        <w:t xml:space="preserve"> </w:t>
      </w:r>
      <w:r w:rsidR="00A368D8" w:rsidRPr="0000610D">
        <w:rPr>
          <w:rFonts w:ascii="Pyidaungsu" w:hAnsi="Pyidaungsu" w:cs="Pyidaungsu"/>
          <w:sz w:val="28"/>
          <w:szCs w:val="28"/>
          <w:lang w:bidi="my-MM"/>
        </w:rPr>
        <w:t>Learning</w:t>
      </w:r>
      <w:r w:rsidRPr="0000610D">
        <w:rPr>
          <w:rFonts w:ascii="Pyidaungsu" w:hAnsi="Pyidaungsu" w:cs="Pyidaungsu"/>
          <w:sz w:val="28"/>
          <w:szCs w:val="28"/>
          <w:lang w:bidi="my-MM"/>
        </w:rPr>
        <w:t xml:space="preserve"> for Dummies" by John</w:t>
      </w:r>
      <w:r w:rsidRPr="0000610D">
        <w:rPr>
          <w:rFonts w:ascii="Pyidaungsu" w:hAnsi="Pyidaungsu" w:cs="Pyidaungsu"/>
          <w:sz w:val="28"/>
          <w:szCs w:val="28"/>
          <w:cs/>
          <w:lang w:bidi="my-MM"/>
        </w:rPr>
        <w:t xml:space="preserve"> </w:t>
      </w:r>
      <w:r w:rsidRPr="0000610D">
        <w:rPr>
          <w:rFonts w:ascii="Pyidaungsu" w:hAnsi="Pyidaungsu" w:cs="Pyidaungsu"/>
          <w:sz w:val="28"/>
          <w:szCs w:val="28"/>
          <w:lang w:bidi="my-MM"/>
        </w:rPr>
        <w:t>Paul Mueller</w:t>
      </w:r>
      <w:r w:rsidR="00B35C48" w:rsidRPr="0000610D">
        <w:rPr>
          <w:rFonts w:ascii="Pyidaungsu" w:hAnsi="Pyidaungsu" w:cs="Pyidaungsu"/>
          <w:color w:val="0034EF" w:themeColor="accent5" w:themeShade="BF"/>
          <w:sz w:val="28"/>
          <w:szCs w:val="28"/>
        </w:rPr>
        <w:br w:type="page"/>
      </w:r>
    </w:p>
    <w:bookmarkEnd w:id="30" w:displacedByCustomXml="next"/>
    <w:bookmarkStart w:id="31" w:name="_Toc125496909" w:displacedByCustomXml="next"/>
    <w:bookmarkStart w:id="32" w:name="_Toc529756744" w:displacedByCustomXml="next"/>
    <w:bookmarkStart w:id="33" w:name="_Toc529756683" w:displacedByCustomXml="next"/>
    <w:sdt>
      <w:sdtPr>
        <w:rPr>
          <w:rFonts w:ascii="Pyidaungsu" w:hAnsi="Pyidaungsu" w:cs="Pyidaungsu"/>
        </w:rPr>
        <w:id w:val="1707216621"/>
        <w:placeholder>
          <w:docPart w:val="0B2AB6C9668B4B65940E2E78808BB079"/>
        </w:placeholder>
        <w:temporary/>
        <w:showingPlcHdr/>
        <w15:appearance w15:val="hidden"/>
      </w:sdtPr>
      <w:sdtContent>
        <w:bookmarkStart w:id="34" w:name="_Toc527370449" w:displacedByCustomXml="prev"/>
        <w:p w14:paraId="79B67214" w14:textId="5D2BF549" w:rsidR="001710CE" w:rsidRPr="00800091" w:rsidRDefault="001710CE" w:rsidP="00800091">
          <w:pPr>
            <w:pStyle w:val="Heading1"/>
            <w:rPr>
              <w:rFonts w:ascii="Pyidaungsu" w:hAnsi="Pyidaungsu" w:cs="Pyidaungsu"/>
            </w:rPr>
          </w:pPr>
          <w:r w:rsidRPr="00800091">
            <w:rPr>
              <w:rFonts w:ascii="Pyidaungsu" w:hAnsi="Pyidaungsu" w:cs="Pyidaungsu"/>
            </w:rPr>
            <w:t>Bibliography</w:t>
          </w:r>
        </w:p>
        <w:bookmarkEnd w:id="34" w:displacedByCustomXml="next"/>
      </w:sdtContent>
    </w:sdt>
    <w:bookmarkEnd w:id="31" w:displacedByCustomXml="prev"/>
    <w:bookmarkEnd w:id="32" w:displacedByCustomXml="prev"/>
    <w:bookmarkEnd w:id="33" w:displacedByCustomXml="prev"/>
    <w:p w14:paraId="45D6FE6E" w14:textId="5F750A29"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 xml:space="preserve">[1] </w:t>
      </w:r>
      <w:proofErr w:type="spellStart"/>
      <w:r w:rsidRPr="00800091">
        <w:rPr>
          <w:rFonts w:ascii="Pyidaungsu" w:hAnsi="Pyidaungsu" w:cs="Pyidaungsu"/>
          <w:sz w:val="28"/>
          <w:szCs w:val="28"/>
        </w:rPr>
        <w:t>OpenAI</w:t>
      </w:r>
      <w:proofErr w:type="spellEnd"/>
      <w:r w:rsidRPr="00800091">
        <w:rPr>
          <w:rFonts w:ascii="Pyidaungsu" w:hAnsi="Pyidaungsu" w:cs="Pyidaungsu"/>
          <w:sz w:val="28"/>
          <w:szCs w:val="28"/>
        </w:rPr>
        <w:t xml:space="preserve">. </w:t>
      </w:r>
      <w:r w:rsidR="008A5ECF">
        <w:rPr>
          <w:rFonts w:ascii="Pyidaungsu" w:hAnsi="Pyidaungsu" w:cs="Pyidaungsu" w:hint="cs"/>
          <w:sz w:val="28"/>
          <w:szCs w:val="28"/>
          <w:cs/>
          <w:lang w:bidi="my-MM"/>
        </w:rPr>
        <w:t>Chatbot</w:t>
      </w:r>
      <w:r w:rsidRPr="00800091">
        <w:rPr>
          <w:rFonts w:ascii="Pyidaungsu" w:hAnsi="Pyidaungsu" w:cs="Pyidaungsu"/>
          <w:sz w:val="28"/>
          <w:szCs w:val="28"/>
        </w:rPr>
        <w:t xml:space="preserve">, 2022. developed by </w:t>
      </w:r>
      <w:proofErr w:type="spellStart"/>
      <w:r w:rsidRPr="00800091">
        <w:rPr>
          <w:rFonts w:ascii="Pyidaungsu" w:hAnsi="Pyidaungsu" w:cs="Pyidaungsu"/>
          <w:sz w:val="28"/>
          <w:szCs w:val="28"/>
        </w:rPr>
        <w:t>openAI</w:t>
      </w:r>
      <w:proofErr w:type="spellEnd"/>
      <w:r w:rsidRPr="00800091">
        <w:rPr>
          <w:rFonts w:ascii="Pyidaungsu" w:hAnsi="Pyidaungsu" w:cs="Pyidaungsu"/>
          <w:sz w:val="28"/>
          <w:szCs w:val="28"/>
        </w:rPr>
        <w:t xml:space="preserve">. </w:t>
      </w:r>
    </w:p>
    <w:p w14:paraId="5EAB5154" w14:textId="276538C4"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[2] Guido van Rossum. Python, 1991. Python Software</w:t>
      </w:r>
      <w:r w:rsidRPr="00800091">
        <w:rPr>
          <w:rFonts w:ascii="Pyidaungsu" w:hAnsi="Pyidaungsu" w:cs="Pyidaungsu"/>
          <w:sz w:val="28"/>
          <w:szCs w:val="28"/>
          <w:cs/>
          <w:lang w:bidi="my-MM"/>
        </w:rPr>
        <w:t xml:space="preserve"> </w:t>
      </w:r>
      <w:r w:rsidRPr="00800091">
        <w:rPr>
          <w:rFonts w:ascii="Pyidaungsu" w:hAnsi="Pyidaungsu" w:cs="Pyidaungsu"/>
          <w:sz w:val="28"/>
          <w:szCs w:val="28"/>
        </w:rPr>
        <w:t>Foundation.</w:t>
      </w:r>
    </w:p>
    <w:p w14:paraId="78B7D8AF" w14:textId="4420D5CB"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[3] Fernando P</w:t>
      </w:r>
      <w:r w:rsidRPr="00800091">
        <w:rPr>
          <w:rFonts w:cs="Calibri"/>
          <w:sz w:val="28"/>
          <w:szCs w:val="28"/>
        </w:rPr>
        <w:t>é</w:t>
      </w:r>
      <w:r w:rsidRPr="00800091">
        <w:rPr>
          <w:rFonts w:ascii="Pyidaungsu" w:hAnsi="Pyidaungsu" w:cs="Pyidaungsu"/>
          <w:sz w:val="28"/>
          <w:szCs w:val="28"/>
        </w:rPr>
        <w:t xml:space="preserve">rez. </w:t>
      </w:r>
      <w:proofErr w:type="spellStart"/>
      <w:r w:rsidRPr="00800091">
        <w:rPr>
          <w:rFonts w:ascii="Pyidaungsu" w:hAnsi="Pyidaungsu" w:cs="Pyidaungsu"/>
          <w:sz w:val="28"/>
          <w:szCs w:val="28"/>
        </w:rPr>
        <w:t>Juypter</w:t>
      </w:r>
      <w:proofErr w:type="spellEnd"/>
      <w:r w:rsidRPr="00800091">
        <w:rPr>
          <w:rFonts w:ascii="Pyidaungsu" w:hAnsi="Pyidaungsu" w:cs="Pyidaungsu"/>
          <w:sz w:val="28"/>
          <w:szCs w:val="28"/>
        </w:rPr>
        <w:t xml:space="preserve"> notebook, 2012. born from</w:t>
      </w:r>
      <w:r w:rsidRPr="00800091">
        <w:rPr>
          <w:rFonts w:ascii="Pyidaungsu" w:hAnsi="Pyidaungsu" w:cs="Pyidaungsu"/>
          <w:sz w:val="28"/>
          <w:szCs w:val="28"/>
          <w:cs/>
          <w:lang w:bidi="my-MM"/>
        </w:rPr>
        <w:t xml:space="preserve"> </w:t>
      </w:r>
      <w:proofErr w:type="spellStart"/>
      <w:r w:rsidRPr="00800091">
        <w:rPr>
          <w:rFonts w:ascii="Pyidaungsu" w:hAnsi="Pyidaungsu" w:cs="Pyidaungsu"/>
          <w:sz w:val="28"/>
          <w:szCs w:val="28"/>
        </w:rPr>
        <w:t>IPython</w:t>
      </w:r>
      <w:proofErr w:type="spellEnd"/>
      <w:r w:rsidRPr="00800091">
        <w:rPr>
          <w:rFonts w:ascii="Pyidaungsu" w:hAnsi="Pyidaungsu" w:cs="Pyidaungsu"/>
          <w:sz w:val="28"/>
          <w:szCs w:val="28"/>
        </w:rPr>
        <w:t xml:space="preserve"> project.</w:t>
      </w:r>
    </w:p>
    <w:p w14:paraId="748BBE3A" w14:textId="04C122CF"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 xml:space="preserve">[4] Google Research Team. Google </w:t>
      </w:r>
      <w:proofErr w:type="spellStart"/>
      <w:r w:rsidRPr="00800091">
        <w:rPr>
          <w:rFonts w:ascii="Pyidaungsu" w:hAnsi="Pyidaungsu" w:cs="Pyidaungsu"/>
          <w:sz w:val="28"/>
          <w:szCs w:val="28"/>
        </w:rPr>
        <w:t>colab</w:t>
      </w:r>
      <w:proofErr w:type="spellEnd"/>
      <w:r w:rsidRPr="00800091">
        <w:rPr>
          <w:rFonts w:ascii="Pyidaungsu" w:hAnsi="Pyidaungsu" w:cs="Pyidaungsu"/>
          <w:sz w:val="28"/>
          <w:szCs w:val="28"/>
        </w:rPr>
        <w:t>, 2018. Free to</w:t>
      </w:r>
      <w:r w:rsidRPr="00800091">
        <w:rPr>
          <w:rFonts w:ascii="Pyidaungsu" w:hAnsi="Pyidaungsu" w:cs="Pyidaungsu"/>
          <w:sz w:val="28"/>
          <w:szCs w:val="28"/>
          <w:cs/>
          <w:lang w:bidi="my-MM"/>
        </w:rPr>
        <w:t xml:space="preserve"> </w:t>
      </w:r>
      <w:r w:rsidRPr="00800091">
        <w:rPr>
          <w:rFonts w:ascii="Pyidaungsu" w:hAnsi="Pyidaungsu" w:cs="Pyidaungsu"/>
          <w:sz w:val="28"/>
          <w:szCs w:val="28"/>
        </w:rPr>
        <w:t xml:space="preserve">use. </w:t>
      </w:r>
    </w:p>
    <w:p w14:paraId="7731F4C3" w14:textId="02162175" w:rsidR="00205500"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[5] Microsoft. Visual studio code, 2015. cross-platform</w:t>
      </w:r>
      <w:r w:rsidRPr="00800091">
        <w:rPr>
          <w:rFonts w:ascii="Pyidaungsu" w:hAnsi="Pyidaungsu" w:cs="Pyidaungsu"/>
          <w:sz w:val="28"/>
          <w:szCs w:val="28"/>
          <w:cs/>
          <w:lang w:bidi="my-MM"/>
        </w:rPr>
        <w:t xml:space="preserve"> </w:t>
      </w:r>
      <w:r w:rsidRPr="00800091">
        <w:rPr>
          <w:rFonts w:ascii="Pyidaungsu" w:hAnsi="Pyidaungsu" w:cs="Pyidaungsu"/>
          <w:sz w:val="28"/>
          <w:szCs w:val="28"/>
        </w:rPr>
        <w:t xml:space="preserve">code editor. </w:t>
      </w:r>
    </w:p>
    <w:p w14:paraId="39D71164" w14:textId="1A506DFC"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 xml:space="preserve">[6] Myo Thida. Introduction to python, </w:t>
      </w:r>
      <w:proofErr w:type="spellStart"/>
      <w:r w:rsidRPr="00800091">
        <w:rPr>
          <w:rFonts w:ascii="Pyidaungsu" w:hAnsi="Pyidaungsu" w:cs="Pyidaungsu"/>
          <w:sz w:val="28"/>
          <w:szCs w:val="28"/>
        </w:rPr>
        <w:t>jupyter</w:t>
      </w:r>
      <w:proofErr w:type="spellEnd"/>
      <w:r w:rsidRPr="00800091">
        <w:rPr>
          <w:rFonts w:ascii="Pyidaungsu" w:hAnsi="Pyidaungsu" w:cs="Pyidaungsu"/>
          <w:sz w:val="28"/>
          <w:szCs w:val="28"/>
        </w:rPr>
        <w:t xml:space="preserve"> and google </w:t>
      </w:r>
      <w:proofErr w:type="spellStart"/>
      <w:r w:rsidRPr="00800091">
        <w:rPr>
          <w:rFonts w:ascii="Pyidaungsu" w:hAnsi="Pyidaungsu" w:cs="Pyidaungsu"/>
          <w:sz w:val="28"/>
          <w:szCs w:val="28"/>
        </w:rPr>
        <w:t>colab</w:t>
      </w:r>
      <w:proofErr w:type="spellEnd"/>
      <w:r w:rsidRPr="00800091">
        <w:rPr>
          <w:rFonts w:ascii="Pyidaungsu" w:hAnsi="Pyidaungsu" w:cs="Pyidaungsu"/>
          <w:sz w:val="28"/>
          <w:szCs w:val="28"/>
        </w:rPr>
        <w:t xml:space="preserve">, 2022. Free source to learn Python Programming. </w:t>
      </w:r>
    </w:p>
    <w:p w14:paraId="74972EB9" w14:textId="53D2567D"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 xml:space="preserve">[7] kaggle.com. Advertising and sales, 2017. Release with CC0: Public Domain. </w:t>
      </w:r>
    </w:p>
    <w:p w14:paraId="5178AE81" w14:textId="79804399" w:rsidR="00361132"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 xml:space="preserve">[8] </w:t>
      </w:r>
      <w:r w:rsidR="00361132" w:rsidRPr="00800091">
        <w:rPr>
          <w:rFonts w:ascii="Pyidaungsu" w:hAnsi="Pyidaungsu" w:cs="Pyidaungsu"/>
          <w:sz w:val="28"/>
          <w:szCs w:val="28"/>
        </w:rPr>
        <w:t>’</w:t>
      </w:r>
      <w:proofErr w:type="spellStart"/>
      <w:r w:rsidR="00361132" w:rsidRPr="00800091">
        <w:rPr>
          <w:rFonts w:ascii="Pyidaungsu" w:hAnsi="Pyidaungsu" w:cs="Pyidaungsu"/>
          <w:sz w:val="28"/>
          <w:szCs w:val="28"/>
        </w:rPr>
        <w:t>Yony</w:t>
      </w:r>
      <w:proofErr w:type="spellEnd"/>
      <w:r w:rsidR="00361132" w:rsidRPr="00800091">
        <w:rPr>
          <w:rFonts w:ascii="Pyidaungsu" w:hAnsi="Pyidaungsu" w:cs="Pyidaungsu"/>
          <w:sz w:val="28"/>
          <w:szCs w:val="28"/>
        </w:rPr>
        <w:t xml:space="preserve"> </w:t>
      </w:r>
      <w:proofErr w:type="spellStart"/>
      <w:r w:rsidR="00361132" w:rsidRPr="00800091">
        <w:rPr>
          <w:rFonts w:ascii="Pyidaungsu" w:hAnsi="Pyidaungsu" w:cs="Pyidaungsu"/>
          <w:sz w:val="28"/>
          <w:szCs w:val="28"/>
        </w:rPr>
        <w:t>cherkos</w:t>
      </w:r>
      <w:proofErr w:type="spellEnd"/>
      <w:r w:rsidR="00361132" w:rsidRPr="00800091">
        <w:rPr>
          <w:rFonts w:ascii="Pyidaungsu" w:hAnsi="Pyidaungsu" w:cs="Pyidaungsu"/>
          <w:sz w:val="28"/>
          <w:szCs w:val="28"/>
        </w:rPr>
        <w:t xml:space="preserve">. Fraud </w:t>
      </w:r>
      <w:proofErr w:type="gramStart"/>
      <w:r w:rsidR="00E209CF" w:rsidRPr="00800091">
        <w:rPr>
          <w:rFonts w:ascii="Pyidaungsu" w:hAnsi="Pyidaungsu" w:cs="Pyidaungsu"/>
          <w:sz w:val="28"/>
          <w:szCs w:val="28"/>
        </w:rPr>
        <w:t>Data</w:t>
      </w:r>
      <w:r w:rsidR="00361132" w:rsidRPr="00800091">
        <w:rPr>
          <w:rFonts w:ascii="Pyidaungsu" w:hAnsi="Pyidaungsu" w:cs="Pyidaungsu"/>
          <w:sz w:val="28"/>
          <w:szCs w:val="28"/>
        </w:rPr>
        <w:t>-set</w:t>
      </w:r>
      <w:proofErr w:type="gramEnd"/>
      <w:r w:rsidR="00361132" w:rsidRPr="00800091">
        <w:rPr>
          <w:rFonts w:ascii="Pyidaungsu" w:hAnsi="Pyidaungsu" w:cs="Pyidaungsu"/>
          <w:sz w:val="28"/>
          <w:szCs w:val="28"/>
        </w:rPr>
        <w:t>. “https://github.com/</w:t>
      </w:r>
      <w:proofErr w:type="spellStart"/>
      <w:r w:rsidR="00361132" w:rsidRPr="00800091">
        <w:rPr>
          <w:rFonts w:ascii="Pyidaungsu" w:hAnsi="Pyidaungsu" w:cs="Pyidaungsu"/>
          <w:sz w:val="28"/>
          <w:szCs w:val="28"/>
        </w:rPr>
        <w:t>yonycherkos</w:t>
      </w:r>
      <w:proofErr w:type="spellEnd"/>
      <w:r w:rsidR="00361132" w:rsidRPr="00800091">
        <w:rPr>
          <w:rFonts w:ascii="Pyidaungsu" w:hAnsi="Pyidaungsu" w:cs="Pyidaungsu"/>
          <w:sz w:val="28"/>
          <w:szCs w:val="28"/>
        </w:rPr>
        <w:t>”</w:t>
      </w:r>
    </w:p>
    <w:p w14:paraId="4B6E255F" w14:textId="2205BEE2"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 xml:space="preserve">[9] David </w:t>
      </w:r>
      <w:proofErr w:type="spellStart"/>
      <w:r w:rsidRPr="00800091">
        <w:rPr>
          <w:rFonts w:ascii="Pyidaungsu" w:hAnsi="Pyidaungsu" w:cs="Pyidaungsu"/>
          <w:sz w:val="28"/>
          <w:szCs w:val="28"/>
        </w:rPr>
        <w:t>Cournapeau</w:t>
      </w:r>
      <w:proofErr w:type="spellEnd"/>
      <w:r w:rsidRPr="00800091">
        <w:rPr>
          <w:rFonts w:ascii="Pyidaungsu" w:hAnsi="Pyidaungsu" w:cs="Pyidaungsu"/>
          <w:sz w:val="28"/>
          <w:szCs w:val="28"/>
        </w:rPr>
        <w:t xml:space="preserve"> and Matthieu </w:t>
      </w:r>
      <w:proofErr w:type="spellStart"/>
      <w:r w:rsidRPr="00800091">
        <w:rPr>
          <w:rFonts w:ascii="Pyidaungsu" w:hAnsi="Pyidaungsu" w:cs="Pyidaungsu"/>
          <w:sz w:val="28"/>
          <w:szCs w:val="28"/>
        </w:rPr>
        <w:t>Brucher</w:t>
      </w:r>
      <w:proofErr w:type="spellEnd"/>
      <w:r w:rsidRPr="00800091">
        <w:rPr>
          <w:rFonts w:ascii="Pyidaungsu" w:hAnsi="Pyidaungsu" w:cs="Pyidaungsu"/>
          <w:sz w:val="28"/>
          <w:szCs w:val="28"/>
        </w:rPr>
        <w:t xml:space="preserve">. </w:t>
      </w:r>
      <w:proofErr w:type="spellStart"/>
      <w:r w:rsidRPr="00800091">
        <w:rPr>
          <w:rFonts w:ascii="Pyidaungsu" w:hAnsi="Pyidaungsu" w:cs="Pyidaungsu"/>
          <w:sz w:val="28"/>
          <w:szCs w:val="28"/>
        </w:rPr>
        <w:t>scikitlearn</w:t>
      </w:r>
      <w:proofErr w:type="spellEnd"/>
      <w:r w:rsidRPr="00800091">
        <w:rPr>
          <w:rFonts w:ascii="Pyidaungsu" w:hAnsi="Pyidaungsu" w:cs="Pyidaungsu"/>
          <w:sz w:val="28"/>
          <w:szCs w:val="28"/>
        </w:rPr>
        <w:t xml:space="preserve">, 2007. Google Summer of Code project. </w:t>
      </w:r>
    </w:p>
    <w:p w14:paraId="214BBEFD" w14:textId="19A46D37" w:rsidR="001A569A" w:rsidRPr="00800091" w:rsidRDefault="001A569A" w:rsidP="00800091">
      <w:pPr>
        <w:pStyle w:val="TipText"/>
        <w:ind w:firstLine="0"/>
        <w:jc w:val="both"/>
        <w:rPr>
          <w:rFonts w:ascii="Pyidaungsu" w:hAnsi="Pyidaungsu" w:cs="Pyidaungsu"/>
          <w:sz w:val="28"/>
          <w:szCs w:val="28"/>
        </w:rPr>
      </w:pPr>
      <w:r w:rsidRPr="00800091">
        <w:rPr>
          <w:rFonts w:ascii="Pyidaungsu" w:hAnsi="Pyidaungsu" w:cs="Pyidaungsu"/>
          <w:sz w:val="28"/>
          <w:szCs w:val="28"/>
        </w:rPr>
        <w:t xml:space="preserve">[10] </w:t>
      </w:r>
      <w:proofErr w:type="spellStart"/>
      <w:r w:rsidRPr="00800091">
        <w:rPr>
          <w:rFonts w:ascii="Pyidaungsu" w:hAnsi="Pyidaungsu" w:cs="Pyidaungsu"/>
          <w:sz w:val="28"/>
          <w:szCs w:val="28"/>
        </w:rPr>
        <w:t>Chih</w:t>
      </w:r>
      <w:proofErr w:type="spellEnd"/>
      <w:r w:rsidRPr="00800091">
        <w:rPr>
          <w:rFonts w:ascii="Pyidaungsu" w:hAnsi="Pyidaungsu" w:cs="Pyidaungsu"/>
          <w:sz w:val="28"/>
          <w:szCs w:val="28"/>
        </w:rPr>
        <w:t xml:space="preserve">-Chung Chang </w:t>
      </w:r>
      <w:proofErr w:type="spellStart"/>
      <w:r w:rsidRPr="00800091">
        <w:rPr>
          <w:rFonts w:ascii="Pyidaungsu" w:hAnsi="Pyidaungsu" w:cs="Pyidaungsu"/>
          <w:sz w:val="28"/>
          <w:szCs w:val="28"/>
        </w:rPr>
        <w:t>Chih</w:t>
      </w:r>
      <w:proofErr w:type="spellEnd"/>
      <w:r w:rsidRPr="00800091">
        <w:rPr>
          <w:rFonts w:ascii="Pyidaungsu" w:hAnsi="Pyidaungsu" w:cs="Pyidaungsu"/>
          <w:sz w:val="28"/>
          <w:szCs w:val="28"/>
        </w:rPr>
        <w:t xml:space="preserve">-Wei Hsu and </w:t>
      </w:r>
      <w:proofErr w:type="spellStart"/>
      <w:r w:rsidRPr="00800091">
        <w:rPr>
          <w:rFonts w:ascii="Pyidaungsu" w:hAnsi="Pyidaungsu" w:cs="Pyidaungsu"/>
          <w:sz w:val="28"/>
          <w:szCs w:val="28"/>
        </w:rPr>
        <w:t>Chih</w:t>
      </w:r>
      <w:proofErr w:type="spellEnd"/>
      <w:r w:rsidRPr="00800091">
        <w:rPr>
          <w:rFonts w:ascii="Pyidaungsu" w:hAnsi="Pyidaungsu" w:cs="Pyidaungsu"/>
          <w:sz w:val="28"/>
          <w:szCs w:val="28"/>
        </w:rPr>
        <w:t>-Jen Lin. A practical guide to support vector classification.</w:t>
      </w:r>
    </w:p>
    <w:p w14:paraId="66F89D56" w14:textId="77777777" w:rsidR="001A569A" w:rsidRPr="00800091" w:rsidRDefault="001A569A" w:rsidP="00800091">
      <w:pPr>
        <w:spacing w:after="0" w:line="240" w:lineRule="auto"/>
        <w:ind w:firstLine="0"/>
        <w:rPr>
          <w:rFonts w:ascii="Pyidaungsu" w:eastAsia="Times New Roman" w:hAnsi="Pyidaungsu" w:cs="Pyidaungsu"/>
          <w:b/>
          <w:bCs/>
          <w:spacing w:val="10"/>
          <w:kern w:val="32"/>
          <w:sz w:val="28"/>
          <w:szCs w:val="28"/>
          <w:cs/>
          <w:lang w:bidi="my-MM"/>
        </w:rPr>
      </w:pPr>
      <w:bookmarkStart w:id="35" w:name="_Toc529756684"/>
      <w:bookmarkStart w:id="36" w:name="_Toc529756745"/>
      <w:r w:rsidRPr="00800091">
        <w:rPr>
          <w:rFonts w:ascii="Pyidaungsu" w:hAnsi="Pyidaungsu" w:cs="Pyidaungsu"/>
          <w:sz w:val="28"/>
          <w:szCs w:val="28"/>
          <w:cs/>
          <w:lang w:bidi="my-MM"/>
        </w:rPr>
        <w:br w:type="page"/>
      </w:r>
    </w:p>
    <w:p w14:paraId="5287CA76" w14:textId="53FE89C8" w:rsidR="001710CE" w:rsidRPr="002C02A5" w:rsidRDefault="002C02A5" w:rsidP="001710CE">
      <w:pPr>
        <w:pStyle w:val="Heading1"/>
        <w:rPr>
          <w:rFonts w:ascii="Pyidaungsu" w:hAnsi="Pyidaungsu" w:cs="Pyidaungsu"/>
        </w:rPr>
      </w:pPr>
      <w:bookmarkStart w:id="37" w:name="_Toc125496910"/>
      <w:r w:rsidRPr="002C02A5">
        <w:rPr>
          <w:rFonts w:ascii="Pyidaungsu" w:hAnsi="Pyidaungsu" w:cs="Pyidaungsu" w:hint="cs"/>
          <w:cs/>
          <w:lang w:bidi="my-MM"/>
        </w:rPr>
        <w:lastRenderedPageBreak/>
        <w:t>က</w:t>
      </w:r>
      <w:bookmarkEnd w:id="35"/>
      <w:bookmarkEnd w:id="36"/>
      <w:r w:rsidRPr="002C02A5">
        <w:rPr>
          <w:rFonts w:ascii="Pyidaungsu" w:hAnsi="Pyidaungsu" w:cs="Pyidaungsu" w:hint="cs"/>
          <w:cs/>
          <w:lang w:bidi="my-MM"/>
        </w:rPr>
        <w:t>ျေးဇူးတင်လွှာ</w:t>
      </w:r>
      <w:bookmarkEnd w:id="37"/>
    </w:p>
    <w:p w14:paraId="3EB3847F" w14:textId="269DE697" w:rsidR="00046D6B" w:rsidRPr="00BD10DA" w:rsidRDefault="00800091" w:rsidP="00BD10DA">
      <w:pPr>
        <w:pStyle w:val="TipText"/>
        <w:jc w:val="both"/>
        <w:rPr>
          <w:rFonts w:ascii="Pyidaungsu" w:hAnsi="Pyidaungsu" w:cs="Pyidaungsu"/>
          <w:color w:val="auto"/>
          <w:sz w:val="28"/>
          <w:szCs w:val="28"/>
          <w:lang w:bidi="my-MM"/>
        </w:rPr>
      </w:pPr>
      <w:r w:rsidRPr="00BD10DA">
        <w:rPr>
          <w:rFonts w:ascii="Pyidaungsu" w:hAnsi="Pyidaungsu" w:cs="Pyidaungsu" w:hint="cs"/>
          <w:color w:val="auto"/>
          <w:sz w:val="28"/>
          <w:szCs w:val="28"/>
          <w:cs/>
          <w:lang w:bidi="my-MM"/>
        </w:rPr>
        <w:t>ယခု စာအုပ်</w:t>
      </w:r>
      <w:r w:rsidR="00BD10DA">
        <w:rPr>
          <w:rFonts w:ascii="Pyidaungsu" w:hAnsi="Pyidaungsu" w:cs="Pyidaungsu" w:hint="cs"/>
          <w:color w:val="auto"/>
          <w:sz w:val="28"/>
          <w:szCs w:val="28"/>
          <w:cs/>
          <w:lang w:bidi="my-MM"/>
        </w:rPr>
        <w:t xml:space="preserve">ဖြစ်မြောက်လာရေးအတွက် စာအုပ်ရေးပေးပါရန် တိုက်တွန်းခဲ့ကြသည့် နိုင်ငံတကာမှ တပည့်များကို အထူးပင် ကျေးဇူးတင်ရှိကြောင်း မှတ်တမ်းတင်အပ် ပါသည်။ ထို့အပြင် မြန်မာစာ စာလုံးပေါင်း အခက်အခဲများကို ကူညီဖြေရှင်း ပေးခဲ့သော ၊ စာကြမ်းမှ စာချော ဖြစ်သည်အထိ </w:t>
      </w:r>
      <w:r w:rsidR="00740C45">
        <w:rPr>
          <w:rFonts w:ascii="Pyidaungsu" w:hAnsi="Pyidaungsu" w:cs="Pyidaungsu" w:hint="cs"/>
          <w:color w:val="auto"/>
          <w:sz w:val="28"/>
          <w:szCs w:val="28"/>
          <w:cs/>
          <w:lang w:bidi="my-MM"/>
        </w:rPr>
        <w:t>စာ</w:t>
      </w:r>
      <w:r w:rsidR="00BD10DA">
        <w:rPr>
          <w:rFonts w:ascii="Pyidaungsu" w:hAnsi="Pyidaungsu" w:cs="Pyidaungsu" w:hint="cs"/>
          <w:color w:val="auto"/>
          <w:sz w:val="28"/>
          <w:szCs w:val="28"/>
          <w:cs/>
          <w:lang w:bidi="my-MM"/>
        </w:rPr>
        <w:t xml:space="preserve">ပြင်ပေးခဲ့ကြသော ပါမောက္ခ ဒေါက်တာ လပြည့်လင်း </w:t>
      </w:r>
      <w:r w:rsidR="00BD10DA">
        <w:rPr>
          <w:rFonts w:ascii="Pyidaungsu" w:hAnsi="Pyidaungsu" w:cs="Pyidaungsu"/>
          <w:color w:val="auto"/>
          <w:sz w:val="28"/>
          <w:szCs w:val="28"/>
          <w:lang w:bidi="my-MM"/>
        </w:rPr>
        <w:t xml:space="preserve">(YTU) </w:t>
      </w:r>
      <w:r w:rsidR="00BD10DA">
        <w:rPr>
          <w:rFonts w:ascii="Pyidaungsu" w:hAnsi="Pyidaungsu" w:cs="Pyidaungsu" w:hint="cs"/>
          <w:color w:val="auto"/>
          <w:sz w:val="28"/>
          <w:szCs w:val="28"/>
          <w:cs/>
          <w:lang w:bidi="my-MM"/>
        </w:rPr>
        <w:t>နှင့် ဒေါ်ဇင်မီမီကျော်</w:t>
      </w:r>
      <w:r w:rsidR="00BD10DA">
        <w:rPr>
          <w:rFonts w:ascii="Pyidaungsu" w:hAnsi="Pyidaungsu" w:cs="Pyidaungsu"/>
          <w:color w:val="auto"/>
          <w:sz w:val="28"/>
          <w:szCs w:val="28"/>
          <w:lang w:bidi="my-MM"/>
        </w:rPr>
        <w:t xml:space="preserve"> (SMVTI) </w:t>
      </w:r>
      <w:r w:rsidR="00BD10DA">
        <w:rPr>
          <w:rFonts w:ascii="Pyidaungsu" w:hAnsi="Pyidaungsu" w:cs="Pyidaungsu" w:hint="cs"/>
          <w:color w:val="auto"/>
          <w:sz w:val="28"/>
          <w:szCs w:val="28"/>
          <w:cs/>
          <w:lang w:bidi="my-MM"/>
        </w:rPr>
        <w:t xml:space="preserve">တို့ကို အထူးကျေးဇူးတင်ရှိပါသည်။ </w:t>
      </w:r>
    </w:p>
    <w:p w14:paraId="17F0938B" w14:textId="1A222B0A" w:rsidR="00205500" w:rsidRPr="00212A28" w:rsidRDefault="00205500" w:rsidP="00E2201A">
      <w:pPr>
        <w:rPr>
          <w:rFonts w:ascii="Pyidaungsu" w:hAnsi="Pyidaungsu" w:cs="Pyidaungsu"/>
          <w:cs/>
          <w:lang w:bidi="my-MM"/>
        </w:rPr>
      </w:pPr>
      <w:r w:rsidRPr="00212A28">
        <w:rPr>
          <w:rFonts w:ascii="Pyidaungsu" w:hAnsi="Pyidaungsu" w:cs="Pyidaungsu"/>
        </w:rPr>
        <w:br w:type="page"/>
      </w:r>
    </w:p>
    <w:p w14:paraId="0358F3C5" w14:textId="77777777" w:rsidR="00205500" w:rsidRPr="00212A28" w:rsidRDefault="00205500" w:rsidP="00E30FF1">
      <w:pPr>
        <w:rPr>
          <w:rFonts w:ascii="Pyidaungsu" w:hAnsi="Pyidaungsu" w:cs="Pyidaungsu"/>
        </w:rPr>
      </w:pPr>
    </w:p>
    <w:sectPr w:rsidR="00205500" w:rsidRPr="00212A28" w:rsidSect="00E678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0DCE" w14:textId="77777777" w:rsidR="00234D98" w:rsidRDefault="00234D98" w:rsidP="00E30FF1">
      <w:r>
        <w:separator/>
      </w:r>
    </w:p>
    <w:p w14:paraId="1EAB69CF" w14:textId="77777777" w:rsidR="00234D98" w:rsidRDefault="00234D98"/>
  </w:endnote>
  <w:endnote w:type="continuationSeparator" w:id="0">
    <w:p w14:paraId="738F182F" w14:textId="77777777" w:rsidR="00234D98" w:rsidRDefault="00234D98" w:rsidP="00E30FF1">
      <w:r>
        <w:continuationSeparator/>
      </w:r>
    </w:p>
    <w:p w14:paraId="539FB6B0" w14:textId="77777777" w:rsidR="00234D98" w:rsidRDefault="00234D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nBiolinumT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70406989"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B88B9" w14:textId="77777777" w:rsidR="00234D98" w:rsidRDefault="00234D98" w:rsidP="00E30FF1">
      <w:r>
        <w:separator/>
      </w:r>
    </w:p>
    <w:p w14:paraId="05092589" w14:textId="77777777" w:rsidR="00234D98" w:rsidRDefault="00234D98"/>
  </w:footnote>
  <w:footnote w:type="continuationSeparator" w:id="0">
    <w:p w14:paraId="3327CD0B" w14:textId="77777777" w:rsidR="00234D98" w:rsidRDefault="00234D98" w:rsidP="00E30FF1">
      <w:r>
        <w:continuationSeparator/>
      </w:r>
    </w:p>
    <w:p w14:paraId="18F1F996" w14:textId="77777777" w:rsidR="00234D98" w:rsidRDefault="00234D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9ECF2" w14:textId="26B8F056" w:rsidR="00005256" w:rsidRPr="00212A28" w:rsidRDefault="00212A28" w:rsidP="00E678C1">
    <w:pPr>
      <w:pStyle w:val="Header"/>
      <w:rPr>
        <w:rFonts w:cs="Myanmar Text"/>
        <w:cs/>
        <w:lang w:bidi="my-MM"/>
      </w:rPr>
    </w:pPr>
    <w:r>
      <w:rPr>
        <w:rFonts w:cs="Myanmar Text" w:hint="cs"/>
        <w:cs/>
        <w:lang w:bidi="my-MM"/>
      </w:rPr>
      <w:t xml:space="preserve">မျိုးသီတာ - </w:t>
    </w:r>
    <w:r>
      <w:rPr>
        <w:rFonts w:cs="Myanmar Text"/>
        <w:lang w:bidi="my-MM"/>
      </w:rPr>
      <w:t xml:space="preserve">Supervised Machine Learning Methods </w:t>
    </w:r>
    <w:r>
      <w:rPr>
        <w:rFonts w:cs="Myanmar Text" w:hint="cs"/>
        <w:cs/>
        <w:lang w:bidi="my-MM"/>
      </w:rPr>
      <w:t>မိတ်ဆက်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871EF7"/>
    <w:multiLevelType w:val="hybridMultilevel"/>
    <w:tmpl w:val="23DE78F0"/>
    <w:lvl w:ilvl="0" w:tplc="E456713E">
      <w:numFmt w:val="bullet"/>
      <w:lvlText w:val="•"/>
      <w:lvlJc w:val="left"/>
      <w:pPr>
        <w:ind w:left="720" w:hanging="360"/>
      </w:pPr>
      <w:rPr>
        <w:rFonts w:ascii="Pyidaungsu" w:eastAsia="Calibri" w:hAnsi="Pyidaungsu" w:cs="Pyidaungsu"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4" w15:restartNumberingAfterBreak="0">
    <w:nsid w:val="109C747A"/>
    <w:multiLevelType w:val="hybridMultilevel"/>
    <w:tmpl w:val="72443F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A60A0"/>
    <w:multiLevelType w:val="multilevel"/>
    <w:tmpl w:val="C9B6CCCA"/>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22C10B6E"/>
    <w:multiLevelType w:val="hybridMultilevel"/>
    <w:tmpl w:val="DF961E42"/>
    <w:lvl w:ilvl="0" w:tplc="4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E4255F"/>
    <w:multiLevelType w:val="hybridMultilevel"/>
    <w:tmpl w:val="BE847C7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45B875DE"/>
    <w:multiLevelType w:val="hybridMultilevel"/>
    <w:tmpl w:val="20A82C66"/>
    <w:lvl w:ilvl="0" w:tplc="8E46945C">
      <w:start w:val="1"/>
      <w:numFmt w:val="lowerLetter"/>
      <w:lvlText w:val="%1)"/>
      <w:lvlJc w:val="left"/>
      <w:pPr>
        <w:ind w:left="1149" w:hanging="270"/>
      </w:pPr>
      <w:rPr>
        <w:rFonts w:ascii="Bookman Old Style" w:eastAsia="Bookman Old Style" w:hAnsi="Bookman Old Style" w:cs="Bookman Old Style" w:hint="default"/>
        <w:b w:val="0"/>
        <w:bCs w:val="0"/>
        <w:i w:val="0"/>
        <w:iCs w:val="0"/>
        <w:w w:val="101"/>
        <w:sz w:val="18"/>
        <w:szCs w:val="18"/>
        <w:lang w:val="en-US" w:eastAsia="en-US" w:bidi="ar-SA"/>
      </w:rPr>
    </w:lvl>
    <w:lvl w:ilvl="1" w:tplc="39F84464">
      <w:numFmt w:val="bullet"/>
      <w:lvlText w:val="•"/>
      <w:lvlJc w:val="left"/>
      <w:pPr>
        <w:ind w:left="1534" w:hanging="270"/>
      </w:pPr>
      <w:rPr>
        <w:rFonts w:hint="default"/>
        <w:lang w:val="en-US" w:eastAsia="en-US" w:bidi="ar-SA"/>
      </w:rPr>
    </w:lvl>
    <w:lvl w:ilvl="2" w:tplc="1550131C">
      <w:numFmt w:val="bullet"/>
      <w:lvlText w:val="•"/>
      <w:lvlJc w:val="left"/>
      <w:pPr>
        <w:ind w:left="1929" w:hanging="270"/>
      </w:pPr>
      <w:rPr>
        <w:rFonts w:hint="default"/>
        <w:lang w:val="en-US" w:eastAsia="en-US" w:bidi="ar-SA"/>
      </w:rPr>
    </w:lvl>
    <w:lvl w:ilvl="3" w:tplc="58C8647C">
      <w:numFmt w:val="bullet"/>
      <w:lvlText w:val="•"/>
      <w:lvlJc w:val="left"/>
      <w:pPr>
        <w:ind w:left="2324" w:hanging="270"/>
      </w:pPr>
      <w:rPr>
        <w:rFonts w:hint="default"/>
        <w:lang w:val="en-US" w:eastAsia="en-US" w:bidi="ar-SA"/>
      </w:rPr>
    </w:lvl>
    <w:lvl w:ilvl="4" w:tplc="70B0A14A">
      <w:numFmt w:val="bullet"/>
      <w:lvlText w:val="•"/>
      <w:lvlJc w:val="left"/>
      <w:pPr>
        <w:ind w:left="2719" w:hanging="270"/>
      </w:pPr>
      <w:rPr>
        <w:rFonts w:hint="default"/>
        <w:lang w:val="en-US" w:eastAsia="en-US" w:bidi="ar-SA"/>
      </w:rPr>
    </w:lvl>
    <w:lvl w:ilvl="5" w:tplc="3AE841E0">
      <w:numFmt w:val="bullet"/>
      <w:lvlText w:val="•"/>
      <w:lvlJc w:val="left"/>
      <w:pPr>
        <w:ind w:left="3114" w:hanging="270"/>
      </w:pPr>
      <w:rPr>
        <w:rFonts w:hint="default"/>
        <w:lang w:val="en-US" w:eastAsia="en-US" w:bidi="ar-SA"/>
      </w:rPr>
    </w:lvl>
    <w:lvl w:ilvl="6" w:tplc="9DDEF196">
      <w:numFmt w:val="bullet"/>
      <w:lvlText w:val="•"/>
      <w:lvlJc w:val="left"/>
      <w:pPr>
        <w:ind w:left="3509" w:hanging="270"/>
      </w:pPr>
      <w:rPr>
        <w:rFonts w:hint="default"/>
        <w:lang w:val="en-US" w:eastAsia="en-US" w:bidi="ar-SA"/>
      </w:rPr>
    </w:lvl>
    <w:lvl w:ilvl="7" w:tplc="B8C01314">
      <w:numFmt w:val="bullet"/>
      <w:lvlText w:val="•"/>
      <w:lvlJc w:val="left"/>
      <w:pPr>
        <w:ind w:left="3904" w:hanging="270"/>
      </w:pPr>
      <w:rPr>
        <w:rFonts w:hint="default"/>
        <w:lang w:val="en-US" w:eastAsia="en-US" w:bidi="ar-SA"/>
      </w:rPr>
    </w:lvl>
    <w:lvl w:ilvl="8" w:tplc="67301B64">
      <w:numFmt w:val="bullet"/>
      <w:lvlText w:val="•"/>
      <w:lvlJc w:val="left"/>
      <w:pPr>
        <w:ind w:left="4299" w:hanging="270"/>
      </w:pPr>
      <w:rPr>
        <w:rFonts w:hint="default"/>
        <w:lang w:val="en-US" w:eastAsia="en-US" w:bidi="ar-SA"/>
      </w:rPr>
    </w:lvl>
  </w:abstractNum>
  <w:abstractNum w:abstractNumId="13" w15:restartNumberingAfterBreak="0">
    <w:nsid w:val="4D46449A"/>
    <w:multiLevelType w:val="hybridMultilevel"/>
    <w:tmpl w:val="31BC5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5"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6" w15:restartNumberingAfterBreak="0">
    <w:nsid w:val="5B337A00"/>
    <w:multiLevelType w:val="hybridMultilevel"/>
    <w:tmpl w:val="632E376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601261FD"/>
    <w:multiLevelType w:val="hybridMultilevel"/>
    <w:tmpl w:val="09428E0A"/>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667C6426"/>
    <w:multiLevelType w:val="hybridMultilevel"/>
    <w:tmpl w:val="C52251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20" w15:restartNumberingAfterBreak="0">
    <w:nsid w:val="74EF385C"/>
    <w:multiLevelType w:val="hybridMultilevel"/>
    <w:tmpl w:val="ABE01D30"/>
    <w:lvl w:ilvl="0" w:tplc="0D668086">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21"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F5040C"/>
    <w:multiLevelType w:val="hybridMultilevel"/>
    <w:tmpl w:val="CC7EAE34"/>
    <w:lvl w:ilvl="0" w:tplc="E456713E">
      <w:numFmt w:val="bullet"/>
      <w:lvlText w:val="•"/>
      <w:lvlJc w:val="left"/>
      <w:pPr>
        <w:ind w:left="720" w:hanging="360"/>
      </w:pPr>
      <w:rPr>
        <w:rFonts w:ascii="Pyidaungsu" w:eastAsia="Calibri" w:hAnsi="Pyidaungsu" w:cs="Pyidaungsu"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823202666">
    <w:abstractNumId w:val="6"/>
  </w:num>
  <w:num w:numId="2" w16cid:durableId="1357658571">
    <w:abstractNumId w:val="21"/>
  </w:num>
  <w:num w:numId="3" w16cid:durableId="1879854565">
    <w:abstractNumId w:val="5"/>
  </w:num>
  <w:num w:numId="4" w16cid:durableId="1241208757">
    <w:abstractNumId w:val="22"/>
  </w:num>
  <w:num w:numId="5" w16cid:durableId="790591750">
    <w:abstractNumId w:val="20"/>
  </w:num>
  <w:num w:numId="6" w16cid:durableId="1655454314">
    <w:abstractNumId w:val="19"/>
  </w:num>
  <w:num w:numId="7" w16cid:durableId="62801752">
    <w:abstractNumId w:val="3"/>
  </w:num>
  <w:num w:numId="8" w16cid:durableId="416288814">
    <w:abstractNumId w:val="11"/>
  </w:num>
  <w:num w:numId="9" w16cid:durableId="618029367">
    <w:abstractNumId w:val="15"/>
  </w:num>
  <w:num w:numId="10" w16cid:durableId="315961443">
    <w:abstractNumId w:val="8"/>
  </w:num>
  <w:num w:numId="11" w16cid:durableId="89088758">
    <w:abstractNumId w:val="14"/>
  </w:num>
  <w:num w:numId="12" w16cid:durableId="820735652">
    <w:abstractNumId w:val="7"/>
  </w:num>
  <w:num w:numId="13" w16cid:durableId="1963222208">
    <w:abstractNumId w:val="0"/>
  </w:num>
  <w:num w:numId="14" w16cid:durableId="1444033058">
    <w:abstractNumId w:val="6"/>
    <w:lvlOverride w:ilvl="0">
      <w:startOverride w:val="1"/>
    </w:lvlOverride>
  </w:num>
  <w:num w:numId="15" w16cid:durableId="1210923572">
    <w:abstractNumId w:val="6"/>
    <w:lvlOverride w:ilvl="0">
      <w:startOverride w:val="1"/>
    </w:lvlOverride>
  </w:num>
  <w:num w:numId="16" w16cid:durableId="92360102">
    <w:abstractNumId w:val="1"/>
  </w:num>
  <w:num w:numId="17" w16cid:durableId="13924640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052454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1372637">
    <w:abstractNumId w:val="12"/>
  </w:num>
  <w:num w:numId="20" w16cid:durableId="1715615085">
    <w:abstractNumId w:val="18"/>
  </w:num>
  <w:num w:numId="21" w16cid:durableId="1756432821">
    <w:abstractNumId w:val="4"/>
  </w:num>
  <w:num w:numId="22" w16cid:durableId="1399207441">
    <w:abstractNumId w:val="23"/>
  </w:num>
  <w:num w:numId="23" w16cid:durableId="754285699">
    <w:abstractNumId w:val="2"/>
  </w:num>
  <w:num w:numId="24" w16cid:durableId="942301710">
    <w:abstractNumId w:val="9"/>
  </w:num>
  <w:num w:numId="25" w16cid:durableId="472988864">
    <w:abstractNumId w:val="16"/>
  </w:num>
  <w:num w:numId="26" w16cid:durableId="1073430412">
    <w:abstractNumId w:val="10"/>
  </w:num>
  <w:num w:numId="27" w16cid:durableId="261035928">
    <w:abstractNumId w:val="17"/>
  </w:num>
  <w:num w:numId="28" w16cid:durableId="10942805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en-SG"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C12697"/>
    <w:rsid w:val="00002D73"/>
    <w:rsid w:val="000043FC"/>
    <w:rsid w:val="00005256"/>
    <w:rsid w:val="00005BEC"/>
    <w:rsid w:val="0000610D"/>
    <w:rsid w:val="00010DF1"/>
    <w:rsid w:val="00014DE0"/>
    <w:rsid w:val="00016162"/>
    <w:rsid w:val="0001727E"/>
    <w:rsid w:val="000235E1"/>
    <w:rsid w:val="00024698"/>
    <w:rsid w:val="0002743A"/>
    <w:rsid w:val="00032C7A"/>
    <w:rsid w:val="000336FA"/>
    <w:rsid w:val="00043B47"/>
    <w:rsid w:val="00046D6B"/>
    <w:rsid w:val="00050090"/>
    <w:rsid w:val="00054A76"/>
    <w:rsid w:val="00055FB4"/>
    <w:rsid w:val="000560C0"/>
    <w:rsid w:val="00064CCD"/>
    <w:rsid w:val="00065742"/>
    <w:rsid w:val="00066161"/>
    <w:rsid w:val="000720EA"/>
    <w:rsid w:val="000734AB"/>
    <w:rsid w:val="000750BA"/>
    <w:rsid w:val="0007594F"/>
    <w:rsid w:val="000840D3"/>
    <w:rsid w:val="000852A5"/>
    <w:rsid w:val="00091490"/>
    <w:rsid w:val="00093DAE"/>
    <w:rsid w:val="00095889"/>
    <w:rsid w:val="000A2213"/>
    <w:rsid w:val="000B2F79"/>
    <w:rsid w:val="000B3B0D"/>
    <w:rsid w:val="000D22EB"/>
    <w:rsid w:val="000E4318"/>
    <w:rsid w:val="000F3CBD"/>
    <w:rsid w:val="000F52C7"/>
    <w:rsid w:val="00101D6B"/>
    <w:rsid w:val="00107695"/>
    <w:rsid w:val="00113DC6"/>
    <w:rsid w:val="00114452"/>
    <w:rsid w:val="00115E30"/>
    <w:rsid w:val="001237BA"/>
    <w:rsid w:val="0012683C"/>
    <w:rsid w:val="00126BCE"/>
    <w:rsid w:val="00137718"/>
    <w:rsid w:val="00140FD8"/>
    <w:rsid w:val="00145AA5"/>
    <w:rsid w:val="00145E24"/>
    <w:rsid w:val="00150C28"/>
    <w:rsid w:val="00154A4E"/>
    <w:rsid w:val="00154B17"/>
    <w:rsid w:val="0015606F"/>
    <w:rsid w:val="001710CE"/>
    <w:rsid w:val="0017198D"/>
    <w:rsid w:val="00180A4C"/>
    <w:rsid w:val="00187317"/>
    <w:rsid w:val="00194DFE"/>
    <w:rsid w:val="0019595D"/>
    <w:rsid w:val="001A3D70"/>
    <w:rsid w:val="001A569A"/>
    <w:rsid w:val="001A74E9"/>
    <w:rsid w:val="001B2655"/>
    <w:rsid w:val="001B293B"/>
    <w:rsid w:val="001B5A9E"/>
    <w:rsid w:val="001C7C96"/>
    <w:rsid w:val="001D3ED6"/>
    <w:rsid w:val="001E3577"/>
    <w:rsid w:val="001F0CAA"/>
    <w:rsid w:val="001F5474"/>
    <w:rsid w:val="00205500"/>
    <w:rsid w:val="00207B74"/>
    <w:rsid w:val="00211C7A"/>
    <w:rsid w:val="00212A28"/>
    <w:rsid w:val="002150F5"/>
    <w:rsid w:val="0022536A"/>
    <w:rsid w:val="00234D98"/>
    <w:rsid w:val="00235F2F"/>
    <w:rsid w:val="00246C04"/>
    <w:rsid w:val="00246D74"/>
    <w:rsid w:val="00247F53"/>
    <w:rsid w:val="00251766"/>
    <w:rsid w:val="00251ACD"/>
    <w:rsid w:val="00260EED"/>
    <w:rsid w:val="00262B3C"/>
    <w:rsid w:val="00270580"/>
    <w:rsid w:val="00273723"/>
    <w:rsid w:val="002760FB"/>
    <w:rsid w:val="00280B32"/>
    <w:rsid w:val="00283444"/>
    <w:rsid w:val="00284008"/>
    <w:rsid w:val="00286B0E"/>
    <w:rsid w:val="00290C3D"/>
    <w:rsid w:val="0029363D"/>
    <w:rsid w:val="002A2EF9"/>
    <w:rsid w:val="002A4171"/>
    <w:rsid w:val="002B29A3"/>
    <w:rsid w:val="002B68E4"/>
    <w:rsid w:val="002C02A5"/>
    <w:rsid w:val="002C409A"/>
    <w:rsid w:val="002C6962"/>
    <w:rsid w:val="002C6969"/>
    <w:rsid w:val="002C6E68"/>
    <w:rsid w:val="002C7C9F"/>
    <w:rsid w:val="002D0D93"/>
    <w:rsid w:val="002D24E9"/>
    <w:rsid w:val="002D452D"/>
    <w:rsid w:val="002D548C"/>
    <w:rsid w:val="002E0175"/>
    <w:rsid w:val="002E0A80"/>
    <w:rsid w:val="002E3FA1"/>
    <w:rsid w:val="002E6C99"/>
    <w:rsid w:val="002F278E"/>
    <w:rsid w:val="002F40AE"/>
    <w:rsid w:val="00314AF4"/>
    <w:rsid w:val="00315AB3"/>
    <w:rsid w:val="00322BF5"/>
    <w:rsid w:val="00325ECD"/>
    <w:rsid w:val="0033243B"/>
    <w:rsid w:val="00345110"/>
    <w:rsid w:val="00345B59"/>
    <w:rsid w:val="003525B6"/>
    <w:rsid w:val="0035527B"/>
    <w:rsid w:val="0035576A"/>
    <w:rsid w:val="00361132"/>
    <w:rsid w:val="00361815"/>
    <w:rsid w:val="00363CDC"/>
    <w:rsid w:val="00365692"/>
    <w:rsid w:val="00383D43"/>
    <w:rsid w:val="003948BF"/>
    <w:rsid w:val="00395180"/>
    <w:rsid w:val="003A1A40"/>
    <w:rsid w:val="003A2A9E"/>
    <w:rsid w:val="003A504B"/>
    <w:rsid w:val="003A67CF"/>
    <w:rsid w:val="003B0566"/>
    <w:rsid w:val="003B10AF"/>
    <w:rsid w:val="003B27DF"/>
    <w:rsid w:val="003B3809"/>
    <w:rsid w:val="003D224F"/>
    <w:rsid w:val="003E1DF9"/>
    <w:rsid w:val="003E51BB"/>
    <w:rsid w:val="003F2E24"/>
    <w:rsid w:val="003F3415"/>
    <w:rsid w:val="003F36EB"/>
    <w:rsid w:val="003F5BF0"/>
    <w:rsid w:val="003F6C83"/>
    <w:rsid w:val="0041337F"/>
    <w:rsid w:val="00414D16"/>
    <w:rsid w:val="0041725A"/>
    <w:rsid w:val="00420299"/>
    <w:rsid w:val="004236B5"/>
    <w:rsid w:val="00432573"/>
    <w:rsid w:val="004403AE"/>
    <w:rsid w:val="00442C47"/>
    <w:rsid w:val="00442FF5"/>
    <w:rsid w:val="004548BC"/>
    <w:rsid w:val="00456AFE"/>
    <w:rsid w:val="0045705F"/>
    <w:rsid w:val="00464FF8"/>
    <w:rsid w:val="00465D56"/>
    <w:rsid w:val="0047222F"/>
    <w:rsid w:val="00472354"/>
    <w:rsid w:val="00485591"/>
    <w:rsid w:val="00485DD4"/>
    <w:rsid w:val="0049228D"/>
    <w:rsid w:val="0049504F"/>
    <w:rsid w:val="004A07B8"/>
    <w:rsid w:val="004A0CBA"/>
    <w:rsid w:val="004A6992"/>
    <w:rsid w:val="004B5B5F"/>
    <w:rsid w:val="004B5EE8"/>
    <w:rsid w:val="004B6712"/>
    <w:rsid w:val="004C53BE"/>
    <w:rsid w:val="004C63A4"/>
    <w:rsid w:val="004C7801"/>
    <w:rsid w:val="004D25B2"/>
    <w:rsid w:val="004D2DED"/>
    <w:rsid w:val="004D642E"/>
    <w:rsid w:val="004F185B"/>
    <w:rsid w:val="004F40C2"/>
    <w:rsid w:val="004F5A64"/>
    <w:rsid w:val="00500750"/>
    <w:rsid w:val="00504757"/>
    <w:rsid w:val="005075CF"/>
    <w:rsid w:val="005079E5"/>
    <w:rsid w:val="00513F26"/>
    <w:rsid w:val="00516E0A"/>
    <w:rsid w:val="0052043C"/>
    <w:rsid w:val="00534495"/>
    <w:rsid w:val="0054003C"/>
    <w:rsid w:val="0054089F"/>
    <w:rsid w:val="0054764A"/>
    <w:rsid w:val="00551C2E"/>
    <w:rsid w:val="0055215E"/>
    <w:rsid w:val="005567E7"/>
    <w:rsid w:val="00561FD1"/>
    <w:rsid w:val="00567470"/>
    <w:rsid w:val="00567B46"/>
    <w:rsid w:val="00567B95"/>
    <w:rsid w:val="00571197"/>
    <w:rsid w:val="0057414B"/>
    <w:rsid w:val="00575268"/>
    <w:rsid w:val="005873A9"/>
    <w:rsid w:val="00592084"/>
    <w:rsid w:val="00593D2D"/>
    <w:rsid w:val="005A3114"/>
    <w:rsid w:val="005A3DF5"/>
    <w:rsid w:val="005A6E48"/>
    <w:rsid w:val="005B0CD6"/>
    <w:rsid w:val="005B6061"/>
    <w:rsid w:val="005C5654"/>
    <w:rsid w:val="005D215B"/>
    <w:rsid w:val="005D5458"/>
    <w:rsid w:val="005E4603"/>
    <w:rsid w:val="005E5932"/>
    <w:rsid w:val="005E7638"/>
    <w:rsid w:val="005E786A"/>
    <w:rsid w:val="005F34B6"/>
    <w:rsid w:val="005F670C"/>
    <w:rsid w:val="00610D60"/>
    <w:rsid w:val="006144EB"/>
    <w:rsid w:val="00615871"/>
    <w:rsid w:val="006173B1"/>
    <w:rsid w:val="00625B4B"/>
    <w:rsid w:val="0062639F"/>
    <w:rsid w:val="00634051"/>
    <w:rsid w:val="00636659"/>
    <w:rsid w:val="006516CB"/>
    <w:rsid w:val="0066037E"/>
    <w:rsid w:val="006614BC"/>
    <w:rsid w:val="0066603D"/>
    <w:rsid w:val="00666DB5"/>
    <w:rsid w:val="00670E7D"/>
    <w:rsid w:val="0067453F"/>
    <w:rsid w:val="006749AC"/>
    <w:rsid w:val="00682987"/>
    <w:rsid w:val="00682B18"/>
    <w:rsid w:val="006834D5"/>
    <w:rsid w:val="00685AE9"/>
    <w:rsid w:val="00690307"/>
    <w:rsid w:val="00692E9D"/>
    <w:rsid w:val="006946C4"/>
    <w:rsid w:val="006950E1"/>
    <w:rsid w:val="006A3CC1"/>
    <w:rsid w:val="006B573D"/>
    <w:rsid w:val="006C0B7B"/>
    <w:rsid w:val="006C5CE2"/>
    <w:rsid w:val="006C685E"/>
    <w:rsid w:val="006C7995"/>
    <w:rsid w:val="006D0A3A"/>
    <w:rsid w:val="006D2CF0"/>
    <w:rsid w:val="006D36B3"/>
    <w:rsid w:val="006D4554"/>
    <w:rsid w:val="006D77DA"/>
    <w:rsid w:val="006E39E8"/>
    <w:rsid w:val="00705BB2"/>
    <w:rsid w:val="00707113"/>
    <w:rsid w:val="007138FD"/>
    <w:rsid w:val="007201AE"/>
    <w:rsid w:val="007230D5"/>
    <w:rsid w:val="0074004C"/>
    <w:rsid w:val="00740C45"/>
    <w:rsid w:val="007414E3"/>
    <w:rsid w:val="00741C8C"/>
    <w:rsid w:val="00744EC9"/>
    <w:rsid w:val="00751B55"/>
    <w:rsid w:val="00753DBE"/>
    <w:rsid w:val="0075795F"/>
    <w:rsid w:val="00760B10"/>
    <w:rsid w:val="0076216A"/>
    <w:rsid w:val="00776C89"/>
    <w:rsid w:val="00777D46"/>
    <w:rsid w:val="0078433D"/>
    <w:rsid w:val="007918E3"/>
    <w:rsid w:val="00791FA5"/>
    <w:rsid w:val="00792884"/>
    <w:rsid w:val="00793215"/>
    <w:rsid w:val="007A210F"/>
    <w:rsid w:val="007A28E2"/>
    <w:rsid w:val="007A400E"/>
    <w:rsid w:val="007A7F4B"/>
    <w:rsid w:val="007A7FFE"/>
    <w:rsid w:val="007B04AC"/>
    <w:rsid w:val="007B19B9"/>
    <w:rsid w:val="007B25B9"/>
    <w:rsid w:val="007B4F16"/>
    <w:rsid w:val="007B7B43"/>
    <w:rsid w:val="007C10F5"/>
    <w:rsid w:val="007C4962"/>
    <w:rsid w:val="007D366E"/>
    <w:rsid w:val="007D3680"/>
    <w:rsid w:val="007E3CF1"/>
    <w:rsid w:val="007E7ED1"/>
    <w:rsid w:val="007F23E7"/>
    <w:rsid w:val="00800091"/>
    <w:rsid w:val="00805E6E"/>
    <w:rsid w:val="008154B4"/>
    <w:rsid w:val="00815B2B"/>
    <w:rsid w:val="00831027"/>
    <w:rsid w:val="008325C4"/>
    <w:rsid w:val="008339EE"/>
    <w:rsid w:val="00840BEA"/>
    <w:rsid w:val="00851599"/>
    <w:rsid w:val="00851795"/>
    <w:rsid w:val="00853825"/>
    <w:rsid w:val="00854DB5"/>
    <w:rsid w:val="00856148"/>
    <w:rsid w:val="00870CF1"/>
    <w:rsid w:val="00873465"/>
    <w:rsid w:val="00883C12"/>
    <w:rsid w:val="00887B51"/>
    <w:rsid w:val="00891B0A"/>
    <w:rsid w:val="00892AD0"/>
    <w:rsid w:val="00895103"/>
    <w:rsid w:val="008A2637"/>
    <w:rsid w:val="008A50CF"/>
    <w:rsid w:val="008A5440"/>
    <w:rsid w:val="008A5ECF"/>
    <w:rsid w:val="008B3004"/>
    <w:rsid w:val="008C6867"/>
    <w:rsid w:val="008C7992"/>
    <w:rsid w:val="008D0ED1"/>
    <w:rsid w:val="008D194E"/>
    <w:rsid w:val="008D4996"/>
    <w:rsid w:val="008D5447"/>
    <w:rsid w:val="008E1556"/>
    <w:rsid w:val="008E1730"/>
    <w:rsid w:val="008E2B11"/>
    <w:rsid w:val="008E5EB4"/>
    <w:rsid w:val="008F0477"/>
    <w:rsid w:val="008F22CC"/>
    <w:rsid w:val="008F2D3A"/>
    <w:rsid w:val="00901DF3"/>
    <w:rsid w:val="0090317B"/>
    <w:rsid w:val="00904DDD"/>
    <w:rsid w:val="009123A3"/>
    <w:rsid w:val="009202B0"/>
    <w:rsid w:val="009245E0"/>
    <w:rsid w:val="00925982"/>
    <w:rsid w:val="00926465"/>
    <w:rsid w:val="00926CC5"/>
    <w:rsid w:val="00936DBE"/>
    <w:rsid w:val="00940403"/>
    <w:rsid w:val="00940D3A"/>
    <w:rsid w:val="00945D2A"/>
    <w:rsid w:val="009558E7"/>
    <w:rsid w:val="009571CD"/>
    <w:rsid w:val="009643BB"/>
    <w:rsid w:val="00970C7D"/>
    <w:rsid w:val="00972A85"/>
    <w:rsid w:val="00972D2C"/>
    <w:rsid w:val="009732EB"/>
    <w:rsid w:val="0097484A"/>
    <w:rsid w:val="00993F56"/>
    <w:rsid w:val="009A2F30"/>
    <w:rsid w:val="009A7D23"/>
    <w:rsid w:val="009B3579"/>
    <w:rsid w:val="009B3E0C"/>
    <w:rsid w:val="009C0149"/>
    <w:rsid w:val="009C0E0A"/>
    <w:rsid w:val="009C53B0"/>
    <w:rsid w:val="009D34DE"/>
    <w:rsid w:val="009E20EB"/>
    <w:rsid w:val="009E3456"/>
    <w:rsid w:val="009F01AB"/>
    <w:rsid w:val="009F1EB7"/>
    <w:rsid w:val="00A0776B"/>
    <w:rsid w:val="00A139FF"/>
    <w:rsid w:val="00A268C6"/>
    <w:rsid w:val="00A31194"/>
    <w:rsid w:val="00A368D8"/>
    <w:rsid w:val="00A37C8B"/>
    <w:rsid w:val="00A42A8C"/>
    <w:rsid w:val="00A52E17"/>
    <w:rsid w:val="00A54FEC"/>
    <w:rsid w:val="00A566A2"/>
    <w:rsid w:val="00A57777"/>
    <w:rsid w:val="00A61132"/>
    <w:rsid w:val="00A66D45"/>
    <w:rsid w:val="00A80BF8"/>
    <w:rsid w:val="00A81797"/>
    <w:rsid w:val="00A90084"/>
    <w:rsid w:val="00AB3B1C"/>
    <w:rsid w:val="00AD42B9"/>
    <w:rsid w:val="00AD6007"/>
    <w:rsid w:val="00AD7CB0"/>
    <w:rsid w:val="00AE09CE"/>
    <w:rsid w:val="00AE2BC5"/>
    <w:rsid w:val="00AE5487"/>
    <w:rsid w:val="00AE7413"/>
    <w:rsid w:val="00AE77EE"/>
    <w:rsid w:val="00AF2876"/>
    <w:rsid w:val="00AF31A4"/>
    <w:rsid w:val="00AF6E99"/>
    <w:rsid w:val="00AF798C"/>
    <w:rsid w:val="00B01DA1"/>
    <w:rsid w:val="00B06730"/>
    <w:rsid w:val="00B15010"/>
    <w:rsid w:val="00B20265"/>
    <w:rsid w:val="00B20FCB"/>
    <w:rsid w:val="00B26B6E"/>
    <w:rsid w:val="00B30C6D"/>
    <w:rsid w:val="00B34DC9"/>
    <w:rsid w:val="00B35C48"/>
    <w:rsid w:val="00B36088"/>
    <w:rsid w:val="00B373C1"/>
    <w:rsid w:val="00B44F05"/>
    <w:rsid w:val="00B56D42"/>
    <w:rsid w:val="00B61B8E"/>
    <w:rsid w:val="00B74B8A"/>
    <w:rsid w:val="00B74B8C"/>
    <w:rsid w:val="00B768D6"/>
    <w:rsid w:val="00B8329E"/>
    <w:rsid w:val="00B83D1E"/>
    <w:rsid w:val="00B871F1"/>
    <w:rsid w:val="00B967AF"/>
    <w:rsid w:val="00BA146A"/>
    <w:rsid w:val="00BA3560"/>
    <w:rsid w:val="00BA6311"/>
    <w:rsid w:val="00BB1E9A"/>
    <w:rsid w:val="00BC125E"/>
    <w:rsid w:val="00BC4407"/>
    <w:rsid w:val="00BD10DA"/>
    <w:rsid w:val="00BD49FA"/>
    <w:rsid w:val="00BD5268"/>
    <w:rsid w:val="00BD7DB1"/>
    <w:rsid w:val="00BE10D0"/>
    <w:rsid w:val="00BF5D9B"/>
    <w:rsid w:val="00C05ACE"/>
    <w:rsid w:val="00C078DB"/>
    <w:rsid w:val="00C12697"/>
    <w:rsid w:val="00C15E02"/>
    <w:rsid w:val="00C2158A"/>
    <w:rsid w:val="00C26BEA"/>
    <w:rsid w:val="00C30BAB"/>
    <w:rsid w:val="00C33468"/>
    <w:rsid w:val="00C42C5A"/>
    <w:rsid w:val="00C430CA"/>
    <w:rsid w:val="00C45E57"/>
    <w:rsid w:val="00C52D44"/>
    <w:rsid w:val="00C56D47"/>
    <w:rsid w:val="00C56D57"/>
    <w:rsid w:val="00C60F2D"/>
    <w:rsid w:val="00C612B9"/>
    <w:rsid w:val="00C716A1"/>
    <w:rsid w:val="00C73EB8"/>
    <w:rsid w:val="00C81F24"/>
    <w:rsid w:val="00C85DE6"/>
    <w:rsid w:val="00C8641A"/>
    <w:rsid w:val="00C919C2"/>
    <w:rsid w:val="00C96AC3"/>
    <w:rsid w:val="00C97308"/>
    <w:rsid w:val="00CA374A"/>
    <w:rsid w:val="00CA5D73"/>
    <w:rsid w:val="00CA6850"/>
    <w:rsid w:val="00CA727B"/>
    <w:rsid w:val="00CB2FAF"/>
    <w:rsid w:val="00CB5363"/>
    <w:rsid w:val="00CC0BF0"/>
    <w:rsid w:val="00CC25EB"/>
    <w:rsid w:val="00CC2B64"/>
    <w:rsid w:val="00CD0DD7"/>
    <w:rsid w:val="00CD0FAD"/>
    <w:rsid w:val="00CD4185"/>
    <w:rsid w:val="00CD6C48"/>
    <w:rsid w:val="00CE08B8"/>
    <w:rsid w:val="00CE4D7D"/>
    <w:rsid w:val="00CF1FB7"/>
    <w:rsid w:val="00CF5046"/>
    <w:rsid w:val="00CF792D"/>
    <w:rsid w:val="00D0440B"/>
    <w:rsid w:val="00D05A59"/>
    <w:rsid w:val="00D11196"/>
    <w:rsid w:val="00D11767"/>
    <w:rsid w:val="00D16858"/>
    <w:rsid w:val="00D17D89"/>
    <w:rsid w:val="00D17DE7"/>
    <w:rsid w:val="00D215FF"/>
    <w:rsid w:val="00D338D7"/>
    <w:rsid w:val="00D33A81"/>
    <w:rsid w:val="00D40C9B"/>
    <w:rsid w:val="00D41E79"/>
    <w:rsid w:val="00D4200D"/>
    <w:rsid w:val="00D50EC1"/>
    <w:rsid w:val="00D52992"/>
    <w:rsid w:val="00D53B69"/>
    <w:rsid w:val="00D64601"/>
    <w:rsid w:val="00D650AD"/>
    <w:rsid w:val="00D769C6"/>
    <w:rsid w:val="00D777C1"/>
    <w:rsid w:val="00D80190"/>
    <w:rsid w:val="00D804F2"/>
    <w:rsid w:val="00D82F3E"/>
    <w:rsid w:val="00D84035"/>
    <w:rsid w:val="00D844D2"/>
    <w:rsid w:val="00D86E01"/>
    <w:rsid w:val="00DA2A88"/>
    <w:rsid w:val="00DA6FC3"/>
    <w:rsid w:val="00DC44AC"/>
    <w:rsid w:val="00DC4993"/>
    <w:rsid w:val="00DC4A44"/>
    <w:rsid w:val="00DD31F9"/>
    <w:rsid w:val="00DD46F4"/>
    <w:rsid w:val="00DD4C0F"/>
    <w:rsid w:val="00DE3102"/>
    <w:rsid w:val="00DE490B"/>
    <w:rsid w:val="00DF217C"/>
    <w:rsid w:val="00DF4FAE"/>
    <w:rsid w:val="00E15CA7"/>
    <w:rsid w:val="00E209CF"/>
    <w:rsid w:val="00E21412"/>
    <w:rsid w:val="00E2201A"/>
    <w:rsid w:val="00E223BD"/>
    <w:rsid w:val="00E27134"/>
    <w:rsid w:val="00E30FF1"/>
    <w:rsid w:val="00E3533C"/>
    <w:rsid w:val="00E400F3"/>
    <w:rsid w:val="00E40C38"/>
    <w:rsid w:val="00E5008F"/>
    <w:rsid w:val="00E678C1"/>
    <w:rsid w:val="00E67CC8"/>
    <w:rsid w:val="00E85583"/>
    <w:rsid w:val="00E87B5E"/>
    <w:rsid w:val="00E90DA8"/>
    <w:rsid w:val="00EA16A3"/>
    <w:rsid w:val="00EA6E10"/>
    <w:rsid w:val="00EB362D"/>
    <w:rsid w:val="00EC7849"/>
    <w:rsid w:val="00ED0D14"/>
    <w:rsid w:val="00ED0DD0"/>
    <w:rsid w:val="00EE4EA5"/>
    <w:rsid w:val="00EF262B"/>
    <w:rsid w:val="00EF580E"/>
    <w:rsid w:val="00F0457A"/>
    <w:rsid w:val="00F14DE0"/>
    <w:rsid w:val="00F150A6"/>
    <w:rsid w:val="00F1573A"/>
    <w:rsid w:val="00F15D2A"/>
    <w:rsid w:val="00F162FB"/>
    <w:rsid w:val="00F175C2"/>
    <w:rsid w:val="00F21D5B"/>
    <w:rsid w:val="00F2290A"/>
    <w:rsid w:val="00F2612F"/>
    <w:rsid w:val="00F36A01"/>
    <w:rsid w:val="00F37DA1"/>
    <w:rsid w:val="00F46743"/>
    <w:rsid w:val="00F52947"/>
    <w:rsid w:val="00F529A6"/>
    <w:rsid w:val="00F55026"/>
    <w:rsid w:val="00F61933"/>
    <w:rsid w:val="00F62E50"/>
    <w:rsid w:val="00F67B79"/>
    <w:rsid w:val="00F7112C"/>
    <w:rsid w:val="00F71942"/>
    <w:rsid w:val="00F77ED1"/>
    <w:rsid w:val="00F80CC4"/>
    <w:rsid w:val="00F939F4"/>
    <w:rsid w:val="00FA1962"/>
    <w:rsid w:val="00FB0F21"/>
    <w:rsid w:val="00FB493F"/>
    <w:rsid w:val="00FC642E"/>
    <w:rsid w:val="00FC7D3B"/>
    <w:rsid w:val="00FD2E9F"/>
    <w:rsid w:val="00FE17BE"/>
    <w:rsid w:val="00FE6231"/>
    <w:rsid w:val="00FF3E58"/>
    <w:rsid w:val="00FF647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B9A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90A"/>
    <w:pPr>
      <w:spacing w:after="160" w:line="259" w:lineRule="auto"/>
      <w:ind w:firstLine="720"/>
    </w:pPr>
    <w:rPr>
      <w:rFonts w:asciiTheme="majorHAnsi" w:hAnsiTheme="majorHAnsi"/>
      <w:sz w:val="24"/>
      <w:szCs w:val="24"/>
    </w:rPr>
  </w:style>
  <w:style w:type="paragraph" w:styleId="Heading1">
    <w:name w:val="heading 1"/>
    <w:basedOn w:val="Normal"/>
    <w:next w:val="Normal"/>
    <w:link w:val="Heading1Char"/>
    <w:uiPriority w:val="9"/>
    <w:qFormat/>
    <w:rsid w:val="00345B59"/>
    <w:pPr>
      <w:keepNext/>
      <w:spacing w:before="240" w:after="60"/>
      <w:ind w:firstLine="0"/>
      <w:jc w:val="center"/>
      <w:outlineLvl w:val="0"/>
    </w:pPr>
    <w:rPr>
      <w:rFonts w:eastAsia="Times New Roman"/>
      <w:b/>
      <w:bCs/>
      <w:spacing w:val="10"/>
      <w:kern w:val="32"/>
      <w:sz w:val="32"/>
      <w:szCs w:val="32"/>
    </w:rPr>
  </w:style>
  <w:style w:type="paragraph" w:styleId="Heading2">
    <w:name w:val="heading 2"/>
    <w:basedOn w:val="Heading1"/>
    <w:next w:val="Normal"/>
    <w:link w:val="Heading2Char"/>
    <w:uiPriority w:val="9"/>
    <w:qFormat/>
    <w:rsid w:val="0062639F"/>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45B59"/>
    <w:rPr>
      <w:rFonts w:ascii="Times" w:eastAsia="Times New Roman" w:hAnsi="Times"/>
      <w:b/>
      <w:bCs/>
      <w:spacing w:val="10"/>
      <w:kern w:val="32"/>
      <w:sz w:val="32"/>
      <w:szCs w:val="32"/>
    </w:rPr>
  </w:style>
  <w:style w:type="paragraph" w:styleId="TOCHeading">
    <w:name w:val="TOC Heading"/>
    <w:basedOn w:val="Normal"/>
    <w:next w:val="Normal"/>
    <w:uiPriority w:val="39"/>
    <w:unhideWhenUsed/>
    <w:qFormat/>
    <w:rsid w:val="002A2EF9"/>
    <w:pPr>
      <w:ind w:firstLine="0"/>
      <w:jc w:val="center"/>
      <w:outlineLvl w:val="0"/>
    </w:pPr>
    <w:rPr>
      <w:caps/>
      <w:spacing w:val="20"/>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62639F"/>
    <w:rPr>
      <w:rFonts w:ascii="Times" w:eastAsia="Times New Roman" w:hAnsi="Times"/>
      <w:b/>
      <w:bCs/>
      <w:spacing w:val="10"/>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C919C2"/>
    <w:pPr>
      <w:numPr>
        <w:numId w:val="1"/>
      </w:numPr>
      <w:spacing w:before="240" w:after="60"/>
    </w:pPr>
    <w:rPr>
      <w:color w:val="000000" w:themeColor="text1"/>
    </w:rPr>
  </w:style>
  <w:style w:type="paragraph" w:styleId="Title">
    <w:name w:val="Title"/>
    <w:basedOn w:val="Normal"/>
    <w:next w:val="Normal"/>
    <w:link w:val="TitleChar"/>
    <w:uiPriority w:val="1"/>
    <w:qFormat/>
    <w:rsid w:val="00FD2E9F"/>
    <w:pPr>
      <w:spacing w:line="180" w:lineRule="auto"/>
      <w:ind w:firstLine="0"/>
      <w:jc w:val="center"/>
    </w:pPr>
    <w:rPr>
      <w:i/>
      <w:caps/>
      <w:color w:val="000000" w:themeColor="text1"/>
      <w:sz w:val="144"/>
      <w:szCs w:val="96"/>
    </w:rPr>
  </w:style>
  <w:style w:type="character" w:customStyle="1" w:styleId="TitleChar">
    <w:name w:val="Title Char"/>
    <w:basedOn w:val="DefaultParagraphFont"/>
    <w:link w:val="Title"/>
    <w:uiPriority w:val="1"/>
    <w:rsid w:val="00FD2E9F"/>
    <w:rPr>
      <w:rFonts w:asciiTheme="majorHAnsi" w:hAnsiTheme="majorHAnsi"/>
      <w:i/>
      <w:caps/>
      <w:color w:val="000000" w:themeColor="text1"/>
      <w:sz w:val="144"/>
      <w:szCs w:val="96"/>
    </w:rPr>
  </w:style>
  <w:style w:type="paragraph" w:styleId="Subtitle">
    <w:name w:val="Subtitle"/>
    <w:basedOn w:val="Normal"/>
    <w:next w:val="Normal"/>
    <w:link w:val="SubtitleChar"/>
    <w:uiPriority w:val="11"/>
    <w:qFormat/>
    <w:rsid w:val="00DC4993"/>
    <w:pPr>
      <w:ind w:firstLine="0"/>
      <w:jc w:val="center"/>
    </w:pPr>
    <w:rPr>
      <w:caps/>
      <w:spacing w:val="20"/>
      <w:sz w:val="32"/>
      <w:szCs w:val="40"/>
    </w:rPr>
  </w:style>
  <w:style w:type="character" w:customStyle="1" w:styleId="SubtitleChar">
    <w:name w:val="Subtitle Char"/>
    <w:basedOn w:val="DefaultParagraphFont"/>
    <w:link w:val="Subtitle"/>
    <w:uiPriority w:val="11"/>
    <w:rsid w:val="00DC4993"/>
    <w:rPr>
      <w:rFonts w:ascii="Times" w:hAnsi="Times"/>
      <w:caps/>
      <w:spacing w:val="20"/>
      <w:sz w:val="32"/>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5F670C"/>
    <w:pPr>
      <w:ind w:firstLine="0"/>
      <w:jc w:val="center"/>
    </w:pPr>
    <w:rPr>
      <w:i/>
      <w:sz w:val="32"/>
      <w:szCs w:val="36"/>
    </w:rPr>
  </w:style>
  <w:style w:type="paragraph" w:styleId="ListBullet">
    <w:name w:val="List Bullet"/>
    <w:basedOn w:val="ListParagraph"/>
    <w:uiPriority w:val="99"/>
    <w:rsid w:val="00C919C2"/>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F2290A"/>
    <w:rPr>
      <w:rFonts w:ascii="Calibri" w:hAnsi="Calibri"/>
      <w:color w:val="0034EF" w:themeColor="accent5" w:themeShade="BF"/>
    </w:rPr>
  </w:style>
  <w:style w:type="paragraph" w:customStyle="1" w:styleId="TipTextHeader">
    <w:name w:val="Tip Text Header"/>
    <w:basedOn w:val="TipText"/>
    <w:qFormat/>
    <w:rsid w:val="008E1556"/>
    <w:pPr>
      <w:ind w:firstLine="0"/>
      <w:jc w:val="center"/>
    </w:pPr>
    <w:rPr>
      <w:b/>
      <w:caps/>
      <w:spacing w:val="10"/>
      <w:sz w:val="28"/>
    </w:r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paragraph" w:customStyle="1" w:styleId="Sub-head">
    <w:name w:val="Sub-head"/>
    <w:basedOn w:val="TipTextHeader"/>
    <w:qFormat/>
    <w:rsid w:val="003A1A40"/>
    <w:rPr>
      <w:color w:val="000000" w:themeColor="text1"/>
      <w:sz w:val="36"/>
    </w:rPr>
  </w:style>
  <w:style w:type="paragraph" w:customStyle="1" w:styleId="Instructions">
    <w:name w:val="Instructions"/>
    <w:basedOn w:val="Normal"/>
    <w:qFormat/>
    <w:rsid w:val="00B06730"/>
    <w:rPr>
      <w:b/>
      <w:i/>
      <w:color w:val="268DA4" w:themeColor="accent2" w:themeShade="80"/>
    </w:rPr>
  </w:style>
  <w:style w:type="paragraph" w:customStyle="1" w:styleId="TipTextList">
    <w:name w:val="Tip Text List"/>
    <w:basedOn w:val="ListParagraph"/>
    <w:qFormat/>
    <w:rsid w:val="00F2290A"/>
    <w:pPr>
      <w:spacing w:before="120" w:after="0"/>
    </w:pPr>
    <w:rPr>
      <w:rFonts w:ascii="Calibri" w:hAnsi="Calibri"/>
      <w:color w:val="0034EF" w:themeColor="accent5" w:themeShade="BF"/>
    </w:rPr>
  </w:style>
  <w:style w:type="paragraph" w:customStyle="1" w:styleId="TipTextBullets">
    <w:name w:val="Tip Text Bullets"/>
    <w:basedOn w:val="ListBullet"/>
    <w:qFormat/>
    <w:rsid w:val="00F2290A"/>
    <w:pPr>
      <w:spacing w:before="0"/>
    </w:pPr>
    <w:rPr>
      <w:rFonts w:ascii="Calibri" w:hAnsi="Calibri"/>
      <w:color w:val="0034EF" w:themeColor="accent5" w:themeShade="BF"/>
    </w:rPr>
  </w:style>
  <w:style w:type="character" w:customStyle="1" w:styleId="markedcontent">
    <w:name w:val="markedcontent"/>
    <w:basedOn w:val="DefaultParagraphFont"/>
    <w:rsid w:val="00CD4185"/>
  </w:style>
  <w:style w:type="paragraph" w:styleId="BodyText">
    <w:name w:val="Body Text"/>
    <w:basedOn w:val="Normal"/>
    <w:link w:val="BodyTextChar"/>
    <w:uiPriority w:val="1"/>
    <w:qFormat/>
    <w:rsid w:val="00CD4185"/>
    <w:pPr>
      <w:widowControl w:val="0"/>
      <w:autoSpaceDE w:val="0"/>
      <w:autoSpaceDN w:val="0"/>
      <w:spacing w:after="0" w:line="240" w:lineRule="auto"/>
      <w:ind w:firstLine="0"/>
    </w:pPr>
    <w:rPr>
      <w:rFonts w:ascii="Bookman Old Style" w:eastAsia="Bookman Old Style" w:hAnsi="Bookman Old Style" w:cs="Bookman Old Style"/>
      <w:sz w:val="18"/>
      <w:szCs w:val="18"/>
    </w:rPr>
  </w:style>
  <w:style w:type="character" w:customStyle="1" w:styleId="BodyTextChar">
    <w:name w:val="Body Text Char"/>
    <w:basedOn w:val="DefaultParagraphFont"/>
    <w:link w:val="BodyText"/>
    <w:uiPriority w:val="1"/>
    <w:rsid w:val="00CD4185"/>
    <w:rPr>
      <w:rFonts w:ascii="Bookman Old Style" w:eastAsia="Bookman Old Style" w:hAnsi="Bookman Old Style" w:cs="Bookman Old Style"/>
      <w:sz w:val="18"/>
      <w:szCs w:val="18"/>
    </w:rPr>
  </w:style>
  <w:style w:type="paragraph" w:styleId="Caption">
    <w:name w:val="caption"/>
    <w:basedOn w:val="Normal"/>
    <w:next w:val="Normal"/>
    <w:uiPriority w:val="35"/>
    <w:unhideWhenUsed/>
    <w:qFormat/>
    <w:rsid w:val="0001727E"/>
    <w:pPr>
      <w:spacing w:after="200" w:line="240" w:lineRule="auto"/>
    </w:pPr>
    <w:rPr>
      <w:i/>
      <w:iCs/>
      <w:color w:val="44546A" w:themeColor="text2"/>
      <w:sz w:val="18"/>
      <w:szCs w:val="18"/>
    </w:rPr>
  </w:style>
  <w:style w:type="table" w:styleId="TableGrid">
    <w:name w:val="Table Grid"/>
    <w:basedOn w:val="TableNormal"/>
    <w:uiPriority w:val="39"/>
    <w:rsid w:val="004B5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numbering" Target="numbering.xml"/><Relationship Id="rId61" Type="http://schemas.openxmlformats.org/officeDocument/2006/relationships/image" Target="media/image50.emf"/><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endnotes" Target="endnotes.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35DDE1381649E1A65C6F9ADACEC968"/>
        <w:category>
          <w:name w:val="General"/>
          <w:gallery w:val="placeholder"/>
        </w:category>
        <w:types>
          <w:type w:val="bbPlcHdr"/>
        </w:types>
        <w:behaviors>
          <w:behavior w:val="content"/>
        </w:behaviors>
        <w:guid w:val="{936DB462-2A5E-4458-892C-48FC3DCC9603}"/>
      </w:docPartPr>
      <w:docPartBody>
        <w:p w:rsidR="00495D50" w:rsidRDefault="00976D5D">
          <w:pPr>
            <w:pStyle w:val="9F35DDE1381649E1A65C6F9ADACEC968"/>
          </w:pPr>
          <w:bookmarkStart w:id="0" w:name="_Hlk121307520"/>
          <w:bookmarkEnd w:id="0"/>
          <w:r w:rsidRPr="00A268C6">
            <w:t>An Ancient Song</w:t>
          </w:r>
        </w:p>
      </w:docPartBody>
    </w:docPart>
    <w:docPart>
      <w:docPartPr>
        <w:name w:val="CAB2C2FB8EA14CBAA6A51871E3BB1C4C"/>
        <w:category>
          <w:name w:val="General"/>
          <w:gallery w:val="placeholder"/>
        </w:category>
        <w:types>
          <w:type w:val="bbPlcHdr"/>
        </w:types>
        <w:behaviors>
          <w:behavior w:val="content"/>
        </w:behaviors>
        <w:guid w:val="{0BAF5C93-9567-4030-9548-29D9D29FF594}"/>
      </w:docPartPr>
      <w:docPartBody>
        <w:p w:rsidR="00495D50" w:rsidRDefault="00976D5D">
          <w:pPr>
            <w:pStyle w:val="CAB2C2FB8EA14CBAA6A51871E3BB1C4C"/>
          </w:pPr>
          <w:r w:rsidRPr="00A268C6">
            <w:t>Song of the Humpback Whale</w:t>
          </w:r>
        </w:p>
      </w:docPartBody>
    </w:docPart>
    <w:docPart>
      <w:docPartPr>
        <w:name w:val="373D37B9B4E947948E1294863C2E1EBC"/>
        <w:category>
          <w:name w:val="General"/>
          <w:gallery w:val="placeholder"/>
        </w:category>
        <w:types>
          <w:type w:val="bbPlcHdr"/>
        </w:types>
        <w:behaviors>
          <w:behavior w:val="content"/>
        </w:behaviors>
        <w:guid w:val="{EC64F1F4-3997-4759-B4C2-371636A61F58}"/>
      </w:docPartPr>
      <w:docPartBody>
        <w:p w:rsidR="00495D50" w:rsidRDefault="00976D5D">
          <w:pPr>
            <w:pStyle w:val="373D37B9B4E947948E1294863C2E1EBC"/>
          </w:pPr>
          <w:r w:rsidRPr="00107695">
            <w:t>Finding a Mate</w:t>
          </w:r>
        </w:p>
        <w:bookmarkStart w:id="1" w:name="_Toc527370448"/>
        <w:bookmarkStart w:id="2" w:name="_Toc527370449"/>
        <w:bookmarkEnd w:id="1"/>
      </w:docPartBody>
    </w:docPart>
    <w:docPart>
      <w:docPartPr>
        <w:name w:val="0B2AB6C9668B4B65940E2E78808BB079"/>
        <w:category>
          <w:name w:val="General"/>
          <w:gallery w:val="placeholder"/>
        </w:category>
        <w:types>
          <w:type w:val="bbPlcHdr"/>
        </w:types>
        <w:behaviors>
          <w:behavior w:val="content"/>
        </w:behaviors>
        <w:guid w:val="{6F610E16-F65B-4E08-AAA3-558D87DE25CB}"/>
      </w:docPartPr>
      <w:docPartBody>
        <w:p w:rsidR="00495D50" w:rsidRDefault="00976D5D">
          <w:pPr>
            <w:pStyle w:val="0B2AB6C9668B4B65940E2E78808BB079"/>
          </w:pPr>
          <w:r w:rsidRPr="001710CE">
            <w:t>Bibliography</w:t>
          </w:r>
          <w:bookmarkEnd w:id="2"/>
        </w:p>
        <w:bookmarkStart w:id="3" w:name="_Toc527370450"/>
        <w:bookmarkStart w:id="4" w:name="_Toc527370451"/>
        <w:bookmarkEnd w:id="3"/>
        <w:bookmarkEnd w:id="4"/>
      </w:docPartBody>
    </w:docPart>
    <w:docPart>
      <w:docPartPr>
        <w:name w:val="768E08944953425EA308C6614F803E63"/>
        <w:category>
          <w:name w:val="General"/>
          <w:gallery w:val="placeholder"/>
        </w:category>
        <w:types>
          <w:type w:val="bbPlcHdr"/>
        </w:types>
        <w:behaviors>
          <w:behavior w:val="content"/>
        </w:behaviors>
        <w:guid w:val="{D6F37983-D76B-44E6-9CDA-1CC2E473EBA6}"/>
      </w:docPartPr>
      <w:docPartBody>
        <w:p w:rsidR="000A3CD1" w:rsidRDefault="00A915AE" w:rsidP="00A915AE">
          <w:pPr>
            <w:pStyle w:val="768E08944953425EA308C6614F803E63"/>
          </w:pPr>
          <w:r w:rsidRPr="00107695">
            <w:t>Finding a Mate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nBiolinumT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60A0"/>
    <w:multiLevelType w:val="multilevel"/>
    <w:tmpl w:val="C9B6CCCA"/>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74EF385C"/>
    <w:multiLevelType w:val="hybridMultilevel"/>
    <w:tmpl w:val="ABE01D30"/>
    <w:lvl w:ilvl="0" w:tplc="0D668086">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558709029">
    <w:abstractNumId w:val="0"/>
  </w:num>
  <w:num w:numId="2" w16cid:durableId="1172600737">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8F"/>
    <w:rsid w:val="0008206F"/>
    <w:rsid w:val="00083FFF"/>
    <w:rsid w:val="000A3CD1"/>
    <w:rsid w:val="000F3F75"/>
    <w:rsid w:val="0037089A"/>
    <w:rsid w:val="003C11C1"/>
    <w:rsid w:val="00495D50"/>
    <w:rsid w:val="004B17C1"/>
    <w:rsid w:val="005D53C7"/>
    <w:rsid w:val="00722FC1"/>
    <w:rsid w:val="00795926"/>
    <w:rsid w:val="008125C0"/>
    <w:rsid w:val="008824E1"/>
    <w:rsid w:val="00884770"/>
    <w:rsid w:val="00976D5D"/>
    <w:rsid w:val="00997EDF"/>
    <w:rsid w:val="00A07097"/>
    <w:rsid w:val="00A520BB"/>
    <w:rsid w:val="00A915AE"/>
    <w:rsid w:val="00BA089D"/>
    <w:rsid w:val="00BC221E"/>
    <w:rsid w:val="00BD1C53"/>
    <w:rsid w:val="00D7719E"/>
    <w:rsid w:val="00F90AF5"/>
    <w:rsid w:val="00F9358F"/>
    <w:rsid w:val="00FD2953"/>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numPr>
        <w:numId w:val="1"/>
      </w:numPr>
      <w:spacing w:before="240" w:after="60"/>
    </w:pPr>
    <w:rPr>
      <w:rFonts w:asciiTheme="majorHAnsi" w:eastAsia="Calibri" w:hAnsiTheme="majorHAnsi" w:cs="Times New Roman"/>
      <w:color w:val="000000" w:themeColor="text1"/>
      <w:sz w:val="24"/>
      <w:szCs w:val="24"/>
      <w:lang w:val="en-US" w:eastAsia="en-US" w:bidi="ar-SA"/>
    </w:rPr>
  </w:style>
  <w:style w:type="paragraph" w:customStyle="1" w:styleId="9F35DDE1381649E1A65C6F9ADACEC968">
    <w:name w:val="9F35DDE1381649E1A65C6F9ADACEC968"/>
  </w:style>
  <w:style w:type="character" w:styleId="Hyperlink">
    <w:name w:val="Hyperlink"/>
    <w:uiPriority w:val="99"/>
    <w:unhideWhenUsed/>
    <w:rPr>
      <w:color w:val="0563C1"/>
      <w:u w:val="single"/>
    </w:rPr>
  </w:style>
  <w:style w:type="paragraph" w:styleId="ListBullet">
    <w:name w:val="List Bullet"/>
    <w:basedOn w:val="ListParagraph"/>
    <w:uiPriority w:val="99"/>
    <w:pPr>
      <w:numPr>
        <w:numId w:val="2"/>
      </w:numPr>
      <w:tabs>
        <w:tab w:val="num" w:pos="360"/>
      </w:tabs>
      <w:ind w:left="1080" w:hanging="360"/>
    </w:pPr>
  </w:style>
  <w:style w:type="paragraph" w:customStyle="1" w:styleId="CAB2C2FB8EA14CBAA6A51871E3BB1C4C">
    <w:name w:val="CAB2C2FB8EA14CBAA6A51871E3BB1C4C"/>
  </w:style>
  <w:style w:type="paragraph" w:customStyle="1" w:styleId="373D37B9B4E947948E1294863C2E1EBC">
    <w:name w:val="373D37B9B4E947948E1294863C2E1EBC"/>
  </w:style>
  <w:style w:type="paragraph" w:customStyle="1" w:styleId="0B2AB6C9668B4B65940E2E78808BB079">
    <w:name w:val="0B2AB6C9668B4B65940E2E78808BB079"/>
  </w:style>
  <w:style w:type="character" w:styleId="PlaceholderText">
    <w:name w:val="Placeholder Text"/>
    <w:basedOn w:val="DefaultParagraphFont"/>
    <w:uiPriority w:val="99"/>
    <w:semiHidden/>
    <w:rsid w:val="00795926"/>
    <w:rPr>
      <w:color w:val="808080"/>
    </w:rPr>
  </w:style>
  <w:style w:type="paragraph" w:customStyle="1" w:styleId="768E08944953425EA308C6614F803E63">
    <w:name w:val="768E08944953425EA308C6614F803E63"/>
    <w:rsid w:val="00A91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33478217">
      <a:dk1>
        <a:srgbClr val="000000"/>
      </a:dk1>
      <a:lt1>
        <a:srgbClr val="FFFFFF"/>
      </a:lt1>
      <a:dk2>
        <a:srgbClr val="44546A"/>
      </a:dk2>
      <a:lt2>
        <a:srgbClr val="E7E6E6"/>
      </a:lt2>
      <a:accent1>
        <a:srgbClr val="A3D3C8"/>
      </a:accent1>
      <a:accent2>
        <a:srgbClr val="A9DFEB"/>
      </a:accent2>
      <a:accent3>
        <a:srgbClr val="EA8989"/>
      </a:accent3>
      <a:accent4>
        <a:srgbClr val="197723"/>
      </a:accent4>
      <a:accent5>
        <a:srgbClr val="416BFF"/>
      </a:accent5>
      <a:accent6>
        <a:srgbClr val="FCCB17"/>
      </a:accent6>
      <a:hlink>
        <a:srgbClr val="0563C1"/>
      </a:hlink>
      <a:folHlink>
        <a:srgbClr val="954F72"/>
      </a:folHlink>
    </a:clrScheme>
    <a:fontScheme name="Custom 8">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2DD17B-F007-4592-B318-BF6D57391F3C}">
  <ds:schemaRefs>
    <ds:schemaRef ds:uri="http://schemas.microsoft.com/sharepoint/v3/contenttype/forms"/>
  </ds:schemaRefs>
</ds:datastoreItem>
</file>

<file path=customXml/itemProps2.xml><?xml version="1.0" encoding="utf-8"?>
<ds:datastoreItem xmlns:ds="http://schemas.openxmlformats.org/officeDocument/2006/customXml" ds:itemID="{47F26C64-F14E-4943-B401-EFABB277D942}">
  <ds:schemaRefs>
    <ds:schemaRef ds:uri="http://schemas.openxmlformats.org/officeDocument/2006/bibliography"/>
  </ds:schemaRefs>
</ds:datastoreItem>
</file>

<file path=customXml/itemProps3.xml><?xml version="1.0" encoding="utf-8"?>
<ds:datastoreItem xmlns:ds="http://schemas.openxmlformats.org/officeDocument/2006/customXml" ds:itemID="{7256745E-0AE1-491A-816B-118FF769A4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4071255E-17C4-4643-A0B1-99CC995E61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Write non-fiction.dotx</Template>
  <TotalTime>0</TotalTime>
  <Pages>1</Pages>
  <Words>8351</Words>
  <Characters>47603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55843</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2023-02-04T13:00:00Z</dcterms:created>
  <dcterms:modified xsi:type="dcterms:W3CDTF">2023-02-04T15:17:00Z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64cbff9f-761c-49fa-8702-954df8e6121d</vt:lpwstr>
  </property>
</Properties>
</file>